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222CE6E8" w:rsidR="00356853" w:rsidRPr="00356853" w:rsidRDefault="00700EF6" w:rsidP="00356853">
                            <w:pPr>
                              <w:pStyle w:val="Title"/>
                            </w:pPr>
                            <w:r>
                              <w:t>CORTEX Interaction Portal</w:t>
                            </w:r>
                            <w:r w:rsidR="00356853" w:rsidRPr="00356853">
                              <w:br/>
                            </w:r>
                            <w:r w:rsidR="00973F44">
                              <w:rPr>
                                <w:rStyle w:val="SubtitleChar"/>
                              </w:rPr>
                              <w:t>Developer</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222CE6E8" w:rsidR="00356853" w:rsidRPr="00356853" w:rsidRDefault="00700EF6" w:rsidP="00356853">
                      <w:pPr>
                        <w:pStyle w:val="Title"/>
                      </w:pPr>
                      <w:r>
                        <w:t>CORTEX Interaction Portal</w:t>
                      </w:r>
                      <w:r w:rsidR="00356853" w:rsidRPr="00356853">
                        <w:br/>
                      </w:r>
                      <w:r w:rsidR="00973F44">
                        <w:rPr>
                          <w:rStyle w:val="SubtitleChar"/>
                        </w:rPr>
                        <w:t>Developer</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0A47DFFA" w14:textId="1458D5C5" w:rsidR="00A6268B"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3641" w:history="1">
            <w:r w:rsidR="00A6268B" w:rsidRPr="00190420">
              <w:rPr>
                <w:rStyle w:val="Hyperlink"/>
                <w:noProof/>
              </w:rPr>
              <w:t>1 Introduction</w:t>
            </w:r>
            <w:r w:rsidR="00A6268B">
              <w:rPr>
                <w:noProof/>
                <w:webHidden/>
              </w:rPr>
              <w:tab/>
            </w:r>
            <w:r w:rsidR="00A6268B">
              <w:rPr>
                <w:noProof/>
                <w:webHidden/>
              </w:rPr>
              <w:fldChar w:fldCharType="begin"/>
            </w:r>
            <w:r w:rsidR="00A6268B">
              <w:rPr>
                <w:noProof/>
                <w:webHidden/>
              </w:rPr>
              <w:instrText xml:space="preserve"> PAGEREF _Toc143173641 \h </w:instrText>
            </w:r>
            <w:r w:rsidR="00A6268B">
              <w:rPr>
                <w:noProof/>
                <w:webHidden/>
              </w:rPr>
            </w:r>
            <w:r w:rsidR="00A6268B">
              <w:rPr>
                <w:noProof/>
                <w:webHidden/>
              </w:rPr>
              <w:fldChar w:fldCharType="separate"/>
            </w:r>
            <w:r w:rsidR="00F73809">
              <w:rPr>
                <w:noProof/>
                <w:webHidden/>
              </w:rPr>
              <w:t>4</w:t>
            </w:r>
            <w:r w:rsidR="00A6268B">
              <w:rPr>
                <w:noProof/>
                <w:webHidden/>
              </w:rPr>
              <w:fldChar w:fldCharType="end"/>
            </w:r>
          </w:hyperlink>
        </w:p>
        <w:p w14:paraId="02682A74" w14:textId="3A314EC5"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2" w:history="1">
            <w:r w:rsidR="00A6268B" w:rsidRPr="00190420">
              <w:rPr>
                <w:rStyle w:val="Hyperlink"/>
                <w:noProof/>
              </w:rPr>
              <w:t>1.1 AppGyver Overview</w:t>
            </w:r>
            <w:r w:rsidR="00A6268B">
              <w:rPr>
                <w:noProof/>
                <w:webHidden/>
              </w:rPr>
              <w:tab/>
            </w:r>
            <w:r w:rsidR="00A6268B">
              <w:rPr>
                <w:noProof/>
                <w:webHidden/>
              </w:rPr>
              <w:fldChar w:fldCharType="begin"/>
            </w:r>
            <w:r w:rsidR="00A6268B">
              <w:rPr>
                <w:noProof/>
                <w:webHidden/>
              </w:rPr>
              <w:instrText xml:space="preserve"> PAGEREF _Toc143173642 \h </w:instrText>
            </w:r>
            <w:r w:rsidR="00A6268B">
              <w:rPr>
                <w:noProof/>
                <w:webHidden/>
              </w:rPr>
            </w:r>
            <w:r w:rsidR="00A6268B">
              <w:rPr>
                <w:noProof/>
                <w:webHidden/>
              </w:rPr>
              <w:fldChar w:fldCharType="separate"/>
            </w:r>
            <w:r w:rsidR="00F73809">
              <w:rPr>
                <w:noProof/>
                <w:webHidden/>
              </w:rPr>
              <w:t>4</w:t>
            </w:r>
            <w:r w:rsidR="00A6268B">
              <w:rPr>
                <w:noProof/>
                <w:webHidden/>
              </w:rPr>
              <w:fldChar w:fldCharType="end"/>
            </w:r>
          </w:hyperlink>
        </w:p>
        <w:p w14:paraId="71315331" w14:textId="0ADBFFFE"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3" w:history="1">
            <w:r w:rsidR="00A6268B" w:rsidRPr="00190420">
              <w:rPr>
                <w:rStyle w:val="Hyperlink"/>
                <w:noProof/>
              </w:rPr>
              <w:t>1.2 AppGyver and CORTEX</w:t>
            </w:r>
            <w:r w:rsidR="00A6268B">
              <w:rPr>
                <w:noProof/>
                <w:webHidden/>
              </w:rPr>
              <w:tab/>
            </w:r>
            <w:r w:rsidR="00A6268B">
              <w:rPr>
                <w:noProof/>
                <w:webHidden/>
              </w:rPr>
              <w:fldChar w:fldCharType="begin"/>
            </w:r>
            <w:r w:rsidR="00A6268B">
              <w:rPr>
                <w:noProof/>
                <w:webHidden/>
              </w:rPr>
              <w:instrText xml:space="preserve"> PAGEREF _Toc143173643 \h </w:instrText>
            </w:r>
            <w:r w:rsidR="00A6268B">
              <w:rPr>
                <w:noProof/>
                <w:webHidden/>
              </w:rPr>
            </w:r>
            <w:r w:rsidR="00A6268B">
              <w:rPr>
                <w:noProof/>
                <w:webHidden/>
              </w:rPr>
              <w:fldChar w:fldCharType="separate"/>
            </w:r>
            <w:r w:rsidR="00F73809">
              <w:rPr>
                <w:noProof/>
                <w:webHidden/>
              </w:rPr>
              <w:t>5</w:t>
            </w:r>
            <w:r w:rsidR="00A6268B">
              <w:rPr>
                <w:noProof/>
                <w:webHidden/>
              </w:rPr>
              <w:fldChar w:fldCharType="end"/>
            </w:r>
          </w:hyperlink>
        </w:p>
        <w:p w14:paraId="0C5181B5" w14:textId="3BA401BA"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4" w:history="1">
            <w:r w:rsidR="00A6268B" w:rsidRPr="00190420">
              <w:rPr>
                <w:rStyle w:val="Hyperlink"/>
                <w:noProof/>
              </w:rPr>
              <w:t>2 UI Development Process</w:t>
            </w:r>
            <w:r w:rsidR="00A6268B">
              <w:rPr>
                <w:noProof/>
                <w:webHidden/>
              </w:rPr>
              <w:tab/>
            </w:r>
            <w:r w:rsidR="00A6268B">
              <w:rPr>
                <w:noProof/>
                <w:webHidden/>
              </w:rPr>
              <w:fldChar w:fldCharType="begin"/>
            </w:r>
            <w:r w:rsidR="00A6268B">
              <w:rPr>
                <w:noProof/>
                <w:webHidden/>
              </w:rPr>
              <w:instrText xml:space="preserve"> PAGEREF _Toc143173644 \h </w:instrText>
            </w:r>
            <w:r w:rsidR="00A6268B">
              <w:rPr>
                <w:noProof/>
                <w:webHidden/>
              </w:rPr>
            </w:r>
            <w:r w:rsidR="00A6268B">
              <w:rPr>
                <w:noProof/>
                <w:webHidden/>
              </w:rPr>
              <w:fldChar w:fldCharType="separate"/>
            </w:r>
            <w:r w:rsidR="00F73809">
              <w:rPr>
                <w:noProof/>
                <w:webHidden/>
              </w:rPr>
              <w:t>6</w:t>
            </w:r>
            <w:r w:rsidR="00A6268B">
              <w:rPr>
                <w:noProof/>
                <w:webHidden/>
              </w:rPr>
              <w:fldChar w:fldCharType="end"/>
            </w:r>
          </w:hyperlink>
        </w:p>
        <w:p w14:paraId="2DE9AD62" w14:textId="2DD3B551"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5" w:history="1">
            <w:r w:rsidR="00A6268B" w:rsidRPr="00190420">
              <w:rPr>
                <w:rStyle w:val="Hyperlink"/>
                <w:noProof/>
              </w:rPr>
              <w:t>3 CORTEX Interaction Portal How-To</w:t>
            </w:r>
            <w:r w:rsidR="00A6268B">
              <w:rPr>
                <w:noProof/>
                <w:webHidden/>
              </w:rPr>
              <w:tab/>
            </w:r>
            <w:r w:rsidR="00A6268B">
              <w:rPr>
                <w:noProof/>
                <w:webHidden/>
              </w:rPr>
              <w:fldChar w:fldCharType="begin"/>
            </w:r>
            <w:r w:rsidR="00A6268B">
              <w:rPr>
                <w:noProof/>
                <w:webHidden/>
              </w:rPr>
              <w:instrText xml:space="preserve"> PAGEREF _Toc143173645 \h </w:instrText>
            </w:r>
            <w:r w:rsidR="00A6268B">
              <w:rPr>
                <w:noProof/>
                <w:webHidden/>
              </w:rPr>
            </w:r>
            <w:r w:rsidR="00A6268B">
              <w:rPr>
                <w:noProof/>
                <w:webHidden/>
              </w:rPr>
              <w:fldChar w:fldCharType="separate"/>
            </w:r>
            <w:r w:rsidR="00F73809">
              <w:rPr>
                <w:noProof/>
                <w:webHidden/>
              </w:rPr>
              <w:t>8</w:t>
            </w:r>
            <w:r w:rsidR="00A6268B">
              <w:rPr>
                <w:noProof/>
                <w:webHidden/>
              </w:rPr>
              <w:fldChar w:fldCharType="end"/>
            </w:r>
          </w:hyperlink>
        </w:p>
        <w:p w14:paraId="78AD5E04" w14:textId="778836EE"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6" w:history="1">
            <w:r w:rsidR="00A6268B" w:rsidRPr="00190420">
              <w:rPr>
                <w:rStyle w:val="Hyperlink"/>
                <w:noProof/>
              </w:rPr>
              <w:t>3.1 Creating a Service Request</w:t>
            </w:r>
            <w:r w:rsidR="00A6268B">
              <w:rPr>
                <w:noProof/>
                <w:webHidden/>
              </w:rPr>
              <w:tab/>
            </w:r>
            <w:r w:rsidR="00A6268B">
              <w:rPr>
                <w:noProof/>
                <w:webHidden/>
              </w:rPr>
              <w:fldChar w:fldCharType="begin"/>
            </w:r>
            <w:r w:rsidR="00A6268B">
              <w:rPr>
                <w:noProof/>
                <w:webHidden/>
              </w:rPr>
              <w:instrText xml:space="preserve"> PAGEREF _Toc143173646 \h </w:instrText>
            </w:r>
            <w:r w:rsidR="00A6268B">
              <w:rPr>
                <w:noProof/>
                <w:webHidden/>
              </w:rPr>
            </w:r>
            <w:r w:rsidR="00A6268B">
              <w:rPr>
                <w:noProof/>
                <w:webHidden/>
              </w:rPr>
              <w:fldChar w:fldCharType="separate"/>
            </w:r>
            <w:r w:rsidR="00F73809">
              <w:rPr>
                <w:noProof/>
                <w:webHidden/>
              </w:rPr>
              <w:t>8</w:t>
            </w:r>
            <w:r w:rsidR="00A6268B">
              <w:rPr>
                <w:noProof/>
                <w:webHidden/>
              </w:rPr>
              <w:fldChar w:fldCharType="end"/>
            </w:r>
          </w:hyperlink>
        </w:p>
        <w:p w14:paraId="2DFCC25B" w14:textId="66EC4A01"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7" w:history="1">
            <w:r w:rsidR="00A6268B" w:rsidRPr="00190420">
              <w:rPr>
                <w:rStyle w:val="Hyperlink"/>
                <w:noProof/>
              </w:rPr>
              <w:t>3.2 Creating a Process (Process-Driven UI)</w:t>
            </w:r>
            <w:r w:rsidR="00A6268B">
              <w:rPr>
                <w:noProof/>
                <w:webHidden/>
              </w:rPr>
              <w:tab/>
            </w:r>
            <w:r w:rsidR="00A6268B">
              <w:rPr>
                <w:noProof/>
                <w:webHidden/>
              </w:rPr>
              <w:fldChar w:fldCharType="begin"/>
            </w:r>
            <w:r w:rsidR="00A6268B">
              <w:rPr>
                <w:noProof/>
                <w:webHidden/>
              </w:rPr>
              <w:instrText xml:space="preserve"> PAGEREF _Toc143173647 \h </w:instrText>
            </w:r>
            <w:r w:rsidR="00A6268B">
              <w:rPr>
                <w:noProof/>
                <w:webHidden/>
              </w:rPr>
            </w:r>
            <w:r w:rsidR="00A6268B">
              <w:rPr>
                <w:noProof/>
                <w:webHidden/>
              </w:rPr>
              <w:fldChar w:fldCharType="separate"/>
            </w:r>
            <w:r w:rsidR="00F73809">
              <w:rPr>
                <w:noProof/>
                <w:webHidden/>
              </w:rPr>
              <w:t>23</w:t>
            </w:r>
            <w:r w:rsidR="00A6268B">
              <w:rPr>
                <w:noProof/>
                <w:webHidden/>
              </w:rPr>
              <w:fldChar w:fldCharType="end"/>
            </w:r>
          </w:hyperlink>
        </w:p>
        <w:p w14:paraId="54B8DD1F" w14:textId="59E95D87"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8" w:history="1">
            <w:r w:rsidR="00A6268B" w:rsidRPr="00190420">
              <w:rPr>
                <w:rStyle w:val="Hyperlink"/>
                <w:noProof/>
              </w:rPr>
              <w:t>3.3 Direct Linking</w:t>
            </w:r>
            <w:r w:rsidR="00A6268B">
              <w:rPr>
                <w:noProof/>
                <w:webHidden/>
              </w:rPr>
              <w:tab/>
            </w:r>
            <w:r w:rsidR="00A6268B">
              <w:rPr>
                <w:noProof/>
                <w:webHidden/>
              </w:rPr>
              <w:fldChar w:fldCharType="begin"/>
            </w:r>
            <w:r w:rsidR="00A6268B">
              <w:rPr>
                <w:noProof/>
                <w:webHidden/>
              </w:rPr>
              <w:instrText xml:space="preserve"> PAGEREF _Toc143173648 \h </w:instrText>
            </w:r>
            <w:r w:rsidR="00A6268B">
              <w:rPr>
                <w:noProof/>
                <w:webHidden/>
              </w:rPr>
            </w:r>
            <w:r w:rsidR="00A6268B">
              <w:rPr>
                <w:noProof/>
                <w:webHidden/>
              </w:rPr>
              <w:fldChar w:fldCharType="separate"/>
            </w:r>
            <w:r w:rsidR="00F73809">
              <w:rPr>
                <w:noProof/>
                <w:webHidden/>
              </w:rPr>
              <w:t>37</w:t>
            </w:r>
            <w:r w:rsidR="00A6268B">
              <w:rPr>
                <w:noProof/>
                <w:webHidden/>
              </w:rPr>
              <w:fldChar w:fldCharType="end"/>
            </w:r>
          </w:hyperlink>
        </w:p>
        <w:p w14:paraId="5307D3B7" w14:textId="2797700A"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9" w:history="1">
            <w:r w:rsidR="00A6268B" w:rsidRPr="00190420">
              <w:rPr>
                <w:rStyle w:val="Hyperlink"/>
                <w:noProof/>
              </w:rPr>
              <w:t>4 AppGyver How-To Guidance</w:t>
            </w:r>
            <w:r w:rsidR="00A6268B">
              <w:rPr>
                <w:noProof/>
                <w:webHidden/>
              </w:rPr>
              <w:tab/>
            </w:r>
            <w:r w:rsidR="00A6268B">
              <w:rPr>
                <w:noProof/>
                <w:webHidden/>
              </w:rPr>
              <w:fldChar w:fldCharType="begin"/>
            </w:r>
            <w:r w:rsidR="00A6268B">
              <w:rPr>
                <w:noProof/>
                <w:webHidden/>
              </w:rPr>
              <w:instrText xml:space="preserve"> PAGEREF _Toc143173649 \h </w:instrText>
            </w:r>
            <w:r w:rsidR="00A6268B">
              <w:rPr>
                <w:noProof/>
                <w:webHidden/>
              </w:rPr>
            </w:r>
            <w:r w:rsidR="00A6268B">
              <w:rPr>
                <w:noProof/>
                <w:webHidden/>
              </w:rPr>
              <w:fldChar w:fldCharType="separate"/>
            </w:r>
            <w:r w:rsidR="00F73809">
              <w:rPr>
                <w:noProof/>
                <w:webHidden/>
              </w:rPr>
              <w:t>39</w:t>
            </w:r>
            <w:r w:rsidR="00A6268B">
              <w:rPr>
                <w:noProof/>
                <w:webHidden/>
              </w:rPr>
              <w:fldChar w:fldCharType="end"/>
            </w:r>
          </w:hyperlink>
        </w:p>
        <w:p w14:paraId="6E51EB12" w14:textId="7F3FD0E2"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0" w:history="1">
            <w:r w:rsidR="00A6268B" w:rsidRPr="00190420">
              <w:rPr>
                <w:rStyle w:val="Hyperlink"/>
                <w:noProof/>
              </w:rPr>
              <w:t>4.1 UI Components</w:t>
            </w:r>
            <w:r w:rsidR="00A6268B">
              <w:rPr>
                <w:noProof/>
                <w:webHidden/>
              </w:rPr>
              <w:tab/>
            </w:r>
            <w:r w:rsidR="00A6268B">
              <w:rPr>
                <w:noProof/>
                <w:webHidden/>
              </w:rPr>
              <w:fldChar w:fldCharType="begin"/>
            </w:r>
            <w:r w:rsidR="00A6268B">
              <w:rPr>
                <w:noProof/>
                <w:webHidden/>
              </w:rPr>
              <w:instrText xml:space="preserve"> PAGEREF _Toc143173650 \h </w:instrText>
            </w:r>
            <w:r w:rsidR="00A6268B">
              <w:rPr>
                <w:noProof/>
                <w:webHidden/>
              </w:rPr>
            </w:r>
            <w:r w:rsidR="00A6268B">
              <w:rPr>
                <w:noProof/>
                <w:webHidden/>
              </w:rPr>
              <w:fldChar w:fldCharType="separate"/>
            </w:r>
            <w:r w:rsidR="00F73809">
              <w:rPr>
                <w:noProof/>
                <w:webHidden/>
              </w:rPr>
              <w:t>39</w:t>
            </w:r>
            <w:r w:rsidR="00A6268B">
              <w:rPr>
                <w:noProof/>
                <w:webHidden/>
              </w:rPr>
              <w:fldChar w:fldCharType="end"/>
            </w:r>
          </w:hyperlink>
        </w:p>
        <w:p w14:paraId="57B3F857" w14:textId="241F8AB5"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1" w:history="1">
            <w:r w:rsidR="00A6268B" w:rsidRPr="00190420">
              <w:rPr>
                <w:rStyle w:val="Hyperlink"/>
                <w:noProof/>
              </w:rPr>
              <w:t>4.2 Logic</w:t>
            </w:r>
            <w:r w:rsidR="00A6268B">
              <w:rPr>
                <w:noProof/>
                <w:webHidden/>
              </w:rPr>
              <w:tab/>
            </w:r>
            <w:r w:rsidR="00A6268B">
              <w:rPr>
                <w:noProof/>
                <w:webHidden/>
              </w:rPr>
              <w:fldChar w:fldCharType="begin"/>
            </w:r>
            <w:r w:rsidR="00A6268B">
              <w:rPr>
                <w:noProof/>
                <w:webHidden/>
              </w:rPr>
              <w:instrText xml:space="preserve"> PAGEREF _Toc143173651 \h </w:instrText>
            </w:r>
            <w:r w:rsidR="00A6268B">
              <w:rPr>
                <w:noProof/>
                <w:webHidden/>
              </w:rPr>
            </w:r>
            <w:r w:rsidR="00A6268B">
              <w:rPr>
                <w:noProof/>
                <w:webHidden/>
              </w:rPr>
              <w:fldChar w:fldCharType="separate"/>
            </w:r>
            <w:r w:rsidR="00F73809">
              <w:rPr>
                <w:noProof/>
                <w:webHidden/>
              </w:rPr>
              <w:t>55</w:t>
            </w:r>
            <w:r w:rsidR="00A6268B">
              <w:rPr>
                <w:noProof/>
                <w:webHidden/>
              </w:rPr>
              <w:fldChar w:fldCharType="end"/>
            </w:r>
          </w:hyperlink>
        </w:p>
        <w:p w14:paraId="2E4B038A" w14:textId="01309FD2"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52" w:history="1">
            <w:r w:rsidR="00A6268B" w:rsidRPr="00190420">
              <w:rPr>
                <w:rStyle w:val="Hyperlink"/>
                <w:noProof/>
              </w:rPr>
              <w:t>5 Best Practises</w:t>
            </w:r>
            <w:r w:rsidR="00A6268B">
              <w:rPr>
                <w:noProof/>
                <w:webHidden/>
              </w:rPr>
              <w:tab/>
            </w:r>
            <w:r w:rsidR="00A6268B">
              <w:rPr>
                <w:noProof/>
                <w:webHidden/>
              </w:rPr>
              <w:fldChar w:fldCharType="begin"/>
            </w:r>
            <w:r w:rsidR="00A6268B">
              <w:rPr>
                <w:noProof/>
                <w:webHidden/>
              </w:rPr>
              <w:instrText xml:space="preserve"> PAGEREF _Toc143173652 \h </w:instrText>
            </w:r>
            <w:r w:rsidR="00A6268B">
              <w:rPr>
                <w:noProof/>
                <w:webHidden/>
              </w:rPr>
            </w:r>
            <w:r w:rsidR="00A6268B">
              <w:rPr>
                <w:noProof/>
                <w:webHidden/>
              </w:rPr>
              <w:fldChar w:fldCharType="separate"/>
            </w:r>
            <w:r w:rsidR="00F73809">
              <w:rPr>
                <w:noProof/>
                <w:webHidden/>
              </w:rPr>
              <w:t>58</w:t>
            </w:r>
            <w:r w:rsidR="00A6268B">
              <w:rPr>
                <w:noProof/>
                <w:webHidden/>
              </w:rPr>
              <w:fldChar w:fldCharType="end"/>
            </w:r>
          </w:hyperlink>
        </w:p>
        <w:p w14:paraId="0ED3881F" w14:textId="7D5B900E"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3" w:history="1">
            <w:r w:rsidR="00A6268B" w:rsidRPr="00190420">
              <w:rPr>
                <w:rStyle w:val="Hyperlink"/>
                <w:noProof/>
              </w:rPr>
              <w:t>5.1 AppGyver Development</w:t>
            </w:r>
            <w:r w:rsidR="00A6268B">
              <w:rPr>
                <w:noProof/>
                <w:webHidden/>
              </w:rPr>
              <w:tab/>
            </w:r>
            <w:r w:rsidR="00A6268B">
              <w:rPr>
                <w:noProof/>
                <w:webHidden/>
              </w:rPr>
              <w:fldChar w:fldCharType="begin"/>
            </w:r>
            <w:r w:rsidR="00A6268B">
              <w:rPr>
                <w:noProof/>
                <w:webHidden/>
              </w:rPr>
              <w:instrText xml:space="preserve"> PAGEREF _Toc143173653 \h </w:instrText>
            </w:r>
            <w:r w:rsidR="00A6268B">
              <w:rPr>
                <w:noProof/>
                <w:webHidden/>
              </w:rPr>
            </w:r>
            <w:r w:rsidR="00A6268B">
              <w:rPr>
                <w:noProof/>
                <w:webHidden/>
              </w:rPr>
              <w:fldChar w:fldCharType="separate"/>
            </w:r>
            <w:r w:rsidR="00F73809">
              <w:rPr>
                <w:noProof/>
                <w:webHidden/>
              </w:rPr>
              <w:t>58</w:t>
            </w:r>
            <w:r w:rsidR="00A6268B">
              <w:rPr>
                <w:noProof/>
                <w:webHidden/>
              </w:rPr>
              <w:fldChar w:fldCharType="end"/>
            </w:r>
          </w:hyperlink>
        </w:p>
        <w:p w14:paraId="6419CF92" w14:textId="22FF9352"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4" w:history="1">
            <w:r w:rsidR="00A6268B" w:rsidRPr="00190420">
              <w:rPr>
                <w:rStyle w:val="Hyperlink"/>
                <w:noProof/>
              </w:rPr>
              <w:t>5.2 CORTEX Development</w:t>
            </w:r>
            <w:r w:rsidR="00A6268B">
              <w:rPr>
                <w:noProof/>
                <w:webHidden/>
              </w:rPr>
              <w:tab/>
            </w:r>
            <w:r w:rsidR="00A6268B">
              <w:rPr>
                <w:noProof/>
                <w:webHidden/>
              </w:rPr>
              <w:fldChar w:fldCharType="begin"/>
            </w:r>
            <w:r w:rsidR="00A6268B">
              <w:rPr>
                <w:noProof/>
                <w:webHidden/>
              </w:rPr>
              <w:instrText xml:space="preserve"> PAGEREF _Toc143173654 \h </w:instrText>
            </w:r>
            <w:r w:rsidR="00A6268B">
              <w:rPr>
                <w:noProof/>
                <w:webHidden/>
              </w:rPr>
            </w:r>
            <w:r w:rsidR="00A6268B">
              <w:rPr>
                <w:noProof/>
                <w:webHidden/>
              </w:rPr>
              <w:fldChar w:fldCharType="separate"/>
            </w:r>
            <w:r w:rsidR="00F73809">
              <w:rPr>
                <w:noProof/>
                <w:webHidden/>
              </w:rPr>
              <w:t>62</w:t>
            </w:r>
            <w:r w:rsidR="00A6268B">
              <w:rPr>
                <w:noProof/>
                <w:webHidden/>
              </w:rPr>
              <w:fldChar w:fldCharType="end"/>
            </w:r>
          </w:hyperlink>
        </w:p>
        <w:p w14:paraId="4D3D0ABA" w14:textId="0511BB05" w:rsidR="00A6268B" w:rsidRDefault="0000000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55" w:history="1">
            <w:r w:rsidR="00A6268B" w:rsidRPr="00190420">
              <w:rPr>
                <w:rStyle w:val="Hyperlink"/>
                <w:noProof/>
              </w:rPr>
              <w:t>6 Appendix A: Supported Changes</w:t>
            </w:r>
            <w:r w:rsidR="00A6268B">
              <w:rPr>
                <w:noProof/>
                <w:webHidden/>
              </w:rPr>
              <w:tab/>
            </w:r>
            <w:r w:rsidR="00A6268B">
              <w:rPr>
                <w:noProof/>
                <w:webHidden/>
              </w:rPr>
              <w:fldChar w:fldCharType="begin"/>
            </w:r>
            <w:r w:rsidR="00A6268B">
              <w:rPr>
                <w:noProof/>
                <w:webHidden/>
              </w:rPr>
              <w:instrText xml:space="preserve"> PAGEREF _Toc143173655 \h </w:instrText>
            </w:r>
            <w:r w:rsidR="00A6268B">
              <w:rPr>
                <w:noProof/>
                <w:webHidden/>
              </w:rPr>
            </w:r>
            <w:r w:rsidR="00A6268B">
              <w:rPr>
                <w:noProof/>
                <w:webHidden/>
              </w:rPr>
              <w:fldChar w:fldCharType="separate"/>
            </w:r>
            <w:r w:rsidR="00F73809">
              <w:rPr>
                <w:noProof/>
                <w:webHidden/>
              </w:rPr>
              <w:t>64</w:t>
            </w:r>
            <w:r w:rsidR="00A6268B">
              <w:rPr>
                <w:noProof/>
                <w:webHidden/>
              </w:rPr>
              <w:fldChar w:fldCharType="end"/>
            </w:r>
          </w:hyperlink>
        </w:p>
        <w:p w14:paraId="39D1509F" w14:textId="03331E01"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6" w:history="1">
            <w:r w:rsidR="00A6268B" w:rsidRPr="00190420">
              <w:rPr>
                <w:rStyle w:val="Hyperlink"/>
                <w:noProof/>
              </w:rPr>
              <w:t>6.1 AppGyver – UI Component</w:t>
            </w:r>
            <w:r w:rsidR="00A6268B">
              <w:rPr>
                <w:noProof/>
                <w:webHidden/>
              </w:rPr>
              <w:tab/>
            </w:r>
            <w:r w:rsidR="00A6268B">
              <w:rPr>
                <w:noProof/>
                <w:webHidden/>
              </w:rPr>
              <w:fldChar w:fldCharType="begin"/>
            </w:r>
            <w:r w:rsidR="00A6268B">
              <w:rPr>
                <w:noProof/>
                <w:webHidden/>
              </w:rPr>
              <w:instrText xml:space="preserve"> PAGEREF _Toc143173656 \h </w:instrText>
            </w:r>
            <w:r w:rsidR="00A6268B">
              <w:rPr>
                <w:noProof/>
                <w:webHidden/>
              </w:rPr>
            </w:r>
            <w:r w:rsidR="00A6268B">
              <w:rPr>
                <w:noProof/>
                <w:webHidden/>
              </w:rPr>
              <w:fldChar w:fldCharType="separate"/>
            </w:r>
            <w:r w:rsidR="00F73809">
              <w:rPr>
                <w:noProof/>
                <w:webHidden/>
              </w:rPr>
              <w:t>64</w:t>
            </w:r>
            <w:r w:rsidR="00A6268B">
              <w:rPr>
                <w:noProof/>
                <w:webHidden/>
              </w:rPr>
              <w:fldChar w:fldCharType="end"/>
            </w:r>
          </w:hyperlink>
        </w:p>
        <w:p w14:paraId="2E0EAF71" w14:textId="7673AE03" w:rsidR="00A6268B" w:rsidRDefault="0000000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7" w:history="1">
            <w:r w:rsidR="00A6268B" w:rsidRPr="00190420">
              <w:rPr>
                <w:rStyle w:val="Hyperlink"/>
                <w:noProof/>
              </w:rPr>
              <w:t>6.2 CORTEX Flows</w:t>
            </w:r>
            <w:r w:rsidR="00A6268B">
              <w:rPr>
                <w:noProof/>
                <w:webHidden/>
              </w:rPr>
              <w:tab/>
            </w:r>
            <w:r w:rsidR="00A6268B">
              <w:rPr>
                <w:noProof/>
                <w:webHidden/>
              </w:rPr>
              <w:fldChar w:fldCharType="begin"/>
            </w:r>
            <w:r w:rsidR="00A6268B">
              <w:rPr>
                <w:noProof/>
                <w:webHidden/>
              </w:rPr>
              <w:instrText xml:space="preserve"> PAGEREF _Toc143173657 \h </w:instrText>
            </w:r>
            <w:r w:rsidR="00A6268B">
              <w:rPr>
                <w:noProof/>
                <w:webHidden/>
              </w:rPr>
            </w:r>
            <w:r w:rsidR="00A6268B">
              <w:rPr>
                <w:noProof/>
                <w:webHidden/>
              </w:rPr>
              <w:fldChar w:fldCharType="separate"/>
            </w:r>
            <w:r w:rsidR="00F73809">
              <w:rPr>
                <w:noProof/>
                <w:webHidden/>
              </w:rPr>
              <w:t>64</w:t>
            </w:r>
            <w:r w:rsidR="00A6268B">
              <w:rPr>
                <w:noProof/>
                <w:webHidden/>
              </w:rPr>
              <w:fldChar w:fldCharType="end"/>
            </w:r>
          </w:hyperlink>
        </w:p>
        <w:p w14:paraId="42EAD75C" w14:textId="046D4710"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7AF22AA2"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7CAC6AE2" w14:textId="77777777" w:rsidR="00600A92" w:rsidRPr="00561598" w:rsidRDefault="00600A92" w:rsidP="00600A92">
      <w:bookmarkStart w:id="6" w:name="_Toc103051767"/>
      <w:bookmarkStart w:id="7" w:name="_Toc104202350"/>
      <w:bookmarkStart w:id="8" w:name="_Toc123638454"/>
      <w:bookmarkStart w:id="9" w:name="_Toc131666171"/>
      <w:r w:rsidRPr="00561598">
        <w:t>This document is intended for Cortex flow developers who intend to add UI capabilities to Cortex Innovation.</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3A371C" w14:paraId="1BBFAB9F" w14:textId="77777777" w:rsidTr="004D7476">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1110EA1C" w:rsidR="003A371C" w:rsidRDefault="003A371C" w:rsidP="007F1BC6">
            <w:r>
              <w:t>Document</w:t>
            </w:r>
          </w:p>
        </w:tc>
      </w:tr>
      <w:tr w:rsidR="003A371C" w14:paraId="6BB48275" w14:textId="77777777" w:rsidTr="00A834FF">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4AB35D8B" w:rsidR="003A371C" w:rsidRDefault="003A371C" w:rsidP="004F0B94">
            <w:r>
              <w:t>CORTEX</w:t>
            </w:r>
            <w:r w:rsidRPr="00DE0C03">
              <w:t xml:space="preserve"> Interaction Portal Deployment Guide</w:t>
            </w:r>
          </w:p>
        </w:tc>
      </w:tr>
      <w:tr w:rsidR="003A371C" w14:paraId="5B7E2727" w14:textId="77777777" w:rsidTr="00490677">
        <w:tc>
          <w:tcPr>
            <w:tcW w:w="10288" w:type="dxa"/>
          </w:tcPr>
          <w:p w14:paraId="3DC2D8AB" w14:textId="3326FB96" w:rsidR="003A371C" w:rsidRDefault="003A371C" w:rsidP="00700EF6">
            <w:r>
              <w:t xml:space="preserve">CORTEX </w:t>
            </w:r>
            <w:r w:rsidRPr="002B4E43">
              <w:t>Interaction Portal Merging Guide</w:t>
            </w:r>
          </w:p>
        </w:tc>
      </w:tr>
      <w:tr w:rsidR="003A371C" w14:paraId="526B8EF1" w14:textId="77777777" w:rsidTr="00442AC5">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783EE1D8" w:rsidR="003A371C" w:rsidRDefault="003A371C" w:rsidP="00700EF6">
            <w:r>
              <w:t xml:space="preserve">CORTEX </w:t>
            </w:r>
            <w:r w:rsidRPr="002B4E43">
              <w:t>Interaction Portal User Guide</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0" w:name="_Toc123638455"/>
      <w:bookmarkStart w:id="11" w:name="_Toc131666172"/>
      <w:r w:rsidRPr="004406BF">
        <w:t>Abbreviations used in this Document</w:t>
      </w:r>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44A2003C" w:rsidR="00CE457D" w:rsidRPr="004406BF" w:rsidRDefault="004F0B94" w:rsidP="004406BF">
            <w:pPr>
              <w:rPr>
                <w:b/>
                <w:bCs/>
              </w:rPr>
            </w:pPr>
            <w:r>
              <w:rPr>
                <w:b/>
                <w:bCs/>
              </w:rPr>
              <w:t>CIP</w:t>
            </w:r>
          </w:p>
        </w:tc>
        <w:tc>
          <w:tcPr>
            <w:tcW w:w="9043" w:type="dxa"/>
          </w:tcPr>
          <w:p w14:paraId="6A1DE2A5" w14:textId="323E72F8" w:rsidR="00CE457D" w:rsidRPr="000B343E" w:rsidRDefault="004F0B94" w:rsidP="004406BF">
            <w:r>
              <w:t>CORTEX Interaction Portal</w:t>
            </w:r>
          </w:p>
        </w:tc>
      </w:tr>
    </w:tbl>
    <w:p w14:paraId="0DF600AC" w14:textId="77777777" w:rsidR="000A7807" w:rsidRDefault="000A7807" w:rsidP="00FA4596">
      <w:pPr>
        <w:sectPr w:rsidR="000A7807" w:rsidSect="005B20FB">
          <w:headerReference w:type="even" r:id="rId13"/>
          <w:headerReference w:type="default" r:id="rId14"/>
          <w:footerReference w:type="even" r:id="rId15"/>
          <w:footerReference w:type="default" r:id="rId16"/>
          <w:headerReference w:type="first" r:id="rId17"/>
          <w:footerReference w:type="first" r:id="rId18"/>
          <w:pgSz w:w="11906" w:h="16838"/>
          <w:pgMar w:top="720" w:right="720" w:bottom="720" w:left="720" w:header="567" w:footer="567" w:gutter="0"/>
          <w:cols w:space="708"/>
          <w:docGrid w:linePitch="435"/>
        </w:sectPr>
      </w:pPr>
    </w:p>
    <w:p w14:paraId="0333FB9A" w14:textId="77777777" w:rsidR="006D65FB" w:rsidRPr="009B77D4" w:rsidRDefault="006D65FB" w:rsidP="006D65FB">
      <w:pPr>
        <w:pStyle w:val="Heading1"/>
      </w:pPr>
      <w:bookmarkStart w:id="12" w:name="_Toc130996328"/>
      <w:bookmarkStart w:id="13" w:name="_Toc142059071"/>
      <w:bookmarkStart w:id="14" w:name="_Toc143173641"/>
      <w:bookmarkEnd w:id="0"/>
      <w:r w:rsidRPr="009B77D4">
        <w:lastRenderedPageBreak/>
        <w:t>Introduction</w:t>
      </w:r>
      <w:bookmarkEnd w:id="12"/>
      <w:bookmarkEnd w:id="13"/>
      <w:bookmarkEnd w:id="14"/>
    </w:p>
    <w:p w14:paraId="7C47E629" w14:textId="77777777" w:rsidR="006D65FB" w:rsidRPr="009B77D4" w:rsidRDefault="006D65FB" w:rsidP="006D65FB">
      <w:pPr>
        <w:pStyle w:val="Heading2"/>
      </w:pPr>
      <w:bookmarkStart w:id="15" w:name="_Toc130996329"/>
      <w:bookmarkStart w:id="16" w:name="_Toc142059072"/>
      <w:bookmarkStart w:id="17" w:name="_Toc143173642"/>
      <w:proofErr w:type="spellStart"/>
      <w:r w:rsidRPr="009B77D4">
        <w:t>AppGyver</w:t>
      </w:r>
      <w:proofErr w:type="spellEnd"/>
      <w:r w:rsidRPr="009B77D4">
        <w:t xml:space="preserve"> Overview</w:t>
      </w:r>
      <w:bookmarkEnd w:id="15"/>
      <w:bookmarkEnd w:id="16"/>
      <w:bookmarkEnd w:id="17"/>
    </w:p>
    <w:p w14:paraId="08271867" w14:textId="375A8B27" w:rsidR="006D65FB" w:rsidRPr="009B77D4" w:rsidRDefault="006D65FB" w:rsidP="00FE5B35">
      <w:proofErr w:type="gramStart"/>
      <w:r w:rsidRPr="009B77D4">
        <w:t xml:space="preserve">The </w:t>
      </w:r>
      <w:r w:rsidRPr="007E4A10">
        <w:t xml:space="preserve"> </w:t>
      </w:r>
      <w:r>
        <w:t>CORTEX</w:t>
      </w:r>
      <w:proofErr w:type="gramEnd"/>
      <w:r w:rsidRPr="00963F37">
        <w:t xml:space="preserve">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5EDFE814" w14:textId="77777777" w:rsidR="006D65FB" w:rsidRPr="003718E9" w:rsidRDefault="006D65FB" w:rsidP="006D65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4ED73E1A" w14:textId="77777777" w:rsidR="006D65FB" w:rsidRDefault="006D65FB" w:rsidP="006D65FB">
      <w:pPr>
        <w:rPr>
          <w:rFonts w:asciiTheme="majorHAnsi" w:eastAsiaTheme="majorEastAsia" w:hAnsiTheme="majorHAnsi" w:cstheme="majorBidi"/>
          <w:b/>
          <w:iCs/>
          <w:color w:val="282864"/>
          <w:sz w:val="24"/>
        </w:rPr>
      </w:pPr>
      <w:bookmarkStart w:id="18" w:name="_Toc127186122"/>
      <w:bookmarkStart w:id="19" w:name="_Toc130996330"/>
      <w:r>
        <w:br w:type="page"/>
      </w:r>
    </w:p>
    <w:p w14:paraId="3276486F" w14:textId="77777777" w:rsidR="006D65FB" w:rsidRPr="00963F37" w:rsidRDefault="006D65FB" w:rsidP="006D65FB">
      <w:pPr>
        <w:pStyle w:val="Heading2"/>
      </w:pPr>
      <w:bookmarkStart w:id="20" w:name="_Toc142059073"/>
      <w:bookmarkStart w:id="21" w:name="_Toc143173643"/>
      <w:proofErr w:type="spellStart"/>
      <w:r w:rsidRPr="00963F37">
        <w:lastRenderedPageBreak/>
        <w:t>AppGyver</w:t>
      </w:r>
      <w:proofErr w:type="spellEnd"/>
      <w:r w:rsidRPr="00963F37">
        <w:t xml:space="preserve"> and </w:t>
      </w:r>
      <w:r>
        <w:t>CORTEX</w:t>
      </w:r>
      <w:bookmarkEnd w:id="20"/>
      <w:bookmarkEnd w:id="21"/>
    </w:p>
    <w:p w14:paraId="7EC58DC2" w14:textId="77777777" w:rsidR="006D65FB" w:rsidRDefault="006D65FB" w:rsidP="00FE5B35">
      <w:r w:rsidRPr="00963F37">
        <w:t xml:space="preserve">Using </w:t>
      </w:r>
      <w:proofErr w:type="spellStart"/>
      <w:r w:rsidRPr="00963F37">
        <w:t>AppGyver’s</w:t>
      </w:r>
      <w:proofErr w:type="spellEnd"/>
      <w:r w:rsidRPr="00963F37">
        <w:t xml:space="preserve"> integrated logic and the </w:t>
      </w:r>
      <w:r>
        <w:t>CORTEX</w:t>
      </w:r>
      <w:r w:rsidRPr="00963F37">
        <w:t xml:space="preserve"> REST API, </w:t>
      </w:r>
      <w:proofErr w:type="spellStart"/>
      <w:r w:rsidRPr="00963F37">
        <w:t>AppGyver</w:t>
      </w:r>
      <w:proofErr w:type="spellEnd"/>
      <w:r w:rsidRPr="00963F37">
        <w:t xml:space="preserve"> can be used to provide Human-in-the-Loop capabilities to </w:t>
      </w:r>
      <w:r>
        <w:t>CORTEX</w:t>
      </w:r>
      <w:r w:rsidRPr="00963F37">
        <w:t>. This is offered by</w:t>
      </w:r>
      <w:r>
        <w:t>:</w:t>
      </w:r>
    </w:p>
    <w:p w14:paraId="7BDC3798" w14:textId="77777777" w:rsidR="006D65FB" w:rsidRDefault="006D65FB" w:rsidP="00FE5B35">
      <w:pPr>
        <w:pStyle w:val="ListParagraph"/>
        <w:numPr>
          <w:ilvl w:val="0"/>
          <w:numId w:val="257"/>
        </w:numPr>
      </w:pPr>
      <w:r>
        <w:t>A</w:t>
      </w:r>
      <w:r w:rsidRPr="00963F37">
        <w:t xml:space="preserve"> generic </w:t>
      </w:r>
      <w:proofErr w:type="spellStart"/>
      <w:r w:rsidRPr="00963F37">
        <w:t>AppGyver</w:t>
      </w:r>
      <w:proofErr w:type="spellEnd"/>
      <w:r w:rsidRPr="00963F37">
        <w:t xml:space="preserve"> solution with the ability to be extended to fit </w:t>
      </w:r>
      <w:r>
        <w:t>further</w:t>
      </w:r>
      <w:r w:rsidRPr="00963F37">
        <w:t xml:space="preserve"> need</w:t>
      </w:r>
      <w:r>
        <w:t>s.</w:t>
      </w:r>
    </w:p>
    <w:p w14:paraId="24C973BE" w14:textId="506B273A" w:rsidR="006D65FB" w:rsidRPr="00963F37" w:rsidRDefault="006D65FB" w:rsidP="00FE5B35">
      <w:pPr>
        <w:pStyle w:val="ListParagraph"/>
        <w:numPr>
          <w:ilvl w:val="0"/>
          <w:numId w:val="257"/>
        </w:numPr>
      </w:pPr>
      <w:r>
        <w:t>A set of</w:t>
      </w:r>
      <w:r w:rsidRPr="00963F37">
        <w:t xml:space="preserve"> generic </w:t>
      </w:r>
      <w:r>
        <w:t>CORTEX</w:t>
      </w:r>
      <w:r w:rsidRPr="00963F37">
        <w:t xml:space="preserve"> module</w:t>
      </w:r>
      <w:r>
        <w:t>s</w:t>
      </w:r>
      <w:r w:rsidRPr="00963F37">
        <w:t xml:space="preserve"> which handles authentication, service requests, process executions, and much more.</w:t>
      </w:r>
    </w:p>
    <w:p w14:paraId="5F69F96B" w14:textId="77777777" w:rsidR="006D65FB" w:rsidRDefault="006D65FB" w:rsidP="00FE5B35">
      <w:r w:rsidRPr="00963F37">
        <w:t>The Web Application itself offers two core methods of interacting with automation:</w:t>
      </w:r>
    </w:p>
    <w:p w14:paraId="7F925CF4" w14:textId="77777777" w:rsidR="006D65FB" w:rsidRPr="00963F37" w:rsidRDefault="006D65FB" w:rsidP="006D65FB">
      <w:pPr>
        <w:pStyle w:val="Body2"/>
      </w:pPr>
    </w:p>
    <w:p w14:paraId="2D04E9BD" w14:textId="77777777" w:rsidR="006D65FB" w:rsidRPr="00FE5B35" w:rsidRDefault="006D65FB" w:rsidP="00FE5B35">
      <w:pPr>
        <w:pStyle w:val="ListParagraph"/>
        <w:numPr>
          <w:ilvl w:val="0"/>
          <w:numId w:val="258"/>
        </w:numPr>
        <w:rPr>
          <w:b/>
          <w:bCs/>
        </w:rPr>
      </w:pPr>
      <w:r w:rsidRPr="00FE5B35">
        <w:rPr>
          <w:b/>
          <w:bCs/>
        </w:rPr>
        <w:t>UI-Driven Process (Service Request)</w:t>
      </w:r>
    </w:p>
    <w:p w14:paraId="3087BD1F" w14:textId="77777777" w:rsidR="006D65FB" w:rsidRPr="00963F37" w:rsidRDefault="006D65FB" w:rsidP="00FE5B35">
      <w:pPr>
        <w:pStyle w:val="ListParagraph"/>
        <w:numPr>
          <w:ilvl w:val="1"/>
          <w:numId w:val="258"/>
        </w:numPr>
      </w:pPr>
      <w:r w:rsidRPr="00963F37">
        <w:t>This is a service request catalogue including role-based access control, configurable from the admin settings within the Web App.</w:t>
      </w:r>
    </w:p>
    <w:p w14:paraId="626F1059" w14:textId="77777777" w:rsidR="006D65FB" w:rsidRPr="00963F37" w:rsidRDefault="006D65FB" w:rsidP="00FE5B35">
      <w:pPr>
        <w:pStyle w:val="ListParagraph"/>
        <w:numPr>
          <w:ilvl w:val="1"/>
          <w:numId w:val="258"/>
        </w:numPr>
      </w:pPr>
      <w:r w:rsidRPr="00963F37">
        <w:t xml:space="preserve">Each Service Request can consist of any number of UIs, and each UI can integrate with any number of </w:t>
      </w:r>
      <w:r>
        <w:t>CORTEX</w:t>
      </w:r>
      <w:r w:rsidRPr="00963F37">
        <w:t xml:space="preserve"> Flows.</w:t>
      </w:r>
    </w:p>
    <w:p w14:paraId="59D3081D" w14:textId="77777777" w:rsidR="006D65FB" w:rsidRPr="00963F37" w:rsidRDefault="006D65FB" w:rsidP="00FE5B35">
      <w:pPr>
        <w:pStyle w:val="ListParagraph"/>
        <w:numPr>
          <w:ilvl w:val="1"/>
          <w:numId w:val="258"/>
        </w:numPr>
      </w:pPr>
      <w:r w:rsidRPr="00963F37">
        <w:t xml:space="preserve">Every </w:t>
      </w:r>
      <w:r>
        <w:t>CORTEX</w:t>
      </w:r>
      <w:r w:rsidRPr="00963F37">
        <w:t xml:space="preserve"> interaction from a UI will require its own flow, and </w:t>
      </w:r>
      <w:proofErr w:type="spellStart"/>
      <w:r w:rsidRPr="00963F37">
        <w:t>AppGyver</w:t>
      </w:r>
      <w:proofErr w:type="spellEnd"/>
      <w:r w:rsidRPr="00963F37">
        <w:t xml:space="preserve"> will handle the actions, responses, and navigation – essentially in control of ‘orchestrating’ the process.</w:t>
      </w:r>
    </w:p>
    <w:p w14:paraId="499C03D5" w14:textId="61BF8141" w:rsidR="006D65FB" w:rsidRPr="00963F37" w:rsidRDefault="006D65FB" w:rsidP="00FE5B35">
      <w:pPr>
        <w:pStyle w:val="ListParagraph"/>
        <w:numPr>
          <w:ilvl w:val="1"/>
          <w:numId w:val="258"/>
        </w:numPr>
      </w:pPr>
      <w:r w:rsidRPr="00963F37">
        <w:t>These processes must be initiated by a user, from the relevant service request.</w:t>
      </w:r>
    </w:p>
    <w:p w14:paraId="014BD1F5" w14:textId="77777777" w:rsidR="006D65FB" w:rsidRPr="00963F37" w:rsidRDefault="006D65FB" w:rsidP="006D65FB">
      <w:pPr>
        <w:pStyle w:val="WeAreCORTEXEmphasis"/>
      </w:pPr>
      <w:r w:rsidRPr="00963F37">
        <w:t>An example of a UI-Driven Process would be a traditional web-based wizard to break data entry into a series of screens, guiding the user through completing a task.</w:t>
      </w:r>
    </w:p>
    <w:p w14:paraId="54C253BB" w14:textId="77777777" w:rsidR="006D65FB" w:rsidRPr="00411183" w:rsidRDefault="006D65FB" w:rsidP="00FE5B35">
      <w:pPr>
        <w:pStyle w:val="ListParagraph"/>
        <w:numPr>
          <w:ilvl w:val="0"/>
          <w:numId w:val="258"/>
        </w:numPr>
        <w:rPr>
          <w:b/>
          <w:bCs/>
        </w:rPr>
      </w:pPr>
      <w:r w:rsidRPr="00411183">
        <w:rPr>
          <w:b/>
          <w:bCs/>
        </w:rPr>
        <w:t>Process-Driven UI (Process Flow and User Tasks)</w:t>
      </w:r>
    </w:p>
    <w:p w14:paraId="3E1321D3" w14:textId="77777777" w:rsidR="006D65FB" w:rsidRPr="00963F37" w:rsidRDefault="006D65FB" w:rsidP="00FE5B35">
      <w:pPr>
        <w:pStyle w:val="ListParagraph"/>
        <w:numPr>
          <w:ilvl w:val="1"/>
          <w:numId w:val="258"/>
        </w:numPr>
      </w:pPr>
      <w:r w:rsidRPr="00963F37">
        <w:t>This handles user interactions for a process which may or may not be triggered by a user.</w:t>
      </w:r>
    </w:p>
    <w:p w14:paraId="7F056860" w14:textId="77777777" w:rsidR="006D65FB" w:rsidRPr="00963F37" w:rsidRDefault="006D65FB" w:rsidP="00FE5B35">
      <w:pPr>
        <w:pStyle w:val="ListParagraph"/>
        <w:numPr>
          <w:ilvl w:val="1"/>
          <w:numId w:val="258"/>
        </w:numPr>
      </w:pPr>
      <w:r w:rsidRPr="00963F37">
        <w:t xml:space="preserve">The process is developed and run entirely in </w:t>
      </w:r>
      <w:r>
        <w:t>CORTEX</w:t>
      </w:r>
      <w:r w:rsidRPr="00963F37">
        <w:t>, only breaking for user entry if / when required.</w:t>
      </w:r>
    </w:p>
    <w:p w14:paraId="0D822B15" w14:textId="77777777" w:rsidR="006D65FB" w:rsidRPr="00963F37" w:rsidRDefault="006D65FB" w:rsidP="00FE5B35">
      <w:pPr>
        <w:pStyle w:val="ListParagraph"/>
        <w:numPr>
          <w:ilvl w:val="1"/>
          <w:numId w:val="258"/>
        </w:numPr>
      </w:pPr>
      <w:r w:rsidRPr="00963F37">
        <w:t>Users can view the pending user interactions from a dashboard, which also supports role-based access control.</w:t>
      </w:r>
      <w:r>
        <w:t xml:space="preserve"> </w:t>
      </w:r>
      <w:r w:rsidRPr="00963F37">
        <w:t>This can be configured at an individual task level, providing much more fine-grain control of the process.</w:t>
      </w:r>
    </w:p>
    <w:p w14:paraId="12C50373" w14:textId="0B911759" w:rsidR="006D65FB" w:rsidRDefault="006D65FB" w:rsidP="00FE5B35">
      <w:pPr>
        <w:pStyle w:val="ListParagraph"/>
        <w:numPr>
          <w:ilvl w:val="1"/>
          <w:numId w:val="258"/>
        </w:numPr>
      </w:pPr>
      <w:r w:rsidRPr="00963F37">
        <w:t xml:space="preserve">The components to interact with </w:t>
      </w:r>
      <w:r>
        <w:t>CORTEX</w:t>
      </w:r>
      <w:r w:rsidRPr="00963F37">
        <w:t xml:space="preserve"> are all generic (instead of many bespoke flows for the UI), leaving just the end UIs to be created.</w:t>
      </w:r>
    </w:p>
    <w:p w14:paraId="2B221CE2" w14:textId="77777777" w:rsidR="006D65FB" w:rsidRPr="00963F37" w:rsidRDefault="006D65FB" w:rsidP="006D65FB">
      <w:pPr>
        <w:pStyle w:val="WeAreCORTEXEmphasis"/>
      </w:pPr>
      <w:r w:rsidRPr="00963F37">
        <w:t>An example of a Process-Driven UI would be any process that requires a manual approval step as part of its otherwise fully automated execution.</w:t>
      </w:r>
    </w:p>
    <w:p w14:paraId="58B95DE3" w14:textId="125BE1EA" w:rsidR="006D65FB" w:rsidRPr="00FE5B35" w:rsidRDefault="006D65FB" w:rsidP="00FE5B35">
      <w:pPr>
        <w:pStyle w:val="Body2"/>
      </w:pPr>
      <w:r w:rsidRPr="00963F37">
        <w:t>The solution includes Role-Based Access Control via Active Directory, which is managed from</w:t>
      </w:r>
      <w:r>
        <w:t xml:space="preserve"> the</w:t>
      </w:r>
      <w:r w:rsidRPr="00963F37">
        <w:t xml:space="preserve"> </w:t>
      </w:r>
      <w:r>
        <w:t>CORTEX</w:t>
      </w:r>
      <w:r w:rsidRPr="00963F37">
        <w:t xml:space="preserve"> Interaction Portal (via </w:t>
      </w:r>
      <w:r>
        <w:t>CORTEX</w:t>
      </w:r>
      <w:r w:rsidRPr="00963F37">
        <w:t xml:space="preserve"> flows).</w:t>
      </w:r>
    </w:p>
    <w:p w14:paraId="5A53C01B" w14:textId="77777777" w:rsidR="006D65FB" w:rsidRPr="00074C76" w:rsidRDefault="006D65FB" w:rsidP="006D65FB">
      <w:pPr>
        <w:pStyle w:val="Heading1"/>
      </w:pPr>
      <w:bookmarkStart w:id="22" w:name="_Toc130888562"/>
      <w:bookmarkStart w:id="23" w:name="_Toc142059074"/>
      <w:bookmarkStart w:id="24" w:name="_Toc143173644"/>
      <w:r w:rsidRPr="00074C76">
        <w:lastRenderedPageBreak/>
        <w:t>UI Development Process</w:t>
      </w:r>
      <w:bookmarkEnd w:id="22"/>
      <w:bookmarkEnd w:id="23"/>
      <w:bookmarkEnd w:id="24"/>
    </w:p>
    <w:p w14:paraId="59FDA233" w14:textId="77777777" w:rsidR="006D65FB" w:rsidRPr="00074C76" w:rsidRDefault="006D65FB" w:rsidP="00F23CD0">
      <w:r w:rsidRPr="00074C76">
        <w:t xml:space="preserve">In this section, the overall process for making changes to the </w:t>
      </w:r>
      <w:r>
        <w:t>CORTEX</w:t>
      </w:r>
      <w:r w:rsidRPr="00963F37">
        <w:t xml:space="preserve"> </w:t>
      </w:r>
      <w:r w:rsidRPr="00074C76">
        <w:t xml:space="preserve">Interaction Portal solution, consisting of </w:t>
      </w:r>
      <w:r>
        <w:t>CORTEX</w:t>
      </w:r>
      <w:r w:rsidRPr="00963F37">
        <w:t xml:space="preserve"> </w:t>
      </w:r>
      <w:r w:rsidRPr="00074C76">
        <w:t xml:space="preserve">flows and </w:t>
      </w:r>
      <w:proofErr w:type="spellStart"/>
      <w:r w:rsidRPr="00074C76">
        <w:t>AppGyver</w:t>
      </w:r>
      <w:proofErr w:type="spellEnd"/>
      <w:r w:rsidRPr="00074C76">
        <w:t xml:space="preserve"> pages, is covered.</w:t>
      </w:r>
    </w:p>
    <w:p w14:paraId="724468EC" w14:textId="77777777" w:rsidR="006D65FB" w:rsidRPr="00074C76" w:rsidRDefault="006D65FB" w:rsidP="00F23CD0">
      <w:r w:rsidRPr="00074C76">
        <w:t>Complete the following steps:</w:t>
      </w:r>
    </w:p>
    <w:p w14:paraId="3F09739F" w14:textId="77777777" w:rsidR="009C3FC2" w:rsidRPr="000C7435" w:rsidRDefault="006D65FB" w:rsidP="000C7435">
      <w:pPr>
        <w:pStyle w:val="ListParagraph"/>
        <w:numPr>
          <w:ilvl w:val="0"/>
          <w:numId w:val="260"/>
        </w:numPr>
      </w:pPr>
      <w:r w:rsidRPr="000C7435">
        <w:t xml:space="preserve">Import the app into the </w:t>
      </w:r>
      <w:proofErr w:type="spellStart"/>
      <w:r w:rsidRPr="000C7435">
        <w:t>AppGyver</w:t>
      </w:r>
      <w:proofErr w:type="spellEnd"/>
      <w:r w:rsidRPr="000C7435">
        <w:t xml:space="preserve"> online platform.</w:t>
      </w:r>
    </w:p>
    <w:p w14:paraId="79A6BE96" w14:textId="6D0A4BC3" w:rsidR="006D65FB" w:rsidRPr="000C7435" w:rsidRDefault="006D65FB" w:rsidP="000C7435">
      <w:pPr>
        <w:pStyle w:val="ListParagraph"/>
        <w:numPr>
          <w:ilvl w:val="1"/>
          <w:numId w:val="260"/>
        </w:numPr>
      </w:pPr>
      <w:r w:rsidRPr="000C7435">
        <w:t xml:space="preserve">Navigate to the </w:t>
      </w:r>
      <w:proofErr w:type="spellStart"/>
      <w:r w:rsidRPr="000C7435">
        <w:t>AppGyver</w:t>
      </w:r>
      <w:proofErr w:type="spellEnd"/>
      <w:r w:rsidRPr="000C7435">
        <w:t xml:space="preserve"> online platform at </w:t>
      </w:r>
      <w:hyperlink r:id="rId19" w:history="1">
        <w:r w:rsidRPr="000C7435">
          <w:t>https://platform.appgyver.com/</w:t>
        </w:r>
      </w:hyperlink>
      <w:r w:rsidRPr="000C7435">
        <w:t>.</w:t>
      </w:r>
    </w:p>
    <w:p w14:paraId="0CEA821F" w14:textId="77777777" w:rsidR="006D65FB" w:rsidRPr="000C7435" w:rsidRDefault="006D65FB" w:rsidP="000C7435">
      <w:pPr>
        <w:pStyle w:val="ListParagraph"/>
        <w:numPr>
          <w:ilvl w:val="1"/>
          <w:numId w:val="260"/>
        </w:numPr>
      </w:pPr>
      <w:r w:rsidRPr="000C7435">
        <w:t xml:space="preserve">Log in using the credentials of the account to which the </w:t>
      </w:r>
      <w:proofErr w:type="spellStart"/>
      <w:r w:rsidRPr="000C7435">
        <w:t>Appgyver</w:t>
      </w:r>
      <w:proofErr w:type="spellEnd"/>
      <w:r w:rsidRPr="000C7435">
        <w:t xml:space="preserve"> app should be imported.</w:t>
      </w:r>
    </w:p>
    <w:p w14:paraId="1B8E9C08" w14:textId="77777777" w:rsidR="006D65FB" w:rsidRPr="000C7435" w:rsidRDefault="006D65FB" w:rsidP="000C7435">
      <w:pPr>
        <w:pStyle w:val="ListParagraph"/>
        <w:numPr>
          <w:ilvl w:val="1"/>
          <w:numId w:val="260"/>
        </w:numPr>
      </w:pPr>
      <w:r w:rsidRPr="000C7435">
        <w:t>Select the ‘Create New’ button.</w:t>
      </w:r>
    </w:p>
    <w:p w14:paraId="49049E4C" w14:textId="77777777" w:rsidR="006D65FB" w:rsidRPr="000C7435" w:rsidRDefault="006D65FB" w:rsidP="000C7435">
      <w:pPr>
        <w:pStyle w:val="ListParagraph"/>
        <w:numPr>
          <w:ilvl w:val="1"/>
          <w:numId w:val="260"/>
        </w:numPr>
      </w:pPr>
      <w:r w:rsidRPr="000C7435">
        <w:t>In the dialog which appears, select ‘Import from file’.</w:t>
      </w:r>
    </w:p>
    <w:p w14:paraId="513996B6" w14:textId="77777777" w:rsidR="006D65FB" w:rsidRPr="000C7435" w:rsidRDefault="006D65FB" w:rsidP="000C7435">
      <w:pPr>
        <w:pStyle w:val="ListParagraph"/>
        <w:numPr>
          <w:ilvl w:val="1"/>
          <w:numId w:val="260"/>
        </w:numPr>
      </w:pPr>
      <w:r w:rsidRPr="000C7435">
        <w:t>Select the package provided.</w:t>
      </w:r>
    </w:p>
    <w:p w14:paraId="20CC77C2" w14:textId="27992C37" w:rsidR="006D65FB" w:rsidRPr="000C7435" w:rsidRDefault="006D65FB" w:rsidP="000C7435">
      <w:pPr>
        <w:pStyle w:val="ListParagraph"/>
        <w:numPr>
          <w:ilvl w:val="1"/>
          <w:numId w:val="260"/>
        </w:numPr>
      </w:pPr>
      <w:r w:rsidRPr="000C7435">
        <w:t xml:space="preserve">Give the app a relevant name (such </w:t>
      </w:r>
      <w:proofErr w:type="gramStart"/>
      <w:r w:rsidRPr="000C7435">
        <w:t>as  CORTEX</w:t>
      </w:r>
      <w:proofErr w:type="gramEnd"/>
      <w:r w:rsidRPr="000C7435">
        <w:t xml:space="preserve"> Interaction Portal) and select ‘Create’.</w:t>
      </w:r>
    </w:p>
    <w:p w14:paraId="5F1B0260" w14:textId="77777777" w:rsidR="006D65FB" w:rsidRPr="00074C76" w:rsidRDefault="006D65FB" w:rsidP="00177C1F">
      <w:pPr>
        <w:pStyle w:val="ListParagraph"/>
        <w:numPr>
          <w:ilvl w:val="0"/>
          <w:numId w:val="260"/>
        </w:numPr>
      </w:pPr>
      <w:r w:rsidRPr="00074C76">
        <w:t xml:space="preserve">Make any changes or additions necessary to the app in the </w:t>
      </w:r>
      <w:proofErr w:type="spellStart"/>
      <w:r w:rsidRPr="00074C76">
        <w:t>AppGyver</w:t>
      </w:r>
      <w:proofErr w:type="spellEnd"/>
      <w:r w:rsidRPr="00074C76">
        <w:t xml:space="preserve"> online platform.</w:t>
      </w:r>
    </w:p>
    <w:p w14:paraId="2A36FFDB" w14:textId="77777777" w:rsidR="006D65FB" w:rsidRPr="00074C76" w:rsidRDefault="006D65FB" w:rsidP="00177C1F">
      <w:pPr>
        <w:pStyle w:val="ListParagraph"/>
        <w:numPr>
          <w:ilvl w:val="1"/>
          <w:numId w:val="260"/>
        </w:numPr>
      </w:pPr>
      <w:r w:rsidRPr="00074C76">
        <w:t xml:space="preserve">Identify which </w:t>
      </w:r>
      <w:r>
        <w:t>CORTEX</w:t>
      </w:r>
      <w:r w:rsidRPr="00963F37">
        <w:t xml:space="preserve"> </w:t>
      </w:r>
      <w:r w:rsidRPr="00074C76">
        <w:t>flows are required, along with the input and output variables that should be used to pass data between them.</w:t>
      </w:r>
    </w:p>
    <w:p w14:paraId="4238D438" w14:textId="4A299966" w:rsidR="006D65FB" w:rsidRPr="00074C76" w:rsidRDefault="006D65FB" w:rsidP="00177C1F">
      <w:pPr>
        <w:pStyle w:val="ListParagraph"/>
        <w:numPr>
          <w:ilvl w:val="1"/>
          <w:numId w:val="260"/>
        </w:numPr>
      </w:pPr>
      <w:r w:rsidRPr="00074C76">
        <w:t>Test the pages using the App Preview Portal.</w:t>
      </w:r>
    </w:p>
    <w:p w14:paraId="19323DEA" w14:textId="77777777" w:rsidR="006D65FB" w:rsidRPr="00074C76" w:rsidRDefault="006D65FB" w:rsidP="00177C1F">
      <w:pPr>
        <w:pStyle w:val="ListParagraph"/>
        <w:numPr>
          <w:ilvl w:val="0"/>
          <w:numId w:val="260"/>
        </w:numPr>
      </w:pPr>
      <w:r w:rsidRPr="00074C76">
        <w:t xml:space="preserve">In </w:t>
      </w:r>
      <w:r>
        <w:t>CORTEX</w:t>
      </w:r>
      <w:r w:rsidRPr="00963F37">
        <w:t xml:space="preserve"> </w:t>
      </w:r>
      <w:r w:rsidRPr="00074C76">
        <w:t xml:space="preserve">Gateway develop the required flows </w:t>
      </w:r>
    </w:p>
    <w:p w14:paraId="778AA301" w14:textId="47BC9909" w:rsidR="006D65FB" w:rsidRPr="00074C76" w:rsidRDefault="006D65FB" w:rsidP="00644559">
      <w:pPr>
        <w:pStyle w:val="ListParagraph"/>
        <w:numPr>
          <w:ilvl w:val="1"/>
          <w:numId w:val="260"/>
        </w:numPr>
      </w:pPr>
      <w:r w:rsidRPr="00074C76">
        <w:t>Test the flows using the debugger.</w:t>
      </w:r>
    </w:p>
    <w:p w14:paraId="1C9C62F7" w14:textId="0AC92647" w:rsidR="006D65FB" w:rsidRPr="00074C76" w:rsidRDefault="006D65FB" w:rsidP="00644559">
      <w:pPr>
        <w:pStyle w:val="ListParagraph"/>
        <w:numPr>
          <w:ilvl w:val="0"/>
          <w:numId w:val="260"/>
        </w:numPr>
      </w:pPr>
      <w:r w:rsidRPr="00074C76">
        <w:t>Build the app.</w:t>
      </w:r>
    </w:p>
    <w:p w14:paraId="368D4C1D" w14:textId="3D3C10F2" w:rsidR="006D65FB" w:rsidRPr="007365CD" w:rsidRDefault="006D65FB" w:rsidP="00644559">
      <w:pPr>
        <w:pStyle w:val="ListParagraph"/>
        <w:numPr>
          <w:ilvl w:val="1"/>
          <w:numId w:val="260"/>
        </w:numPr>
      </w:pPr>
      <w:r w:rsidRPr="007365CD">
        <w:t xml:space="preserve">Navigate to the </w:t>
      </w:r>
      <w:proofErr w:type="spellStart"/>
      <w:r w:rsidRPr="007365CD">
        <w:t>AppGyver</w:t>
      </w:r>
      <w:proofErr w:type="spellEnd"/>
      <w:r w:rsidRPr="007365CD">
        <w:t xml:space="preserve"> online platform at </w:t>
      </w:r>
      <w:hyperlink r:id="rId20" w:history="1">
        <w:r w:rsidR="00644559" w:rsidRPr="00F23CD0">
          <w:rPr>
            <w:rStyle w:val="Hyperlink"/>
            <w:b/>
            <w:bCs/>
          </w:rPr>
          <w:t>https://platform.appgyver.com/</w:t>
        </w:r>
      </w:hyperlink>
      <w:r w:rsidRPr="007365CD">
        <w:t>.</w:t>
      </w:r>
    </w:p>
    <w:p w14:paraId="65ADB8B8" w14:textId="77777777" w:rsidR="006D65FB" w:rsidRPr="00074C76" w:rsidRDefault="006D65FB" w:rsidP="00644559">
      <w:pPr>
        <w:pStyle w:val="ListParagraph"/>
        <w:numPr>
          <w:ilvl w:val="1"/>
          <w:numId w:val="260"/>
        </w:numPr>
      </w:pPr>
      <w:r w:rsidRPr="00074C76">
        <w:t>Once logged in, open the App.</w:t>
      </w:r>
    </w:p>
    <w:p w14:paraId="54944FEC" w14:textId="77777777" w:rsidR="006D65FB" w:rsidRPr="00074C76" w:rsidRDefault="006D65FB" w:rsidP="00644559">
      <w:pPr>
        <w:pStyle w:val="ListParagraph"/>
        <w:numPr>
          <w:ilvl w:val="1"/>
          <w:numId w:val="260"/>
        </w:numPr>
      </w:pPr>
      <w:r w:rsidRPr="00074C76">
        <w:t>Select a page (for example Home Page) and select Launch from the toolbar at the top.</w:t>
      </w:r>
    </w:p>
    <w:p w14:paraId="58CAEBD9" w14:textId="77777777" w:rsidR="006D65FB" w:rsidRPr="00074C76" w:rsidRDefault="006D65FB" w:rsidP="00644559">
      <w:pPr>
        <w:pStyle w:val="ListParagraph"/>
        <w:numPr>
          <w:ilvl w:val="1"/>
          <w:numId w:val="260"/>
        </w:numPr>
      </w:pPr>
      <w:r w:rsidRPr="00074C76">
        <w:t xml:space="preserve">In the left-hand panel, select </w:t>
      </w:r>
      <w:r w:rsidRPr="00644559">
        <w:t>Distribute</w:t>
      </w:r>
      <w:r w:rsidRPr="00074C76">
        <w:t>, then select Open Build Service.</w:t>
      </w:r>
    </w:p>
    <w:p w14:paraId="7BC6B8DF" w14:textId="77777777" w:rsidR="006D65FB" w:rsidRPr="00074C76" w:rsidRDefault="006D65FB" w:rsidP="00644559">
      <w:pPr>
        <w:pStyle w:val="ListParagraph"/>
        <w:numPr>
          <w:ilvl w:val="1"/>
          <w:numId w:val="260"/>
        </w:numPr>
      </w:pPr>
      <w:r w:rsidRPr="00074C76">
        <w:t>For the first build operation, the build should be configured:</w:t>
      </w:r>
    </w:p>
    <w:p w14:paraId="11AF4970" w14:textId="77777777" w:rsidR="006D65FB" w:rsidRPr="00074C76" w:rsidRDefault="006D65FB" w:rsidP="00644559">
      <w:pPr>
        <w:pStyle w:val="ListParagraph"/>
        <w:numPr>
          <w:ilvl w:val="2"/>
          <w:numId w:val="260"/>
        </w:numPr>
      </w:pPr>
      <w:r w:rsidRPr="00074C76">
        <w:t>Select Web App &gt; Configure.</w:t>
      </w:r>
    </w:p>
    <w:p w14:paraId="16F302BA" w14:textId="77777777" w:rsidR="006D65FB" w:rsidRPr="00074C76" w:rsidRDefault="006D65FB" w:rsidP="00644559">
      <w:pPr>
        <w:pStyle w:val="ListParagraph"/>
        <w:numPr>
          <w:ilvl w:val="2"/>
          <w:numId w:val="260"/>
        </w:numPr>
      </w:pPr>
      <w:r w:rsidRPr="00074C76">
        <w:t>Select ‘ZIP’ as the Build Scheme.</w:t>
      </w:r>
    </w:p>
    <w:p w14:paraId="03BC584A" w14:textId="77777777" w:rsidR="006D65FB" w:rsidRPr="00074C76" w:rsidRDefault="006D65FB" w:rsidP="00644559">
      <w:pPr>
        <w:pStyle w:val="ListParagraph"/>
        <w:numPr>
          <w:ilvl w:val="2"/>
          <w:numId w:val="260"/>
        </w:numPr>
      </w:pPr>
      <w:r w:rsidRPr="00074C76">
        <w:t xml:space="preserve">Upload a favicon if desired, for example, the </w:t>
      </w:r>
      <w:r>
        <w:t>CORTEX</w:t>
      </w:r>
      <w:r w:rsidRPr="00963F37">
        <w:t xml:space="preserve"> </w:t>
      </w:r>
      <w:r w:rsidRPr="00074C76">
        <w:t>Logo or a company logo.</w:t>
      </w:r>
    </w:p>
    <w:p w14:paraId="1EC4F2E6" w14:textId="443B4CFE" w:rsidR="006D65FB" w:rsidRDefault="006D65FB" w:rsidP="00644559">
      <w:pPr>
        <w:pStyle w:val="ListParagraph"/>
        <w:numPr>
          <w:ilvl w:val="2"/>
          <w:numId w:val="260"/>
        </w:numPr>
      </w:pPr>
      <w:r w:rsidRPr="00074C76">
        <w:t>Nothing is required in the ‘Permissions’ sections.</w:t>
      </w:r>
      <w:r>
        <w:br w:type="page"/>
      </w:r>
    </w:p>
    <w:p w14:paraId="04A71B54" w14:textId="77777777" w:rsidR="006D65FB" w:rsidRPr="00074C76" w:rsidRDefault="006D65FB" w:rsidP="00644559">
      <w:pPr>
        <w:pStyle w:val="ListParagraph"/>
        <w:numPr>
          <w:ilvl w:val="1"/>
          <w:numId w:val="260"/>
        </w:numPr>
      </w:pPr>
      <w:r w:rsidRPr="00074C76">
        <w:lastRenderedPageBreak/>
        <w:t>Click Build.</w:t>
      </w:r>
    </w:p>
    <w:p w14:paraId="19D01AB8" w14:textId="77777777" w:rsidR="006D65FB" w:rsidRPr="00074C76" w:rsidRDefault="006D65FB" w:rsidP="00644559">
      <w:pPr>
        <w:pStyle w:val="ListParagraph"/>
        <w:numPr>
          <w:ilvl w:val="2"/>
          <w:numId w:val="260"/>
        </w:numPr>
      </w:pPr>
      <w:r w:rsidRPr="00074C76">
        <w:t>Ensure ZIP is selected.</w:t>
      </w:r>
    </w:p>
    <w:p w14:paraId="5F9DB6F8" w14:textId="77777777" w:rsidR="006D65FB" w:rsidRPr="00074C76" w:rsidRDefault="006D65FB" w:rsidP="00644559">
      <w:pPr>
        <w:pStyle w:val="ListParagraph"/>
        <w:numPr>
          <w:ilvl w:val="2"/>
          <w:numId w:val="260"/>
        </w:numPr>
      </w:pPr>
      <w:r w:rsidRPr="00074C76">
        <w:t>Select the latest Client runtime version.</w:t>
      </w:r>
    </w:p>
    <w:p w14:paraId="37F95D3A" w14:textId="77777777" w:rsidR="006D65FB" w:rsidRPr="00074C76" w:rsidRDefault="006D65FB" w:rsidP="00644559">
      <w:pPr>
        <w:pStyle w:val="ListParagraph"/>
        <w:numPr>
          <w:ilvl w:val="2"/>
          <w:numId w:val="260"/>
        </w:numPr>
      </w:pPr>
      <w:r w:rsidRPr="00074C76">
        <w:t>Enter a version number, for example 0.0.1.</w:t>
      </w:r>
    </w:p>
    <w:p w14:paraId="747A418D" w14:textId="77777777" w:rsidR="006D65FB" w:rsidRPr="00074C76" w:rsidRDefault="006D65FB" w:rsidP="00644559">
      <w:pPr>
        <w:pStyle w:val="ListParagraph"/>
        <w:numPr>
          <w:ilvl w:val="2"/>
          <w:numId w:val="260"/>
        </w:numPr>
      </w:pPr>
      <w:r w:rsidRPr="00074C76">
        <w:t>Click Build.</w:t>
      </w:r>
    </w:p>
    <w:p w14:paraId="38471CAE" w14:textId="5BA4F447" w:rsidR="006D65FB" w:rsidRPr="00074C76" w:rsidRDefault="006D65FB" w:rsidP="00F23CD0">
      <w:pPr>
        <w:pStyle w:val="ListParagraph"/>
        <w:numPr>
          <w:ilvl w:val="2"/>
          <w:numId w:val="260"/>
        </w:numPr>
      </w:pPr>
      <w:r w:rsidRPr="00074C76">
        <w:t>Wait for an email to the account registered under the account that is logged in. This will contain the files to be deployed.</w:t>
      </w:r>
    </w:p>
    <w:p w14:paraId="1B240559" w14:textId="77777777" w:rsidR="006D65FB" w:rsidRPr="00074C76" w:rsidRDefault="006D65FB" w:rsidP="000621A1">
      <w:pPr>
        <w:pStyle w:val="ListParagraph"/>
        <w:numPr>
          <w:ilvl w:val="0"/>
          <w:numId w:val="260"/>
        </w:numPr>
      </w:pPr>
      <w:r w:rsidRPr="00074C76">
        <w:t>Deploy the app. Once the operation has completed, the .zip file can be downloaded. This can then be extracted and placed into an IIS Site on the App Server(s).</w:t>
      </w:r>
    </w:p>
    <w:p w14:paraId="4FEDDB68" w14:textId="77777777" w:rsidR="006D65FB" w:rsidRPr="00074C76" w:rsidRDefault="006D65FB" w:rsidP="000621A1">
      <w:pPr>
        <w:pStyle w:val="ListParagraph"/>
        <w:numPr>
          <w:ilvl w:val="1"/>
          <w:numId w:val="260"/>
        </w:numPr>
      </w:pPr>
      <w:r w:rsidRPr="00074C76">
        <w:t>If the application has not been deployed previously, then complete the following steps:</w:t>
      </w:r>
    </w:p>
    <w:p w14:paraId="730707D5" w14:textId="77777777" w:rsidR="006D65FB" w:rsidRPr="00074C76" w:rsidRDefault="006D65FB" w:rsidP="000566C4">
      <w:pPr>
        <w:pStyle w:val="ListParagraph"/>
        <w:numPr>
          <w:ilvl w:val="1"/>
          <w:numId w:val="260"/>
        </w:numPr>
      </w:pPr>
      <w:r w:rsidRPr="00074C76">
        <w:t>In IIS, expand the server node and then expand Sites.</w:t>
      </w:r>
    </w:p>
    <w:p w14:paraId="6FC47B86" w14:textId="77777777" w:rsidR="006D65FB" w:rsidRPr="00074C76" w:rsidRDefault="006D65FB" w:rsidP="000621A1">
      <w:pPr>
        <w:pStyle w:val="ListParagraph"/>
        <w:numPr>
          <w:ilvl w:val="1"/>
          <w:numId w:val="260"/>
        </w:numPr>
      </w:pPr>
      <w:r w:rsidRPr="00074C76">
        <w:t>Select (or create) the Site you wish to configure it under, for example, expand ‘</w:t>
      </w:r>
      <w:r>
        <w:t>CORTEX</w:t>
      </w:r>
      <w:r w:rsidRPr="00963F37">
        <w:t xml:space="preserve"> </w:t>
      </w:r>
      <w:r w:rsidRPr="00074C76">
        <w:t xml:space="preserve">which also hosts </w:t>
      </w:r>
      <w:r>
        <w:t>CORTEX</w:t>
      </w:r>
      <w:r w:rsidRPr="00963F37">
        <w:t xml:space="preserve"> </w:t>
      </w:r>
      <w:r w:rsidRPr="00074C76">
        <w:t>Gateway.</w:t>
      </w:r>
    </w:p>
    <w:p w14:paraId="5FC3BB57" w14:textId="77777777" w:rsidR="006D65FB" w:rsidRPr="00074C76" w:rsidRDefault="006D65FB" w:rsidP="000566C4">
      <w:pPr>
        <w:pStyle w:val="ListParagraph"/>
        <w:numPr>
          <w:ilvl w:val="1"/>
          <w:numId w:val="260"/>
        </w:numPr>
      </w:pPr>
      <w:r w:rsidRPr="00074C76">
        <w:t>Right click this and select ‘Add Application’, configuring as required.</w:t>
      </w:r>
    </w:p>
    <w:p w14:paraId="72F6D597" w14:textId="77777777" w:rsidR="006D65FB" w:rsidRPr="00074C76" w:rsidRDefault="006D65FB" w:rsidP="000566C4">
      <w:pPr>
        <w:pStyle w:val="ListParagraph"/>
        <w:numPr>
          <w:ilvl w:val="2"/>
          <w:numId w:val="260"/>
        </w:numPr>
      </w:pPr>
      <w:r w:rsidRPr="00074C76">
        <w:t>For Physical Path, you should select the directory you wish to use (creating it if it does not already exist).</w:t>
      </w:r>
    </w:p>
    <w:p w14:paraId="026CEBA9" w14:textId="77777777" w:rsidR="006D65FB" w:rsidRPr="000621A1" w:rsidRDefault="006D65FB" w:rsidP="000566C4">
      <w:pPr>
        <w:pStyle w:val="ListParagraph"/>
        <w:numPr>
          <w:ilvl w:val="2"/>
          <w:numId w:val="260"/>
        </w:numPr>
      </w:pPr>
      <w:r w:rsidRPr="00074C76">
        <w:t xml:space="preserve">For example: </w:t>
      </w:r>
      <w:r w:rsidRPr="000621A1">
        <w:t>C:\inetpub\wwwroot\Cortex\CortexInteractionPortal.</w:t>
      </w:r>
    </w:p>
    <w:p w14:paraId="279951CB" w14:textId="19EC2FF0" w:rsidR="006D65FB" w:rsidRPr="00C76AE7" w:rsidRDefault="006D65FB" w:rsidP="00C76AE7">
      <w:pPr>
        <w:pStyle w:val="ListParagraph"/>
        <w:numPr>
          <w:ilvl w:val="2"/>
          <w:numId w:val="260"/>
        </w:numPr>
      </w:pPr>
      <w:r w:rsidRPr="00074C76">
        <w:t>Select or create an Application Pool as required, for example, in a development environment you could use the</w:t>
      </w:r>
      <w:r w:rsidR="00C76AE7">
        <w:t xml:space="preserve"> </w:t>
      </w:r>
      <w:r w:rsidRPr="00074C76">
        <w:t>existing ‘Cortex’ application pool.</w:t>
      </w:r>
    </w:p>
    <w:p w14:paraId="3FE39058" w14:textId="77777777" w:rsidR="006D65FB" w:rsidRPr="00074C76" w:rsidRDefault="006D65FB" w:rsidP="000621A1">
      <w:pPr>
        <w:pStyle w:val="ListParagraph"/>
        <w:numPr>
          <w:ilvl w:val="1"/>
          <w:numId w:val="260"/>
        </w:numPr>
      </w:pPr>
      <w:r w:rsidRPr="00074C76">
        <w:t>Navigate to the folder configured for the site in File Explorer and copy all the unzipped files across.</w:t>
      </w:r>
    </w:p>
    <w:p w14:paraId="18256846" w14:textId="77777777" w:rsidR="006D65FB" w:rsidRPr="00074C76" w:rsidRDefault="006D65FB" w:rsidP="000566C4">
      <w:pPr>
        <w:pStyle w:val="ListParagraph"/>
        <w:numPr>
          <w:ilvl w:val="2"/>
          <w:numId w:val="260"/>
        </w:numPr>
      </w:pPr>
      <w:r w:rsidRPr="00074C76">
        <w:t>If the copy operation fails, they may first need to be copied to a directory local to your user (such as a folder in Downloads).</w:t>
      </w:r>
    </w:p>
    <w:p w14:paraId="0DFCB84D" w14:textId="77777777" w:rsidR="006D65FB" w:rsidRPr="00074C76" w:rsidRDefault="006D65FB" w:rsidP="000566C4">
      <w:pPr>
        <w:pStyle w:val="ListParagraph"/>
        <w:numPr>
          <w:ilvl w:val="0"/>
          <w:numId w:val="260"/>
        </w:numPr>
      </w:pPr>
      <w:r w:rsidRPr="00074C76">
        <w:t xml:space="preserve">Package the </w:t>
      </w:r>
      <w:r>
        <w:t>CORTEX</w:t>
      </w:r>
      <w:r w:rsidRPr="00963F37">
        <w:t xml:space="preserve"> </w:t>
      </w:r>
      <w:r w:rsidRPr="00074C76">
        <w:t>flows and publish them.</w:t>
      </w:r>
    </w:p>
    <w:p w14:paraId="33372BEE" w14:textId="77777777" w:rsidR="006D65FB" w:rsidRPr="00074C76" w:rsidRDefault="006D65FB" w:rsidP="000566C4">
      <w:pPr>
        <w:pStyle w:val="ListParagraph"/>
        <w:numPr>
          <w:ilvl w:val="0"/>
          <w:numId w:val="260"/>
        </w:numPr>
      </w:pPr>
      <w:r w:rsidRPr="00074C76">
        <w:t>Configure the pages as Service Requests or Process Driven UI pages using the steps in Section 3.1 and 3.2.</w:t>
      </w:r>
    </w:p>
    <w:p w14:paraId="669D07A6" w14:textId="77777777" w:rsidR="006D65FB" w:rsidRPr="00074C76" w:rsidRDefault="006D65FB" w:rsidP="000566C4">
      <w:pPr>
        <w:pStyle w:val="ListParagraph"/>
        <w:numPr>
          <w:ilvl w:val="0"/>
          <w:numId w:val="260"/>
        </w:numPr>
      </w:pPr>
      <w:r w:rsidRPr="00074C76">
        <w:t>Create new (or update existing) processes using the ‘Manage Processes’ page.</w:t>
      </w:r>
    </w:p>
    <w:p w14:paraId="313B625E" w14:textId="77777777" w:rsidR="006D65FB" w:rsidRPr="00F23CD0" w:rsidRDefault="006D65FB" w:rsidP="00F23CD0">
      <w:pPr>
        <w:pStyle w:val="ListParagraph"/>
        <w:numPr>
          <w:ilvl w:val="1"/>
          <w:numId w:val="259"/>
        </w:numPr>
        <w:rPr>
          <w:rFonts w:asciiTheme="majorHAnsi" w:eastAsiaTheme="majorEastAsia" w:hAnsiTheme="majorHAnsi" w:cstheme="majorBidi"/>
          <w:b/>
          <w:iCs/>
          <w:color w:val="282864"/>
          <w:sz w:val="24"/>
        </w:rPr>
      </w:pPr>
      <w:r w:rsidRPr="00F23CD0">
        <w:rPr>
          <w:rFonts w:asciiTheme="majorHAnsi" w:eastAsiaTheme="majorEastAsia" w:hAnsiTheme="majorHAnsi" w:cstheme="majorBidi"/>
          <w:b/>
          <w:iCs/>
          <w:color w:val="282864"/>
          <w:sz w:val="24"/>
        </w:rPr>
        <w:br w:type="page"/>
      </w:r>
    </w:p>
    <w:p w14:paraId="4E397BAD" w14:textId="77777777" w:rsidR="006D65FB" w:rsidRPr="00C061EF" w:rsidRDefault="006D65FB" w:rsidP="006D65FB">
      <w:pPr>
        <w:pStyle w:val="Heading1"/>
      </w:pPr>
      <w:bookmarkStart w:id="25" w:name="_Toc130888563"/>
      <w:bookmarkStart w:id="26" w:name="_Toc142059075"/>
      <w:bookmarkStart w:id="27" w:name="_Toc143173645"/>
      <w:r>
        <w:lastRenderedPageBreak/>
        <w:t>CORTEX</w:t>
      </w:r>
      <w:r w:rsidRPr="00C061EF">
        <w:t xml:space="preserve"> Interaction Portal How-To</w:t>
      </w:r>
      <w:bookmarkEnd w:id="25"/>
      <w:bookmarkEnd w:id="26"/>
      <w:bookmarkEnd w:id="27"/>
    </w:p>
    <w:p w14:paraId="0E4A7949" w14:textId="77777777" w:rsidR="006D65FB" w:rsidRDefault="006D65FB" w:rsidP="00C551C6">
      <w:r w:rsidRPr="00C061EF">
        <w:t xml:space="preserve">This section will focus on a variety of ‘how-to’ sections relating to </w:t>
      </w:r>
      <w:r>
        <w:t>CORTEX</w:t>
      </w:r>
      <w:r w:rsidRPr="00963F37">
        <w:t xml:space="preserve"> </w:t>
      </w:r>
      <w:r w:rsidRPr="00C061EF">
        <w:t>Interaction Portal and its integration with processes automated with Cortex.</w:t>
      </w:r>
    </w:p>
    <w:p w14:paraId="5A1BAC67" w14:textId="77777777" w:rsidR="006D65FB" w:rsidRPr="00C061EF" w:rsidRDefault="006D65FB" w:rsidP="006D65FB">
      <w:pPr>
        <w:pStyle w:val="Body2"/>
      </w:pPr>
    </w:p>
    <w:p w14:paraId="72B1BECF" w14:textId="77777777" w:rsidR="006D65FB" w:rsidRPr="00C061EF" w:rsidRDefault="006D65FB" w:rsidP="006D65FB">
      <w:pPr>
        <w:pStyle w:val="Heading2"/>
      </w:pPr>
      <w:bookmarkStart w:id="28" w:name="_Toc130888564"/>
      <w:bookmarkStart w:id="29" w:name="_Toc142059076"/>
      <w:bookmarkStart w:id="30" w:name="_Toc143173646"/>
      <w:r w:rsidRPr="00C061EF">
        <w:t>Creating a Service Request</w:t>
      </w:r>
      <w:bookmarkEnd w:id="28"/>
      <w:bookmarkEnd w:id="29"/>
      <w:bookmarkEnd w:id="30"/>
    </w:p>
    <w:p w14:paraId="27F211C6" w14:textId="77777777" w:rsidR="006D65FB" w:rsidRPr="00C061EF" w:rsidRDefault="006D65FB" w:rsidP="00C551C6">
      <w:r w:rsidRPr="00C061EF">
        <w:t>For a service request, or ‘UI-driven process’, to be usable, it requires the following to be completed:</w:t>
      </w:r>
    </w:p>
    <w:p w14:paraId="0CA0951A" w14:textId="77777777" w:rsidR="006D65FB" w:rsidRPr="00C061EF" w:rsidRDefault="006D65FB" w:rsidP="00C551C6">
      <w:pPr>
        <w:pStyle w:val="ListParagraph"/>
        <w:numPr>
          <w:ilvl w:val="0"/>
          <w:numId w:val="261"/>
        </w:numPr>
      </w:pPr>
      <w:r w:rsidRPr="00C061EF">
        <w:t>The service request to be registered, so that it is shown on the service request page.</w:t>
      </w:r>
    </w:p>
    <w:p w14:paraId="0784B474" w14:textId="77777777" w:rsidR="006D65FB" w:rsidRPr="00C061EF" w:rsidRDefault="006D65FB" w:rsidP="00C551C6">
      <w:pPr>
        <w:pStyle w:val="ListParagraph"/>
        <w:numPr>
          <w:ilvl w:val="0"/>
          <w:numId w:val="261"/>
        </w:numPr>
      </w:pPr>
      <w:r w:rsidRPr="00C061EF">
        <w:t>An initial page to be created, which will be navigated to when the service request is selected. From this page, further pages may be navigated to as the developer wishes.</w:t>
      </w:r>
    </w:p>
    <w:p w14:paraId="1B4D9128" w14:textId="3E6A7B7B" w:rsidR="006D65FB" w:rsidRPr="00C061EF" w:rsidRDefault="006D65FB" w:rsidP="00C551C6">
      <w:pPr>
        <w:pStyle w:val="ListParagraph"/>
        <w:numPr>
          <w:ilvl w:val="0"/>
          <w:numId w:val="261"/>
        </w:numPr>
      </w:pPr>
      <w:r w:rsidRPr="00C061EF">
        <w:t>This page to be mapped to the service request, so that it is navigated to when the service request is selected.</w:t>
      </w:r>
    </w:p>
    <w:p w14:paraId="09C65E69" w14:textId="77777777" w:rsidR="006D65FB" w:rsidRPr="00C061EF" w:rsidRDefault="006D65FB" w:rsidP="00C551C6">
      <w:r w:rsidRPr="00C061EF">
        <w:t xml:space="preserve">A guide to creating a very simple service request page that may be selected from the service request catalogue is covered in the below steps. Additionally, the page logic will most likely call a </w:t>
      </w:r>
      <w:r>
        <w:t>CORTEX</w:t>
      </w:r>
      <w:r w:rsidRPr="00963F37">
        <w:t xml:space="preserve"> </w:t>
      </w:r>
      <w:r w:rsidRPr="00C061EF">
        <w:t>flow, so this will be covered too.</w:t>
      </w:r>
    </w:p>
    <w:p w14:paraId="1A20A270" w14:textId="77777777" w:rsidR="006D65FB" w:rsidRDefault="006D65FB" w:rsidP="00C551C6">
      <w:r>
        <w:br w:type="page"/>
      </w:r>
    </w:p>
    <w:p w14:paraId="71045051" w14:textId="77777777" w:rsidR="006D65FB" w:rsidRDefault="006D65FB" w:rsidP="00C551C6">
      <w:r>
        <w:lastRenderedPageBreak/>
        <w:t>The following diagram shows a high-level overview of how a service request operates, with interactions between the Interaction Portal and Cortex.</w:t>
      </w:r>
    </w:p>
    <w:p w14:paraId="4D8A2504" w14:textId="77777777" w:rsidR="006D65FB" w:rsidRDefault="006D65FB" w:rsidP="006D65FB">
      <w:pPr>
        <w:pStyle w:val="InnoviseBodyText"/>
      </w:pPr>
    </w:p>
    <w:p w14:paraId="47BAF261" w14:textId="77777777" w:rsidR="006D65FB" w:rsidRDefault="006D65FB" w:rsidP="006D65FB">
      <w:pPr>
        <w:pStyle w:val="InnoviseNumberedInstructions"/>
        <w:ind w:left="0" w:firstLine="0"/>
      </w:pPr>
      <w:r>
        <w:rPr>
          <w:noProof/>
        </w:rPr>
        <w:drawing>
          <wp:inline distT="0" distB="0" distL="0" distR="0" wp14:anchorId="6670C63C" wp14:editId="0F71DA8B">
            <wp:extent cx="5274945" cy="6871335"/>
            <wp:effectExtent l="0" t="0" r="190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6871335"/>
                    </a:xfrm>
                    <a:prstGeom prst="rect">
                      <a:avLst/>
                    </a:prstGeom>
                    <a:noFill/>
                    <a:ln>
                      <a:noFill/>
                    </a:ln>
                  </pic:spPr>
                </pic:pic>
              </a:graphicData>
            </a:graphic>
          </wp:inline>
        </w:drawing>
      </w:r>
    </w:p>
    <w:p w14:paraId="69F14A9A" w14:textId="77777777" w:rsidR="006D65FB" w:rsidRDefault="006D65FB" w:rsidP="006D65FB">
      <w:pPr>
        <w:spacing w:after="0"/>
        <w:rPr>
          <w:rFonts w:cs="Arial"/>
          <w:bCs/>
          <w:sz w:val="24"/>
          <w:szCs w:val="26"/>
        </w:rPr>
      </w:pPr>
      <w:r>
        <w:br w:type="page"/>
      </w:r>
    </w:p>
    <w:p w14:paraId="68C7EE34" w14:textId="77777777" w:rsidR="006D65FB" w:rsidRPr="0068211D" w:rsidRDefault="006D65FB" w:rsidP="00125A01">
      <w:pPr>
        <w:pStyle w:val="Heading3"/>
        <w:numPr>
          <w:ilvl w:val="0"/>
          <w:numId w:val="53"/>
        </w:numPr>
        <w:ind w:left="0" w:firstLine="0"/>
      </w:pPr>
      <w:bookmarkStart w:id="31" w:name="_Toc130888565"/>
      <w:bookmarkEnd w:id="18"/>
      <w:bookmarkEnd w:id="19"/>
      <w:r w:rsidRPr="0068211D">
        <w:lastRenderedPageBreak/>
        <w:t xml:space="preserve">Creating an entry in Service Request </w:t>
      </w:r>
      <w:bookmarkEnd w:id="31"/>
      <w:r w:rsidRPr="0068211D">
        <w:t>Catalogue</w:t>
      </w:r>
    </w:p>
    <w:p w14:paraId="76C1064C" w14:textId="52341492" w:rsidR="006D65FB" w:rsidRPr="0068211D" w:rsidRDefault="006D65FB" w:rsidP="00C551C6">
      <w:r w:rsidRPr="0068211D">
        <w:t xml:space="preserve">Open the </w:t>
      </w:r>
      <w:r>
        <w:t>CORTEX</w:t>
      </w:r>
      <w:r w:rsidRPr="00963F37">
        <w:t xml:space="preserve"> </w:t>
      </w:r>
      <w:r w:rsidRPr="0068211D">
        <w:t>Interaction Portal with admin permissions, and from the home page, select ‘Admin Settings, then ‘Manage Service Requests’.</w:t>
      </w:r>
    </w:p>
    <w:p w14:paraId="48C460C2" w14:textId="72B2CD1B" w:rsidR="006D65FB" w:rsidRPr="0068211D" w:rsidRDefault="006D65FB" w:rsidP="00C551C6">
      <w:r w:rsidRPr="0068211D">
        <w:t>From here service requests and logical groups for them may be created as required. To create a Service Request, select ‘New Service Request’, and enter the following information:</w:t>
      </w:r>
    </w:p>
    <w:p w14:paraId="30C0C9D8" w14:textId="77777777" w:rsidR="006D65FB" w:rsidRPr="0068211D" w:rsidRDefault="006D65FB" w:rsidP="00C551C6">
      <w:pPr>
        <w:pStyle w:val="ListParagraph"/>
        <w:numPr>
          <w:ilvl w:val="0"/>
          <w:numId w:val="262"/>
        </w:numPr>
      </w:pPr>
      <w:r w:rsidRPr="00C551C6">
        <w:rPr>
          <w:b/>
          <w:bCs/>
        </w:rPr>
        <w:t>Name</w:t>
      </w:r>
      <w:r w:rsidRPr="0068211D">
        <w:t xml:space="preserve"> – the displayed name of the Service Request</w:t>
      </w:r>
    </w:p>
    <w:p w14:paraId="6F0C355D" w14:textId="77777777" w:rsidR="006D65FB" w:rsidRPr="0068211D" w:rsidRDefault="006D65FB" w:rsidP="00C551C6">
      <w:pPr>
        <w:pStyle w:val="ListParagraph"/>
        <w:numPr>
          <w:ilvl w:val="0"/>
          <w:numId w:val="262"/>
        </w:numPr>
      </w:pPr>
      <w:r w:rsidRPr="00C551C6">
        <w:rPr>
          <w:b/>
          <w:bCs/>
        </w:rPr>
        <w:t>Description</w:t>
      </w:r>
      <w:r w:rsidRPr="0068211D">
        <w:t xml:space="preserve"> – Information about the Service Request. This will be displayed when the Service Request is selected on the Service Request page.</w:t>
      </w:r>
    </w:p>
    <w:p w14:paraId="42681F14" w14:textId="77777777" w:rsidR="006D65FB" w:rsidRPr="0068211D" w:rsidRDefault="006D65FB" w:rsidP="00C551C6">
      <w:pPr>
        <w:pStyle w:val="ListParagraph"/>
        <w:numPr>
          <w:ilvl w:val="0"/>
          <w:numId w:val="262"/>
        </w:numPr>
      </w:pPr>
      <w:r w:rsidRPr="00C551C6">
        <w:rPr>
          <w:b/>
          <w:bCs/>
        </w:rPr>
        <w:t>Page Name</w:t>
      </w:r>
      <w:r w:rsidRPr="0068211D">
        <w:t xml:space="preserve"> – used to map the Service Request to an </w:t>
      </w:r>
      <w:proofErr w:type="spellStart"/>
      <w:r w:rsidRPr="0068211D">
        <w:t>AppGyver</w:t>
      </w:r>
      <w:proofErr w:type="spellEnd"/>
      <w:r w:rsidRPr="0068211D">
        <w:t xml:space="preserve"> Page which would be opened when the Service Request is started.</w:t>
      </w:r>
    </w:p>
    <w:p w14:paraId="2F7D2A7E" w14:textId="77777777" w:rsidR="006D65FB" w:rsidRPr="0068211D" w:rsidRDefault="006D65FB" w:rsidP="00C551C6">
      <w:pPr>
        <w:pStyle w:val="ListParagraph"/>
        <w:numPr>
          <w:ilvl w:val="1"/>
          <w:numId w:val="262"/>
        </w:numPr>
      </w:pPr>
      <w:r w:rsidRPr="0068211D">
        <w:t xml:space="preserve">This is configured using </w:t>
      </w:r>
      <w:proofErr w:type="spellStart"/>
      <w:r w:rsidRPr="0068211D">
        <w:t>AppGyver</w:t>
      </w:r>
      <w:proofErr w:type="spellEnd"/>
      <w:r w:rsidRPr="0068211D">
        <w:t xml:space="preserve"> logic and is detailed later in the document.</w:t>
      </w:r>
    </w:p>
    <w:p w14:paraId="6FD3F0A6" w14:textId="77777777" w:rsidR="006D65FB" w:rsidRPr="0068211D" w:rsidRDefault="006D65FB" w:rsidP="00C551C6">
      <w:pPr>
        <w:pStyle w:val="ListParagraph"/>
        <w:numPr>
          <w:ilvl w:val="0"/>
          <w:numId w:val="262"/>
        </w:numPr>
      </w:pPr>
      <w:r w:rsidRPr="00C551C6">
        <w:rPr>
          <w:b/>
          <w:bCs/>
        </w:rPr>
        <w:t>Allowed Roles</w:t>
      </w:r>
      <w:r w:rsidRPr="0068211D">
        <w:t xml:space="preserve"> – the Active Directory groups which are allowed to start the Service Request </w:t>
      </w:r>
    </w:p>
    <w:p w14:paraId="69110722" w14:textId="7E1B0FFC" w:rsidR="006D65FB" w:rsidRPr="0068211D" w:rsidRDefault="006D65FB" w:rsidP="006D65FB">
      <w:pPr>
        <w:pStyle w:val="ListParagraph"/>
        <w:numPr>
          <w:ilvl w:val="1"/>
          <w:numId w:val="262"/>
        </w:numPr>
      </w:pPr>
      <w:r w:rsidRPr="0068211D">
        <w:t>Enter these by searching for roles in the list displayed.</w:t>
      </w:r>
    </w:p>
    <w:p w14:paraId="4D4B8475" w14:textId="77777777" w:rsidR="006D65FB" w:rsidRPr="0068211D" w:rsidRDefault="006D65FB" w:rsidP="006D65FB">
      <w:pPr>
        <w:pStyle w:val="WeAreCORTEXEmphasis"/>
      </w:pPr>
      <w:r w:rsidRPr="0068211D">
        <w:t>This list is populated by the user groups given User or Admin roles in the ‘Manage Settings’ page.</w:t>
      </w:r>
    </w:p>
    <w:p w14:paraId="652565ED" w14:textId="77777777" w:rsidR="006D65FB" w:rsidRPr="0068211D" w:rsidRDefault="006D65FB" w:rsidP="006D65FB">
      <w:pPr>
        <w:pStyle w:val="Body2"/>
      </w:pPr>
    </w:p>
    <w:p w14:paraId="66C424BD" w14:textId="77777777" w:rsidR="006D65FB" w:rsidRPr="0068211D" w:rsidRDefault="006D65FB" w:rsidP="006D65FB">
      <w:pPr>
        <w:pStyle w:val="Body2"/>
      </w:pPr>
      <w:r w:rsidRPr="0068211D">
        <w:rPr>
          <w:noProof/>
        </w:rPr>
        <w:drawing>
          <wp:inline distT="0" distB="0" distL="0" distR="0" wp14:anchorId="1DD9CBCF" wp14:editId="476C7859">
            <wp:extent cx="5278120" cy="25590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a:stretch>
                      <a:fillRect/>
                    </a:stretch>
                  </pic:blipFill>
                  <pic:spPr>
                    <a:xfrm>
                      <a:off x="0" y="0"/>
                      <a:ext cx="5278120" cy="2559050"/>
                    </a:xfrm>
                    <a:prstGeom prst="rect">
                      <a:avLst/>
                    </a:prstGeom>
                  </pic:spPr>
                </pic:pic>
              </a:graphicData>
            </a:graphic>
          </wp:inline>
        </w:drawing>
      </w:r>
    </w:p>
    <w:p w14:paraId="0DC2593B" w14:textId="77777777" w:rsidR="006D65FB" w:rsidRPr="0068211D" w:rsidRDefault="006D65FB" w:rsidP="006D65FB">
      <w:pPr>
        <w:pStyle w:val="Body2"/>
      </w:pPr>
    </w:p>
    <w:p w14:paraId="73E5D57E" w14:textId="77777777" w:rsidR="006D65FB" w:rsidRDefault="006D65FB" w:rsidP="00E80461">
      <w:r w:rsidRPr="0068211D">
        <w:t>Select ‘New Service Request’ to create the service request, at which point it will be immediately accessible by users.</w:t>
      </w:r>
    </w:p>
    <w:p w14:paraId="533C314B" w14:textId="77777777" w:rsidR="006D65FB" w:rsidRDefault="006D65FB" w:rsidP="006D65FB">
      <w:pPr>
        <w:pStyle w:val="Body2"/>
      </w:pPr>
    </w:p>
    <w:p w14:paraId="473BE116" w14:textId="77777777" w:rsidR="006D65FB" w:rsidRPr="00E6004A" w:rsidRDefault="006D65FB" w:rsidP="00125A01">
      <w:pPr>
        <w:pStyle w:val="Heading3"/>
        <w:numPr>
          <w:ilvl w:val="0"/>
          <w:numId w:val="53"/>
        </w:numPr>
        <w:ind w:left="0" w:firstLine="0"/>
        <w:rPr>
          <w:rFonts w:eastAsiaTheme="minorHAnsi"/>
        </w:rPr>
      </w:pPr>
      <w:r w:rsidRPr="0068211D">
        <w:br w:type="page"/>
      </w:r>
      <w:bookmarkStart w:id="32" w:name="_Toc130888566"/>
      <w:r w:rsidRPr="00E6004A">
        <w:rPr>
          <w:rFonts w:eastAsiaTheme="minorHAnsi"/>
        </w:rPr>
        <w:lastRenderedPageBreak/>
        <w:t>Creating a basic Service Request Page</w:t>
      </w:r>
      <w:bookmarkEnd w:id="32"/>
    </w:p>
    <w:p w14:paraId="5AA85485" w14:textId="1CA33BC4" w:rsidR="006D65FB" w:rsidRPr="00E6004A" w:rsidRDefault="006D65FB" w:rsidP="00E80461">
      <w:r w:rsidRPr="00E6004A">
        <w:t xml:space="preserve">In an </w:t>
      </w:r>
      <w:proofErr w:type="spellStart"/>
      <w:r w:rsidRPr="00E6004A">
        <w:t>AppGyver</w:t>
      </w:r>
      <w:proofErr w:type="spellEnd"/>
      <w:r w:rsidRPr="00E6004A">
        <w:t xml:space="preserve"> development environment, complete the following steps to create a new page:</w:t>
      </w:r>
    </w:p>
    <w:p w14:paraId="06BF57EC" w14:textId="77777777" w:rsidR="006D65FB" w:rsidRPr="00E6004A" w:rsidRDefault="006D65FB" w:rsidP="00E80461">
      <w:pPr>
        <w:pStyle w:val="ListParagraph"/>
        <w:numPr>
          <w:ilvl w:val="0"/>
          <w:numId w:val="263"/>
        </w:numPr>
      </w:pPr>
      <w:r w:rsidRPr="00E6004A">
        <w:t>Select the page name under the application title in the top left.</w:t>
      </w:r>
    </w:p>
    <w:p w14:paraId="759CB7E5" w14:textId="77777777" w:rsidR="006D65FB" w:rsidRPr="00E6004A" w:rsidRDefault="006D65FB" w:rsidP="00E80461">
      <w:pPr>
        <w:pStyle w:val="ListParagraph"/>
        <w:numPr>
          <w:ilvl w:val="1"/>
          <w:numId w:val="263"/>
        </w:numPr>
      </w:pPr>
      <w:r w:rsidRPr="00E6004A">
        <w:t>This will open the page menu where any page in the application may opened and edited as required.</w:t>
      </w:r>
    </w:p>
    <w:p w14:paraId="1847D11E" w14:textId="77777777" w:rsidR="006D65FB" w:rsidRPr="00E6004A" w:rsidRDefault="006D65FB" w:rsidP="00E80461">
      <w:pPr>
        <w:pStyle w:val="ListParagraph"/>
        <w:numPr>
          <w:ilvl w:val="0"/>
          <w:numId w:val="263"/>
        </w:numPr>
      </w:pPr>
      <w:r w:rsidRPr="00E6004A">
        <w:t>Select ‘Add New Page’</w:t>
      </w:r>
    </w:p>
    <w:p w14:paraId="03CF6808" w14:textId="475CF944" w:rsidR="006D65FB" w:rsidRPr="00E6004A" w:rsidRDefault="006D65FB" w:rsidP="00E80461">
      <w:pPr>
        <w:pStyle w:val="ListParagraph"/>
        <w:numPr>
          <w:ilvl w:val="0"/>
          <w:numId w:val="263"/>
        </w:numPr>
      </w:pPr>
      <w:r w:rsidRPr="00E6004A">
        <w:t>Enter a page name.</w:t>
      </w:r>
    </w:p>
    <w:p w14:paraId="357C70CF" w14:textId="3DECE3D5" w:rsidR="006D65FB" w:rsidRPr="00E6004A" w:rsidRDefault="006D65FB" w:rsidP="00E80461">
      <w:r w:rsidRPr="00E6004A">
        <w:t>For simplicity it is best to name the page the same as the ‘Page Name’ property that was configured in Section 3.1.1, but the page can be mapped accordingly once it has been created. To build an example page:</w:t>
      </w:r>
    </w:p>
    <w:p w14:paraId="0200805B" w14:textId="77777777" w:rsidR="006D65FB" w:rsidRPr="00E6004A" w:rsidRDefault="006D65FB" w:rsidP="00E80461">
      <w:pPr>
        <w:pStyle w:val="ListParagraph"/>
        <w:numPr>
          <w:ilvl w:val="0"/>
          <w:numId w:val="264"/>
        </w:numPr>
      </w:pPr>
      <w:r w:rsidRPr="00E6004A">
        <w:t>In the newly created page, delete the contents (2 text fields) and select ‘Save’.</w:t>
      </w:r>
    </w:p>
    <w:p w14:paraId="6848DDA6" w14:textId="77777777" w:rsidR="006D65FB" w:rsidRPr="00E6004A" w:rsidRDefault="006D65FB" w:rsidP="00E80461">
      <w:pPr>
        <w:pStyle w:val="ListParagraph"/>
        <w:numPr>
          <w:ilvl w:val="0"/>
          <w:numId w:val="264"/>
        </w:numPr>
      </w:pPr>
      <w:r w:rsidRPr="00E6004A">
        <w:t>Open the ‘Page Template’ page from the page menu.</w:t>
      </w:r>
    </w:p>
    <w:p w14:paraId="4E6C2B28" w14:textId="77777777" w:rsidR="006D65FB" w:rsidRPr="00E6004A" w:rsidRDefault="006D65FB" w:rsidP="00E80461">
      <w:pPr>
        <w:pStyle w:val="ListParagraph"/>
        <w:numPr>
          <w:ilvl w:val="1"/>
          <w:numId w:val="264"/>
        </w:numPr>
      </w:pPr>
      <w:r w:rsidRPr="00E6004A">
        <w:t>Again, this may be opened by selecting the page name under the application title in the top left.</w:t>
      </w:r>
    </w:p>
    <w:p w14:paraId="26C0860F" w14:textId="77777777" w:rsidR="006D65FB" w:rsidRPr="00E6004A" w:rsidRDefault="006D65FB" w:rsidP="00E80461"/>
    <w:p w14:paraId="42E3AFD6" w14:textId="77777777" w:rsidR="006D65FB" w:rsidRPr="00E6004A" w:rsidRDefault="006D65FB" w:rsidP="006D65FB">
      <w:pPr>
        <w:pStyle w:val="Body2"/>
      </w:pPr>
      <w:r w:rsidRPr="00E6004A">
        <w:rPr>
          <w:noProof/>
        </w:rPr>
        <w:drawing>
          <wp:inline distT="0" distB="0" distL="0" distR="0" wp14:anchorId="2751D85B" wp14:editId="09E5F5BA">
            <wp:extent cx="5278120" cy="2300605"/>
            <wp:effectExtent l="0" t="0" r="0" b="444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23"/>
                    <a:stretch>
                      <a:fillRect/>
                    </a:stretch>
                  </pic:blipFill>
                  <pic:spPr>
                    <a:xfrm>
                      <a:off x="0" y="0"/>
                      <a:ext cx="5278120" cy="2300605"/>
                    </a:xfrm>
                    <a:prstGeom prst="rect">
                      <a:avLst/>
                    </a:prstGeom>
                  </pic:spPr>
                </pic:pic>
              </a:graphicData>
            </a:graphic>
          </wp:inline>
        </w:drawing>
      </w:r>
    </w:p>
    <w:p w14:paraId="33DD7C09" w14:textId="77777777" w:rsidR="006D65FB" w:rsidRPr="00E6004A" w:rsidRDefault="006D65FB" w:rsidP="00E80461"/>
    <w:p w14:paraId="52EC3032" w14:textId="77777777" w:rsidR="006D65FB" w:rsidRPr="00E6004A" w:rsidRDefault="006D65FB" w:rsidP="00E80461">
      <w:r w:rsidRPr="00E6004A">
        <w:br w:type="page"/>
      </w:r>
    </w:p>
    <w:p w14:paraId="4A01E094" w14:textId="77777777" w:rsidR="006D65FB" w:rsidRDefault="006D65FB" w:rsidP="00E80461">
      <w:pPr>
        <w:pStyle w:val="ListParagraph"/>
        <w:numPr>
          <w:ilvl w:val="0"/>
          <w:numId w:val="264"/>
        </w:numPr>
      </w:pPr>
      <w:r w:rsidRPr="00E6004A">
        <w:lastRenderedPageBreak/>
        <w:t xml:space="preserve">Everything is grouped under the </w:t>
      </w:r>
      <w:r>
        <w:t>‘Main’ t</w:t>
      </w:r>
      <w:r w:rsidRPr="00E6004A">
        <w:t>op</w:t>
      </w:r>
      <w:r>
        <w:t>-l</w:t>
      </w:r>
      <w:r w:rsidRPr="00E6004A">
        <w:t xml:space="preserve">evel </w:t>
      </w:r>
      <w:r>
        <w:t>c</w:t>
      </w:r>
      <w:r w:rsidRPr="00E6004A">
        <w:t>ontainer in the right-hand tree panel.</w:t>
      </w:r>
    </w:p>
    <w:p w14:paraId="4511759E" w14:textId="77777777" w:rsidR="006D65FB" w:rsidRPr="00E6004A" w:rsidRDefault="006D65FB" w:rsidP="006D65FB">
      <w:pPr>
        <w:pStyle w:val="Body2"/>
        <w:ind w:left="360"/>
      </w:pPr>
      <w:r w:rsidRPr="004533A5">
        <w:rPr>
          <w:noProof/>
        </w:rPr>
        <w:drawing>
          <wp:inline distT="0" distB="0" distL="0" distR="0" wp14:anchorId="56108BCE" wp14:editId="53D03042">
            <wp:extent cx="2610214" cy="1991003"/>
            <wp:effectExtent l="0" t="0" r="0" b="9525"/>
            <wp:docPr id="5" name="Picture 5"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menu&#10;&#10;Description automatically generated"/>
                    <pic:cNvPicPr/>
                  </pic:nvPicPr>
                  <pic:blipFill>
                    <a:blip r:embed="rId24"/>
                    <a:stretch>
                      <a:fillRect/>
                    </a:stretch>
                  </pic:blipFill>
                  <pic:spPr>
                    <a:xfrm>
                      <a:off x="0" y="0"/>
                      <a:ext cx="2610214" cy="1991003"/>
                    </a:xfrm>
                    <a:prstGeom prst="rect">
                      <a:avLst/>
                    </a:prstGeom>
                  </pic:spPr>
                </pic:pic>
              </a:graphicData>
            </a:graphic>
          </wp:inline>
        </w:drawing>
      </w:r>
    </w:p>
    <w:p w14:paraId="49D9FECC" w14:textId="77777777" w:rsidR="006D65FB" w:rsidRPr="00E6004A" w:rsidRDefault="006D65FB" w:rsidP="006D65FB">
      <w:pPr>
        <w:pStyle w:val="Body2"/>
      </w:pPr>
    </w:p>
    <w:p w14:paraId="4B10AE20" w14:textId="77777777" w:rsidR="006D65FB" w:rsidRPr="00E6004A" w:rsidRDefault="006D65FB" w:rsidP="006D65FB">
      <w:pPr>
        <w:pStyle w:val="Body2"/>
      </w:pPr>
    </w:p>
    <w:p w14:paraId="59F4EF8B" w14:textId="77777777" w:rsidR="006D65FB" w:rsidRPr="00E6004A" w:rsidRDefault="006D65FB" w:rsidP="00E80461">
      <w:pPr>
        <w:pStyle w:val="ListParagraph"/>
        <w:numPr>
          <w:ilvl w:val="1"/>
          <w:numId w:val="264"/>
        </w:numPr>
      </w:pPr>
      <w:r w:rsidRPr="00E6004A">
        <w:t>Select the ‘</w:t>
      </w:r>
      <w:r>
        <w:t>Main</w:t>
      </w:r>
      <w:r w:rsidRPr="00E6004A">
        <w:t>’ container, making sure that the whole page is highlighted, then copy and paste it onto the newly created page using CTRL+C and CTRL+V respectively.</w:t>
      </w:r>
    </w:p>
    <w:p w14:paraId="2496933F" w14:textId="77777777" w:rsidR="006D65FB" w:rsidRPr="00E6004A" w:rsidRDefault="006D65FB" w:rsidP="00E80461">
      <w:pPr>
        <w:pStyle w:val="ListParagraph"/>
        <w:numPr>
          <w:ilvl w:val="1"/>
          <w:numId w:val="264"/>
        </w:numPr>
      </w:pPr>
      <w:r w:rsidRPr="00E6004A">
        <w:t>With ‘Page Layout’ selected in the components tree, navigate to the ‘Style’ tab in the top right. Ensure that the padding is cleared and both advanced features are ticked.</w:t>
      </w:r>
    </w:p>
    <w:p w14:paraId="3F9B9301" w14:textId="77777777" w:rsidR="006D65FB" w:rsidRPr="00E6004A" w:rsidRDefault="006D65FB" w:rsidP="006D65FB">
      <w:pPr>
        <w:pStyle w:val="Body2"/>
      </w:pPr>
    </w:p>
    <w:p w14:paraId="4E637344" w14:textId="77777777" w:rsidR="006D65FB" w:rsidRPr="00E6004A" w:rsidRDefault="006D65FB" w:rsidP="006D65FB">
      <w:pPr>
        <w:pStyle w:val="Body2"/>
      </w:pPr>
      <w:r w:rsidRPr="00E6004A">
        <w:rPr>
          <w:noProof/>
        </w:rPr>
        <w:drawing>
          <wp:inline distT="0" distB="0" distL="0" distR="0" wp14:anchorId="74D82652" wp14:editId="23430988">
            <wp:extent cx="2552700" cy="2533602"/>
            <wp:effectExtent l="0" t="0" r="0" b="635"/>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5"/>
                    <a:stretch>
                      <a:fillRect/>
                    </a:stretch>
                  </pic:blipFill>
                  <pic:spPr>
                    <a:xfrm>
                      <a:off x="0" y="0"/>
                      <a:ext cx="2555106" cy="2535990"/>
                    </a:xfrm>
                    <a:prstGeom prst="rect">
                      <a:avLst/>
                    </a:prstGeom>
                  </pic:spPr>
                </pic:pic>
              </a:graphicData>
            </a:graphic>
          </wp:inline>
        </w:drawing>
      </w:r>
    </w:p>
    <w:p w14:paraId="5849D2BD" w14:textId="77777777" w:rsidR="006D65FB" w:rsidRPr="00E6004A" w:rsidRDefault="006D65FB" w:rsidP="006D65FB">
      <w:pPr>
        <w:pStyle w:val="Body2"/>
      </w:pPr>
    </w:p>
    <w:p w14:paraId="29A8EE90" w14:textId="75027FD1" w:rsidR="006D65FB" w:rsidRPr="00E6004A" w:rsidRDefault="006D65FB" w:rsidP="00E80461">
      <w:pPr>
        <w:pStyle w:val="ListParagraph"/>
        <w:numPr>
          <w:ilvl w:val="1"/>
          <w:numId w:val="264"/>
        </w:numPr>
      </w:pPr>
      <w:r w:rsidRPr="00E6004A">
        <w:t>Save the page.</w:t>
      </w:r>
      <w:r w:rsidRPr="00E6004A">
        <w:br w:type="page"/>
      </w:r>
    </w:p>
    <w:p w14:paraId="50D4C415" w14:textId="77777777" w:rsidR="006D65FB" w:rsidRPr="00E6004A" w:rsidRDefault="006D65FB" w:rsidP="00E80461">
      <w:pPr>
        <w:pStyle w:val="ListParagraph"/>
        <w:numPr>
          <w:ilvl w:val="0"/>
          <w:numId w:val="264"/>
        </w:numPr>
      </w:pPr>
      <w:r w:rsidRPr="00E6004A">
        <w:lastRenderedPageBreak/>
        <w:t>Open another page, for example the Add Numbers example page.</w:t>
      </w:r>
    </w:p>
    <w:p w14:paraId="0D733532" w14:textId="77777777" w:rsidR="006D65FB" w:rsidRPr="00E6004A" w:rsidRDefault="006D65FB" w:rsidP="00E80461">
      <w:pPr>
        <w:pStyle w:val="ListParagraph"/>
        <w:numPr>
          <w:ilvl w:val="0"/>
          <w:numId w:val="264"/>
        </w:numPr>
      </w:pPr>
      <w:r w:rsidRPr="00E6004A">
        <w:t>All the functionality of the page should be grouped under the ‘Content’ container.</w:t>
      </w:r>
    </w:p>
    <w:p w14:paraId="17CC714B" w14:textId="77777777" w:rsidR="006D65FB" w:rsidRPr="00E6004A" w:rsidRDefault="006D65FB" w:rsidP="006D65FB">
      <w:pPr>
        <w:pStyle w:val="Body2"/>
      </w:pPr>
      <w:r w:rsidRPr="00E6004A">
        <w:br/>
      </w:r>
      <w:r w:rsidRPr="00E878F5">
        <w:rPr>
          <w:noProof/>
        </w:rPr>
        <w:drawing>
          <wp:inline distT="0" distB="0" distL="0" distR="0" wp14:anchorId="5DD1760E" wp14:editId="47AAD426">
            <wp:extent cx="2581635" cy="3905795"/>
            <wp:effectExtent l="0" t="0" r="952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6"/>
                    <a:stretch>
                      <a:fillRect/>
                    </a:stretch>
                  </pic:blipFill>
                  <pic:spPr>
                    <a:xfrm>
                      <a:off x="0" y="0"/>
                      <a:ext cx="2581635" cy="3905795"/>
                    </a:xfrm>
                    <a:prstGeom prst="rect">
                      <a:avLst/>
                    </a:prstGeom>
                  </pic:spPr>
                </pic:pic>
              </a:graphicData>
            </a:graphic>
          </wp:inline>
        </w:drawing>
      </w:r>
    </w:p>
    <w:p w14:paraId="19231195" w14:textId="77777777" w:rsidR="006D65FB" w:rsidRPr="00E6004A" w:rsidRDefault="006D65FB" w:rsidP="006D65FB">
      <w:pPr>
        <w:pStyle w:val="Body2"/>
      </w:pPr>
    </w:p>
    <w:p w14:paraId="7166319B" w14:textId="77777777" w:rsidR="006D65FB" w:rsidRPr="00E6004A" w:rsidRDefault="006D65FB" w:rsidP="00E80461">
      <w:pPr>
        <w:pStyle w:val="ListParagraph"/>
        <w:numPr>
          <w:ilvl w:val="1"/>
          <w:numId w:val="264"/>
        </w:numPr>
      </w:pPr>
      <w:r w:rsidRPr="00E6004A">
        <w:t>Copy the contents of this container and paste it onto the newly created page under its own ‘Content’ container.</w:t>
      </w:r>
    </w:p>
    <w:p w14:paraId="7889F526" w14:textId="77777777" w:rsidR="006D65FB" w:rsidRPr="00E6004A" w:rsidRDefault="006D65FB" w:rsidP="00E80461">
      <w:pPr>
        <w:pStyle w:val="ListParagraph"/>
        <w:numPr>
          <w:ilvl w:val="1"/>
          <w:numId w:val="264"/>
        </w:numPr>
      </w:pPr>
      <w:r w:rsidRPr="00E6004A">
        <w:t>Save the page.</w:t>
      </w:r>
    </w:p>
    <w:p w14:paraId="5F8EBE18" w14:textId="77777777" w:rsidR="006D65FB" w:rsidRPr="00E6004A" w:rsidRDefault="006D65FB" w:rsidP="00E80461"/>
    <w:p w14:paraId="021F9256" w14:textId="77777777" w:rsidR="006D65FB" w:rsidRPr="00E6004A" w:rsidRDefault="006D65FB" w:rsidP="006D65FB">
      <w:pPr>
        <w:pStyle w:val="WeAreCORTEXEmphasis"/>
      </w:pPr>
      <w:r w:rsidRPr="00E6004A">
        <w:t>Whenever a new page is created, it is recommended that the entirety of the ‘Page Template’ page is copied and pasted into it. Then, any page functionality should be created under the ‘Content’ container.</w:t>
      </w:r>
    </w:p>
    <w:p w14:paraId="103DAB23" w14:textId="77777777" w:rsidR="006D65FB" w:rsidRPr="00E6004A" w:rsidRDefault="006D65FB" w:rsidP="00E80461"/>
    <w:p w14:paraId="28DB128B" w14:textId="77777777" w:rsidR="006D65FB" w:rsidRPr="00E6004A" w:rsidRDefault="006D65FB" w:rsidP="00E80461">
      <w:r w:rsidRPr="00E6004A">
        <w:br w:type="page"/>
      </w:r>
    </w:p>
    <w:p w14:paraId="77632B25" w14:textId="77777777" w:rsidR="006D65FB" w:rsidRPr="00E6004A" w:rsidRDefault="006D65FB" w:rsidP="00E80461">
      <w:pPr>
        <w:pStyle w:val="ListParagraph"/>
        <w:numPr>
          <w:ilvl w:val="0"/>
          <w:numId w:val="264"/>
        </w:numPr>
      </w:pPr>
      <w:r w:rsidRPr="00E6004A">
        <w:lastRenderedPageBreak/>
        <w:t>The page content may now be edited as required.</w:t>
      </w:r>
    </w:p>
    <w:p w14:paraId="327B23AD" w14:textId="77777777" w:rsidR="006D65FB" w:rsidRPr="00E6004A" w:rsidRDefault="006D65FB" w:rsidP="00E80461">
      <w:pPr>
        <w:pStyle w:val="ListParagraph"/>
        <w:numPr>
          <w:ilvl w:val="1"/>
          <w:numId w:val="264"/>
        </w:numPr>
      </w:pPr>
      <w:r w:rsidRPr="00E6004A">
        <w:t xml:space="preserve">Remove the Number 1 and Number 2 text input fields. </w:t>
      </w:r>
    </w:p>
    <w:p w14:paraId="391479CB" w14:textId="77777777" w:rsidR="006D65FB" w:rsidRPr="00E6004A" w:rsidRDefault="006D65FB" w:rsidP="00E80461">
      <w:pPr>
        <w:pStyle w:val="ListParagraph"/>
        <w:numPr>
          <w:ilvl w:val="1"/>
          <w:numId w:val="264"/>
        </w:numPr>
      </w:pPr>
      <w:r w:rsidRPr="00E6004A">
        <w:t>Select the title.</w:t>
      </w:r>
    </w:p>
    <w:p w14:paraId="61912155" w14:textId="77777777" w:rsidR="006D65FB" w:rsidRPr="00E6004A" w:rsidRDefault="006D65FB" w:rsidP="00E80461">
      <w:pPr>
        <w:pStyle w:val="ListParagraph"/>
        <w:numPr>
          <w:ilvl w:val="2"/>
          <w:numId w:val="264"/>
        </w:numPr>
      </w:pPr>
      <w:r w:rsidRPr="00E6004A">
        <w:t xml:space="preserve">Change the ‘Page Name’ property to ‘Demo Service Request’. </w:t>
      </w:r>
    </w:p>
    <w:p w14:paraId="17B8A9C0" w14:textId="77777777" w:rsidR="006D65FB" w:rsidRPr="00E6004A" w:rsidRDefault="006D65FB" w:rsidP="00E80461">
      <w:pPr>
        <w:pStyle w:val="ListParagraph"/>
        <w:numPr>
          <w:ilvl w:val="2"/>
          <w:numId w:val="264"/>
        </w:numPr>
      </w:pPr>
      <w:r w:rsidRPr="00E6004A">
        <w:t>Ensure that the ‘Back Bar’ property is set to ‘True’.</w:t>
      </w:r>
    </w:p>
    <w:p w14:paraId="2254E57F" w14:textId="77777777" w:rsidR="006D65FB" w:rsidRPr="00E6004A" w:rsidRDefault="006D65FB" w:rsidP="006D65FB">
      <w:pPr>
        <w:pStyle w:val="Body2"/>
        <w:ind w:left="360"/>
      </w:pPr>
    </w:p>
    <w:p w14:paraId="2DF4FC33" w14:textId="77777777" w:rsidR="006D65FB" w:rsidRPr="00E6004A" w:rsidRDefault="006D65FB" w:rsidP="006D65FB">
      <w:pPr>
        <w:pStyle w:val="Body2"/>
        <w:ind w:left="1080"/>
        <w:jc w:val="center"/>
      </w:pPr>
      <w:r w:rsidRPr="00E6004A">
        <w:rPr>
          <w:noProof/>
        </w:rPr>
        <w:drawing>
          <wp:inline distT="0" distB="0" distL="0" distR="0" wp14:anchorId="7F998034" wp14:editId="3ED85941">
            <wp:extent cx="2467319" cy="1247949"/>
            <wp:effectExtent l="0" t="0" r="9525" b="9525"/>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27"/>
                    <a:stretch>
                      <a:fillRect/>
                    </a:stretch>
                  </pic:blipFill>
                  <pic:spPr>
                    <a:xfrm>
                      <a:off x="0" y="0"/>
                      <a:ext cx="2467319" cy="1247949"/>
                    </a:xfrm>
                    <a:prstGeom prst="rect">
                      <a:avLst/>
                    </a:prstGeom>
                  </pic:spPr>
                </pic:pic>
              </a:graphicData>
            </a:graphic>
          </wp:inline>
        </w:drawing>
      </w:r>
    </w:p>
    <w:p w14:paraId="2A7BF9CF" w14:textId="77777777" w:rsidR="006D65FB" w:rsidRPr="00E6004A" w:rsidRDefault="006D65FB" w:rsidP="006D65FB">
      <w:pPr>
        <w:pStyle w:val="Body2"/>
        <w:ind w:left="360"/>
      </w:pPr>
    </w:p>
    <w:p w14:paraId="712B4666" w14:textId="77777777" w:rsidR="006D65FB" w:rsidRPr="00E6004A" w:rsidRDefault="006D65FB" w:rsidP="00E80461">
      <w:pPr>
        <w:pStyle w:val="ListParagraph"/>
        <w:numPr>
          <w:ilvl w:val="1"/>
          <w:numId w:val="264"/>
        </w:numPr>
      </w:pPr>
      <w:r w:rsidRPr="00E6004A">
        <w:t>Change the title within the panel to ‘Demo Service Request’ also.</w:t>
      </w:r>
    </w:p>
    <w:p w14:paraId="2438ACD8" w14:textId="77777777" w:rsidR="006D65FB" w:rsidRPr="00E6004A" w:rsidRDefault="006D65FB" w:rsidP="00E80461">
      <w:pPr>
        <w:pStyle w:val="ListParagraph"/>
        <w:numPr>
          <w:ilvl w:val="1"/>
          <w:numId w:val="264"/>
        </w:numPr>
      </w:pPr>
      <w:r w:rsidRPr="00E6004A">
        <w:t>Delete the text in the panel.</w:t>
      </w:r>
    </w:p>
    <w:p w14:paraId="2D4BA2A0" w14:textId="77777777" w:rsidR="006D65FB" w:rsidRPr="00E6004A" w:rsidRDefault="006D65FB" w:rsidP="00E80461">
      <w:pPr>
        <w:pStyle w:val="ListParagraph"/>
        <w:numPr>
          <w:ilvl w:val="1"/>
          <w:numId w:val="264"/>
        </w:numPr>
      </w:pPr>
      <w:r w:rsidRPr="00E6004A">
        <w:t>Drag a new Input Field into the panel, select it and change the label to ‘Name’ in its properties.</w:t>
      </w:r>
    </w:p>
    <w:p w14:paraId="49AAAAE4" w14:textId="77777777" w:rsidR="006D65FB" w:rsidRDefault="006D65FB" w:rsidP="00E80461">
      <w:pPr>
        <w:pStyle w:val="ListParagraph"/>
        <w:numPr>
          <w:ilvl w:val="1"/>
          <w:numId w:val="264"/>
        </w:numPr>
      </w:pPr>
      <w:r w:rsidRPr="00E6004A">
        <w:t>Change the text on the button to ‘Hello World’.</w:t>
      </w:r>
    </w:p>
    <w:p w14:paraId="336AD3B5" w14:textId="77777777" w:rsidR="006D65FB" w:rsidRDefault="006D65FB" w:rsidP="006D65FB">
      <w:pPr>
        <w:pStyle w:val="Body2"/>
        <w:ind w:left="1440"/>
      </w:pPr>
    </w:p>
    <w:p w14:paraId="2448894B" w14:textId="77777777" w:rsidR="006D65FB" w:rsidRPr="00E6004A" w:rsidRDefault="006D65FB" w:rsidP="00E80461">
      <w:pPr>
        <w:pStyle w:val="ListParagraph"/>
        <w:numPr>
          <w:ilvl w:val="0"/>
          <w:numId w:val="264"/>
        </w:numPr>
      </w:pPr>
      <w:r w:rsidRPr="00E6004A">
        <w:t>The page should look like this:</w:t>
      </w:r>
    </w:p>
    <w:p w14:paraId="0DC7C11D" w14:textId="77777777" w:rsidR="006D65FB" w:rsidRPr="00E6004A" w:rsidRDefault="006D65FB" w:rsidP="006D65FB">
      <w:pPr>
        <w:pStyle w:val="Body2"/>
      </w:pPr>
    </w:p>
    <w:p w14:paraId="43483839" w14:textId="77777777" w:rsidR="006D65FB" w:rsidRPr="00E6004A" w:rsidRDefault="006D65FB" w:rsidP="006D65FB">
      <w:pPr>
        <w:pStyle w:val="Body2"/>
      </w:pPr>
      <w:r w:rsidRPr="00E6004A">
        <w:rPr>
          <w:noProof/>
        </w:rPr>
        <w:drawing>
          <wp:inline distT="0" distB="0" distL="0" distR="0" wp14:anchorId="0CE4F0F4" wp14:editId="45FC680E">
            <wp:extent cx="5278120" cy="351409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8"/>
                    <a:stretch>
                      <a:fillRect/>
                    </a:stretch>
                  </pic:blipFill>
                  <pic:spPr>
                    <a:xfrm>
                      <a:off x="0" y="0"/>
                      <a:ext cx="5278120" cy="3514090"/>
                    </a:xfrm>
                    <a:prstGeom prst="rect">
                      <a:avLst/>
                    </a:prstGeom>
                  </pic:spPr>
                </pic:pic>
              </a:graphicData>
            </a:graphic>
          </wp:inline>
        </w:drawing>
      </w:r>
    </w:p>
    <w:p w14:paraId="44A1AF82" w14:textId="77777777" w:rsidR="006D65FB" w:rsidRPr="00E6004A" w:rsidRDefault="006D65FB" w:rsidP="006D65FB">
      <w:pPr>
        <w:pStyle w:val="Body2"/>
      </w:pPr>
    </w:p>
    <w:p w14:paraId="09D6EF0A" w14:textId="77777777" w:rsidR="006D65FB" w:rsidRPr="00E6004A" w:rsidRDefault="006D65FB" w:rsidP="006D65FB">
      <w:pPr>
        <w:pStyle w:val="Body2"/>
      </w:pPr>
      <w:r w:rsidRPr="00E6004A">
        <w:br w:type="page"/>
      </w:r>
    </w:p>
    <w:p w14:paraId="159CF9D3" w14:textId="77777777" w:rsidR="006D65FB" w:rsidRDefault="006D65FB" w:rsidP="00E80461">
      <w:pPr>
        <w:pStyle w:val="ListParagraph"/>
        <w:numPr>
          <w:ilvl w:val="0"/>
          <w:numId w:val="264"/>
        </w:numPr>
      </w:pPr>
      <w:r w:rsidRPr="00E6004A">
        <w:lastRenderedPageBreak/>
        <w:t xml:space="preserve">Select the Mobile </w:t>
      </w:r>
      <w:proofErr w:type="spellStart"/>
      <w:r w:rsidRPr="00E6004A">
        <w:t>Sidenav</w:t>
      </w:r>
      <w:proofErr w:type="spellEnd"/>
      <w:r w:rsidRPr="00E6004A">
        <w:t xml:space="preserve"> element.</w:t>
      </w:r>
    </w:p>
    <w:p w14:paraId="4228C70E" w14:textId="77777777" w:rsidR="006D65FB" w:rsidRPr="00E6004A" w:rsidRDefault="006D65FB" w:rsidP="006D65FB">
      <w:pPr>
        <w:pStyle w:val="Body2"/>
      </w:pPr>
    </w:p>
    <w:p w14:paraId="31692ECA" w14:textId="77777777" w:rsidR="006D65FB" w:rsidRPr="00E6004A" w:rsidRDefault="006D65FB" w:rsidP="006D65FB">
      <w:pPr>
        <w:pStyle w:val="Body2"/>
        <w:jc w:val="center"/>
      </w:pPr>
      <w:r w:rsidRPr="00E6004A">
        <w:rPr>
          <w:noProof/>
        </w:rPr>
        <w:drawing>
          <wp:inline distT="0" distB="0" distL="0" distR="0" wp14:anchorId="7F30A963" wp14:editId="08DF4609">
            <wp:extent cx="1155700" cy="3205979"/>
            <wp:effectExtent l="0" t="0" r="6350" b="0"/>
            <wp:docPr id="74" name="Picture 7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low confidence"/>
                    <pic:cNvPicPr/>
                  </pic:nvPicPr>
                  <pic:blipFill>
                    <a:blip r:embed="rId29"/>
                    <a:stretch>
                      <a:fillRect/>
                    </a:stretch>
                  </pic:blipFill>
                  <pic:spPr>
                    <a:xfrm>
                      <a:off x="0" y="0"/>
                      <a:ext cx="1157237" cy="3210243"/>
                    </a:xfrm>
                    <a:prstGeom prst="rect">
                      <a:avLst/>
                    </a:prstGeom>
                  </pic:spPr>
                </pic:pic>
              </a:graphicData>
            </a:graphic>
          </wp:inline>
        </w:drawing>
      </w:r>
    </w:p>
    <w:p w14:paraId="2B34D8E5" w14:textId="77777777" w:rsidR="006D65FB" w:rsidRPr="00E6004A" w:rsidRDefault="006D65FB" w:rsidP="00E80461">
      <w:pPr>
        <w:pStyle w:val="ListParagraph"/>
        <w:numPr>
          <w:ilvl w:val="1"/>
          <w:numId w:val="264"/>
        </w:numPr>
      </w:pPr>
      <w:r w:rsidRPr="00E6004A">
        <w:t>Ensure that the ‘Page Name’ property is set to ‘Service Requests’, since this is a service request page.</w:t>
      </w:r>
    </w:p>
    <w:p w14:paraId="2571970B" w14:textId="77777777" w:rsidR="006D65FB" w:rsidRPr="00E6004A" w:rsidRDefault="006D65FB" w:rsidP="00E80461">
      <w:pPr>
        <w:pStyle w:val="ListParagraph"/>
        <w:numPr>
          <w:ilvl w:val="1"/>
          <w:numId w:val="264"/>
        </w:numPr>
      </w:pPr>
      <w:r w:rsidRPr="00E6004A">
        <w:t>Leave the other properties as they are.</w:t>
      </w:r>
    </w:p>
    <w:p w14:paraId="11BC5046" w14:textId="77777777" w:rsidR="006D65FB" w:rsidRPr="00E6004A" w:rsidRDefault="006D65FB" w:rsidP="00E80461">
      <w:r w:rsidRPr="00E6004A">
        <w:br w:type="page"/>
      </w:r>
    </w:p>
    <w:p w14:paraId="006047A7" w14:textId="77777777" w:rsidR="006D65FB" w:rsidRPr="00E6004A" w:rsidRDefault="006D65FB" w:rsidP="00E80461">
      <w:r w:rsidRPr="00E6004A">
        <w:lastRenderedPageBreak/>
        <w:t xml:space="preserve">Now the basic page structure is complete, page logic and </w:t>
      </w:r>
      <w:r>
        <w:t>CORTEX</w:t>
      </w:r>
      <w:r w:rsidRPr="00963F37">
        <w:t xml:space="preserve"> </w:t>
      </w:r>
      <w:r w:rsidRPr="00E6004A">
        <w:t>integration must be configured:</w:t>
      </w:r>
    </w:p>
    <w:p w14:paraId="08A98A51" w14:textId="77777777" w:rsidR="006D65FB" w:rsidRPr="00E6004A" w:rsidRDefault="006D65FB" w:rsidP="00E80461"/>
    <w:p w14:paraId="6B2C0530" w14:textId="77777777" w:rsidR="006D65FB" w:rsidRPr="00E6004A" w:rsidRDefault="006D65FB" w:rsidP="00E80461">
      <w:pPr>
        <w:pStyle w:val="ListParagraph"/>
        <w:numPr>
          <w:ilvl w:val="0"/>
          <w:numId w:val="265"/>
        </w:numPr>
      </w:pPr>
      <w:r w:rsidRPr="00E6004A">
        <w:t>Change the view to Variables in the top-right.</w:t>
      </w:r>
    </w:p>
    <w:p w14:paraId="12D000C3" w14:textId="77777777" w:rsidR="006D65FB" w:rsidRPr="00E6004A" w:rsidRDefault="006D65FB" w:rsidP="00E80461">
      <w:pPr>
        <w:pStyle w:val="ListParagraph"/>
        <w:numPr>
          <w:ilvl w:val="1"/>
          <w:numId w:val="265"/>
        </w:numPr>
      </w:pPr>
      <w:r w:rsidRPr="00E6004A">
        <w:t>Select Page Variables instead of App Variables, then click Add Page Variable</w:t>
      </w:r>
    </w:p>
    <w:p w14:paraId="06D13AEE" w14:textId="774B4284" w:rsidR="006D65FB" w:rsidRPr="00E6004A" w:rsidRDefault="006D65FB" w:rsidP="006D65FB">
      <w:pPr>
        <w:pStyle w:val="ListParagraph"/>
        <w:numPr>
          <w:ilvl w:val="1"/>
          <w:numId w:val="265"/>
        </w:numPr>
      </w:pPr>
      <w:r w:rsidRPr="00E6004A">
        <w:t>In the right-hand panel, change the variable name to ‘Name’ and ensure it is set as a Text value.</w:t>
      </w:r>
    </w:p>
    <w:p w14:paraId="428951C6" w14:textId="078DC135" w:rsidR="006D65FB" w:rsidRPr="00E6004A" w:rsidRDefault="006D65FB" w:rsidP="006D65FB">
      <w:pPr>
        <w:pStyle w:val="WeAreCORTEXEmphasis"/>
      </w:pPr>
      <w:r w:rsidRPr="00E6004A">
        <w:t>Note that variable names are case sensitive.</w:t>
      </w:r>
    </w:p>
    <w:p w14:paraId="2912E3C9" w14:textId="77777777" w:rsidR="006D65FB" w:rsidRPr="00E6004A" w:rsidRDefault="006D65FB" w:rsidP="00E80461">
      <w:pPr>
        <w:pStyle w:val="ListParagraph"/>
        <w:numPr>
          <w:ilvl w:val="0"/>
          <w:numId w:val="265"/>
        </w:numPr>
      </w:pPr>
      <w:r w:rsidRPr="00E6004A">
        <w:t>Switch back to the main view and configure the Name input field so its value is the variable you just created.</w:t>
      </w:r>
    </w:p>
    <w:p w14:paraId="54B95B1A" w14:textId="77777777" w:rsidR="006D65FB" w:rsidRPr="00E6004A" w:rsidRDefault="006D65FB" w:rsidP="00E80461">
      <w:pPr>
        <w:pStyle w:val="ListParagraph"/>
        <w:numPr>
          <w:ilvl w:val="1"/>
          <w:numId w:val="265"/>
        </w:numPr>
      </w:pPr>
      <w:r w:rsidRPr="00E6004A">
        <w:t>You can select Data and Variables &gt; Page Variables &gt; Name.</w:t>
      </w:r>
    </w:p>
    <w:p w14:paraId="65E8E06A" w14:textId="77777777" w:rsidR="006D65FB" w:rsidRPr="00E6004A" w:rsidRDefault="006D65FB" w:rsidP="006D65FB">
      <w:pPr>
        <w:pStyle w:val="Body2"/>
      </w:pPr>
    </w:p>
    <w:p w14:paraId="31F638E5" w14:textId="77777777" w:rsidR="006D65FB" w:rsidRPr="00E6004A" w:rsidRDefault="006D65FB" w:rsidP="006D65FB">
      <w:pPr>
        <w:pStyle w:val="Body2"/>
        <w:jc w:val="center"/>
      </w:pPr>
      <w:r w:rsidRPr="00E6004A">
        <w:rPr>
          <w:noProof/>
        </w:rPr>
        <w:drawing>
          <wp:inline distT="0" distB="0" distL="0" distR="0" wp14:anchorId="788E7F8A" wp14:editId="0DBFBAC9">
            <wp:extent cx="1518249" cy="1488711"/>
            <wp:effectExtent l="0" t="0" r="6350" b="0"/>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0"/>
                    <a:stretch>
                      <a:fillRect/>
                    </a:stretch>
                  </pic:blipFill>
                  <pic:spPr>
                    <a:xfrm>
                      <a:off x="0" y="0"/>
                      <a:ext cx="1524041" cy="1494391"/>
                    </a:xfrm>
                    <a:prstGeom prst="rect">
                      <a:avLst/>
                    </a:prstGeom>
                  </pic:spPr>
                </pic:pic>
              </a:graphicData>
            </a:graphic>
          </wp:inline>
        </w:drawing>
      </w:r>
    </w:p>
    <w:p w14:paraId="4DF182BB" w14:textId="77777777" w:rsidR="006D65FB" w:rsidRPr="00E6004A" w:rsidRDefault="006D65FB" w:rsidP="006D65FB">
      <w:pPr>
        <w:pStyle w:val="Body2"/>
      </w:pPr>
    </w:p>
    <w:p w14:paraId="45311C18" w14:textId="77777777" w:rsidR="006D65FB" w:rsidRPr="00E6004A" w:rsidRDefault="006D65FB" w:rsidP="006D65FB">
      <w:pPr>
        <w:pStyle w:val="WeAreCORTEXEmphasis"/>
      </w:pPr>
      <w:r w:rsidRPr="00E6004A">
        <w:t xml:space="preserve">Note that in some scenarios, especially when handling responses from </w:t>
      </w:r>
      <w:r>
        <w:t>CORTEX</w:t>
      </w:r>
      <w:r w:rsidRPr="00E6004A">
        <w:t>, you cannot select the variable you need. The Formula option should then be used to reference a variable, since it does not restrict the options in this manner.</w:t>
      </w:r>
    </w:p>
    <w:p w14:paraId="080FAE99" w14:textId="77777777" w:rsidR="006D65FB" w:rsidRDefault="006D65FB" w:rsidP="006D65FB">
      <w:r>
        <w:br w:type="page"/>
      </w:r>
    </w:p>
    <w:p w14:paraId="5CA9C9F2" w14:textId="77777777" w:rsidR="006D65FB" w:rsidRPr="00293F3C" w:rsidRDefault="006D65FB" w:rsidP="00125A01">
      <w:pPr>
        <w:pStyle w:val="Heading3"/>
        <w:numPr>
          <w:ilvl w:val="0"/>
          <w:numId w:val="53"/>
        </w:numPr>
        <w:ind w:left="0" w:firstLine="0"/>
      </w:pPr>
      <w:bookmarkStart w:id="33" w:name="_Toc130888567"/>
      <w:r w:rsidRPr="00293F3C">
        <w:lastRenderedPageBreak/>
        <w:t>Mapping the Page to the Service Request</w:t>
      </w:r>
      <w:bookmarkEnd w:id="33"/>
      <w:r w:rsidRPr="00293F3C">
        <w:t xml:space="preserve"> </w:t>
      </w:r>
    </w:p>
    <w:p w14:paraId="78B522C0" w14:textId="77777777" w:rsidR="006D65FB" w:rsidRDefault="006D65FB" w:rsidP="00E80461">
      <w:r w:rsidRPr="00293F3C">
        <w:t>Open the page named ‘Global Page’ and expand the Logic panel at the bottom. This page logic governs what happens when events are raised by other pages. Here, the logic attached to the ‘Open Service Request’ event will be considered.</w:t>
      </w:r>
    </w:p>
    <w:p w14:paraId="580317C9" w14:textId="77777777" w:rsidR="006D65FB" w:rsidRPr="00293F3C" w:rsidRDefault="006D65FB" w:rsidP="00125A01">
      <w:pPr>
        <w:pStyle w:val="Body2"/>
      </w:pPr>
    </w:p>
    <w:p w14:paraId="09B45390" w14:textId="77777777" w:rsidR="006D65FB" w:rsidRDefault="006D65FB" w:rsidP="00125A01">
      <w:pPr>
        <w:pStyle w:val="Body2"/>
      </w:pPr>
      <w:r w:rsidRPr="00293F3C">
        <w:rPr>
          <w:noProof/>
        </w:rPr>
        <w:drawing>
          <wp:inline distT="0" distB="0" distL="0" distR="0" wp14:anchorId="0F6D68FF" wp14:editId="7361A60C">
            <wp:extent cx="5278120" cy="386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386715"/>
                    </a:xfrm>
                    <a:prstGeom prst="rect">
                      <a:avLst/>
                    </a:prstGeom>
                  </pic:spPr>
                </pic:pic>
              </a:graphicData>
            </a:graphic>
          </wp:inline>
        </w:drawing>
      </w:r>
    </w:p>
    <w:p w14:paraId="65F6711C" w14:textId="77777777" w:rsidR="006D65FB" w:rsidRPr="00293F3C" w:rsidRDefault="006D65FB" w:rsidP="00125A01">
      <w:pPr>
        <w:pStyle w:val="Body2"/>
      </w:pPr>
    </w:p>
    <w:p w14:paraId="3A5E290C" w14:textId="77777777" w:rsidR="006D65FB" w:rsidRPr="00293F3C" w:rsidRDefault="006D65FB" w:rsidP="00E80461">
      <w:r w:rsidRPr="00293F3C">
        <w:t xml:space="preserve">Double click on the ‘Go </w:t>
      </w:r>
      <w:proofErr w:type="gramStart"/>
      <w:r w:rsidRPr="00293F3C">
        <w:t>To</w:t>
      </w:r>
      <w:proofErr w:type="gramEnd"/>
      <w:r w:rsidRPr="00293F3C">
        <w:t xml:space="preserve"> Service Request’ flow function to view the contained logic.</w:t>
      </w:r>
    </w:p>
    <w:p w14:paraId="49597E16" w14:textId="77777777" w:rsidR="006D65FB" w:rsidRPr="00293F3C" w:rsidRDefault="006D65FB" w:rsidP="00125A01">
      <w:pPr>
        <w:pStyle w:val="Body2"/>
      </w:pPr>
      <w:r w:rsidRPr="00293F3C">
        <w:rPr>
          <w:noProof/>
        </w:rPr>
        <w:drawing>
          <wp:inline distT="0" distB="0" distL="0" distR="0" wp14:anchorId="042C0908" wp14:editId="28633653">
            <wp:extent cx="4311650" cy="1477331"/>
            <wp:effectExtent l="0" t="0" r="0" b="889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4317086" cy="1479193"/>
                    </a:xfrm>
                    <a:prstGeom prst="rect">
                      <a:avLst/>
                    </a:prstGeom>
                  </pic:spPr>
                </pic:pic>
              </a:graphicData>
            </a:graphic>
          </wp:inline>
        </w:drawing>
      </w:r>
    </w:p>
    <w:p w14:paraId="0946EBD6" w14:textId="77777777" w:rsidR="006D65FB" w:rsidRPr="00293F3C" w:rsidRDefault="006D65FB" w:rsidP="00125A01">
      <w:pPr>
        <w:pStyle w:val="Body2"/>
      </w:pPr>
    </w:p>
    <w:p w14:paraId="00D21C0E" w14:textId="77777777" w:rsidR="006D65FB" w:rsidRPr="00293F3C" w:rsidRDefault="006D65FB" w:rsidP="00E80461">
      <w:r w:rsidRPr="00293F3C">
        <w:t>To map a new Service Request, duplicate one of the IF blocks and add it below the bottom one, connecting the bottom output of the previous IF block to its input.</w:t>
      </w:r>
    </w:p>
    <w:p w14:paraId="178AF81D" w14:textId="77777777" w:rsidR="006D65FB" w:rsidRDefault="006D65FB" w:rsidP="00E80461">
      <w:r w:rsidRPr="00293F3C">
        <w:t>Connect the blocks as follows:</w:t>
      </w:r>
    </w:p>
    <w:p w14:paraId="495D3EC3" w14:textId="77777777" w:rsidR="006D65FB" w:rsidRPr="00293F3C" w:rsidRDefault="006D65FB" w:rsidP="00125A01">
      <w:pPr>
        <w:pStyle w:val="Body2"/>
      </w:pPr>
    </w:p>
    <w:p w14:paraId="193D9619" w14:textId="77777777" w:rsidR="006D65FB" w:rsidRPr="00293F3C" w:rsidRDefault="006D65FB" w:rsidP="00125A01">
      <w:pPr>
        <w:pStyle w:val="Body2"/>
      </w:pPr>
      <w:r w:rsidRPr="00293F3C">
        <w:rPr>
          <w:noProof/>
        </w:rPr>
        <w:drawing>
          <wp:inline distT="0" distB="0" distL="0" distR="0" wp14:anchorId="0127CD65" wp14:editId="6EFF5ADA">
            <wp:extent cx="4457700" cy="1761735"/>
            <wp:effectExtent l="0" t="0" r="0" b="0"/>
            <wp:docPr id="101" name="Picture 10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33"/>
                    <a:stretch>
                      <a:fillRect/>
                    </a:stretch>
                  </pic:blipFill>
                  <pic:spPr>
                    <a:xfrm>
                      <a:off x="0" y="0"/>
                      <a:ext cx="4461268" cy="1763145"/>
                    </a:xfrm>
                    <a:prstGeom prst="rect">
                      <a:avLst/>
                    </a:prstGeom>
                  </pic:spPr>
                </pic:pic>
              </a:graphicData>
            </a:graphic>
          </wp:inline>
        </w:drawing>
      </w:r>
    </w:p>
    <w:p w14:paraId="6AB3F161" w14:textId="77777777" w:rsidR="006D65FB" w:rsidRPr="00293F3C" w:rsidRDefault="006D65FB" w:rsidP="00125A01">
      <w:pPr>
        <w:pStyle w:val="Body2"/>
      </w:pPr>
      <w:r w:rsidRPr="00293F3C">
        <w:br w:type="page"/>
      </w:r>
    </w:p>
    <w:p w14:paraId="14400E34" w14:textId="77777777" w:rsidR="006D65FB" w:rsidRPr="00293F3C" w:rsidRDefault="006D65FB" w:rsidP="00E80461">
      <w:r w:rsidRPr="00293F3C">
        <w:lastRenderedPageBreak/>
        <w:t>Click the new IF block and edit the formula to update the decision to match the new Ui Page Name:</w:t>
      </w:r>
    </w:p>
    <w:p w14:paraId="786D8CF2" w14:textId="77777777" w:rsidR="006D65FB" w:rsidRPr="00293F3C" w:rsidRDefault="006D65FB" w:rsidP="00125A01">
      <w:pPr>
        <w:pStyle w:val="Style1"/>
        <w:ind w:left="0"/>
      </w:pPr>
      <w:proofErr w:type="spellStart"/>
      <w:proofErr w:type="gramStart"/>
      <w:r w:rsidRPr="00293F3C">
        <w:t>inputs.ServiceRequestName</w:t>
      </w:r>
      <w:proofErr w:type="spellEnd"/>
      <w:proofErr w:type="gramEnd"/>
      <w:r w:rsidRPr="00293F3C">
        <w:t xml:space="preserve"> ==  </w:t>
      </w:r>
      <w:r>
        <w:t>“</w:t>
      </w:r>
      <w:r w:rsidRPr="00293F3C">
        <w:t>Demo Service Request</w:t>
      </w:r>
      <w:r>
        <w:t>”</w:t>
      </w:r>
    </w:p>
    <w:p w14:paraId="1DC518A0" w14:textId="77777777" w:rsidR="006D65FB" w:rsidRDefault="006D65FB" w:rsidP="00125A01">
      <w:pPr>
        <w:pStyle w:val="Body2"/>
      </w:pPr>
    </w:p>
    <w:p w14:paraId="2D4E7D94" w14:textId="77777777" w:rsidR="006D65FB" w:rsidRDefault="006D65FB" w:rsidP="00E80461">
      <w:r w:rsidRPr="00293F3C">
        <w:t>Update the Name accordingly (under Advanced).</w:t>
      </w:r>
    </w:p>
    <w:p w14:paraId="37346D3C" w14:textId="77777777" w:rsidR="006D65FB" w:rsidRPr="00293F3C" w:rsidRDefault="006D65FB" w:rsidP="00125A01">
      <w:pPr>
        <w:pStyle w:val="Body2"/>
      </w:pPr>
    </w:p>
    <w:p w14:paraId="714F61CC" w14:textId="77777777" w:rsidR="006D65FB" w:rsidRPr="00293F3C" w:rsidRDefault="006D65FB" w:rsidP="00125A01">
      <w:pPr>
        <w:pStyle w:val="Body2"/>
      </w:pPr>
      <w:r w:rsidRPr="00293F3C">
        <w:rPr>
          <w:noProof/>
        </w:rPr>
        <w:drawing>
          <wp:inline distT="0" distB="0" distL="0" distR="0" wp14:anchorId="554D621E" wp14:editId="14BA071F">
            <wp:extent cx="4718050" cy="1894145"/>
            <wp:effectExtent l="0" t="0" r="635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34"/>
                    <a:stretch>
                      <a:fillRect/>
                    </a:stretch>
                  </pic:blipFill>
                  <pic:spPr>
                    <a:xfrm>
                      <a:off x="0" y="0"/>
                      <a:ext cx="4724553" cy="1896756"/>
                    </a:xfrm>
                    <a:prstGeom prst="rect">
                      <a:avLst/>
                    </a:prstGeom>
                  </pic:spPr>
                </pic:pic>
              </a:graphicData>
            </a:graphic>
          </wp:inline>
        </w:drawing>
      </w:r>
    </w:p>
    <w:p w14:paraId="0D67C87F" w14:textId="77777777" w:rsidR="006D65FB" w:rsidRPr="00293F3C" w:rsidRDefault="006D65FB" w:rsidP="00125A01">
      <w:pPr>
        <w:pStyle w:val="Body2"/>
      </w:pPr>
    </w:p>
    <w:p w14:paraId="61836D80" w14:textId="77777777" w:rsidR="006D65FB" w:rsidRDefault="006D65FB" w:rsidP="00E80461">
      <w:r w:rsidRPr="00293F3C">
        <w:t>Connect the Toast Dialog block to the bottom output of this If Condition block.</w:t>
      </w:r>
    </w:p>
    <w:p w14:paraId="0A0CBEA4" w14:textId="77777777" w:rsidR="006D65FB" w:rsidRPr="00293F3C" w:rsidRDefault="006D65FB" w:rsidP="00125A01">
      <w:pPr>
        <w:pStyle w:val="Body2"/>
      </w:pPr>
    </w:p>
    <w:p w14:paraId="25FA45B6" w14:textId="77777777" w:rsidR="006D65FB" w:rsidRDefault="006D65FB" w:rsidP="00125A01">
      <w:pPr>
        <w:pStyle w:val="Body2"/>
      </w:pPr>
      <w:r w:rsidRPr="00293F3C">
        <w:rPr>
          <w:noProof/>
        </w:rPr>
        <w:drawing>
          <wp:inline distT="0" distB="0" distL="0" distR="0" wp14:anchorId="3FAFEB28" wp14:editId="5ADD2E87">
            <wp:extent cx="4419600" cy="1979036"/>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5"/>
                    <a:stretch>
                      <a:fillRect/>
                    </a:stretch>
                  </pic:blipFill>
                  <pic:spPr>
                    <a:xfrm>
                      <a:off x="0" y="0"/>
                      <a:ext cx="4428057" cy="1982823"/>
                    </a:xfrm>
                    <a:prstGeom prst="rect">
                      <a:avLst/>
                    </a:prstGeom>
                  </pic:spPr>
                </pic:pic>
              </a:graphicData>
            </a:graphic>
          </wp:inline>
        </w:drawing>
      </w:r>
    </w:p>
    <w:p w14:paraId="0D51306F" w14:textId="77777777" w:rsidR="006D65FB" w:rsidRPr="00293F3C" w:rsidRDefault="006D65FB" w:rsidP="00125A01">
      <w:pPr>
        <w:pStyle w:val="Body2"/>
      </w:pPr>
    </w:p>
    <w:p w14:paraId="7EBBD994" w14:textId="77777777" w:rsidR="006D65FB" w:rsidRPr="00293F3C" w:rsidRDefault="006D65FB" w:rsidP="00E80461">
      <w:r w:rsidRPr="00293F3C">
        <w:t>Connected the top output to a ‘Open Page’ block, reconfigured to navigate to the Service Request page.</w:t>
      </w:r>
    </w:p>
    <w:p w14:paraId="0796F902" w14:textId="77777777" w:rsidR="006D65FB" w:rsidRPr="00293F3C" w:rsidRDefault="006D65FB" w:rsidP="00125A01">
      <w:pPr>
        <w:pStyle w:val="Body2"/>
      </w:pPr>
      <w:r w:rsidRPr="00293F3C">
        <w:rPr>
          <w:noProof/>
        </w:rPr>
        <w:drawing>
          <wp:inline distT="0" distB="0" distL="0" distR="0" wp14:anchorId="724ED871" wp14:editId="55D25A5D">
            <wp:extent cx="4457700" cy="1853442"/>
            <wp:effectExtent l="0" t="0" r="0" b="0"/>
            <wp:docPr id="68" name="Picture 6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timeline&#10;&#10;Description automatically generated"/>
                    <pic:cNvPicPr/>
                  </pic:nvPicPr>
                  <pic:blipFill>
                    <a:blip r:embed="rId36"/>
                    <a:stretch>
                      <a:fillRect/>
                    </a:stretch>
                  </pic:blipFill>
                  <pic:spPr>
                    <a:xfrm>
                      <a:off x="0" y="0"/>
                      <a:ext cx="4472661" cy="1859663"/>
                    </a:xfrm>
                    <a:prstGeom prst="rect">
                      <a:avLst/>
                    </a:prstGeom>
                  </pic:spPr>
                </pic:pic>
              </a:graphicData>
            </a:graphic>
          </wp:inline>
        </w:drawing>
      </w:r>
    </w:p>
    <w:p w14:paraId="0D0FB5E1" w14:textId="77777777" w:rsidR="006D65FB" w:rsidRDefault="006D65FB" w:rsidP="00E80461">
      <w:r w:rsidRPr="00293F3C">
        <w:lastRenderedPageBreak/>
        <w:t xml:space="preserve">You can now test this from the </w:t>
      </w:r>
      <w:proofErr w:type="spellStart"/>
      <w:r w:rsidRPr="00293F3C">
        <w:t>AppGyver</w:t>
      </w:r>
      <w:proofErr w:type="spellEnd"/>
      <w:r w:rsidRPr="00293F3C">
        <w:t xml:space="preserve"> Preview, or by building the app and dropping the compiled files into the IIS website directory</w:t>
      </w:r>
    </w:p>
    <w:p w14:paraId="2EC13342" w14:textId="77777777" w:rsidR="006D65FB" w:rsidRPr="002872C7" w:rsidRDefault="006D65FB" w:rsidP="00766C40">
      <w:pPr>
        <w:pStyle w:val="Heading3"/>
        <w:numPr>
          <w:ilvl w:val="0"/>
          <w:numId w:val="53"/>
        </w:numPr>
        <w:ind w:left="0" w:firstLine="0"/>
      </w:pPr>
      <w:bookmarkStart w:id="34" w:name="_Toc130888568"/>
      <w:r w:rsidRPr="002872C7">
        <w:t xml:space="preserve">Creating and calling a </w:t>
      </w:r>
      <w:r>
        <w:t>CORTEX</w:t>
      </w:r>
      <w:r w:rsidRPr="002872C7">
        <w:t xml:space="preserve"> Flow</w:t>
      </w:r>
      <w:bookmarkEnd w:id="34"/>
    </w:p>
    <w:p w14:paraId="44D83F7F" w14:textId="77777777" w:rsidR="006D65FB" w:rsidRDefault="006D65FB" w:rsidP="00E80461">
      <w:r w:rsidRPr="002872C7">
        <w:t xml:space="preserve">Here, we will outline a simple </w:t>
      </w:r>
      <w:r>
        <w:t>CORTEX</w:t>
      </w:r>
      <w:r w:rsidRPr="00963F37">
        <w:t xml:space="preserve"> </w:t>
      </w:r>
      <w:r w:rsidRPr="002872C7">
        <w:t xml:space="preserve">Innovation flow that has everything required to be called from a service request page in the </w:t>
      </w:r>
      <w:r>
        <w:t>CORTEX</w:t>
      </w:r>
      <w:r w:rsidRPr="00963F37">
        <w:t xml:space="preserve"> </w:t>
      </w:r>
      <w:r w:rsidRPr="002872C7">
        <w:t>Interaction Portal and return a value. From this example, it should be clear how to implement more complex logic.</w:t>
      </w:r>
    </w:p>
    <w:p w14:paraId="3708C0C8" w14:textId="77777777" w:rsidR="006D65FB" w:rsidRPr="002872C7" w:rsidRDefault="006D65FB" w:rsidP="00766C40">
      <w:pPr>
        <w:pStyle w:val="Body2"/>
      </w:pPr>
    </w:p>
    <w:p w14:paraId="65D883BB" w14:textId="77777777" w:rsidR="006D65FB" w:rsidRPr="002872C7" w:rsidRDefault="006D65FB" w:rsidP="00766C40">
      <w:pPr>
        <w:pStyle w:val="Heading4"/>
        <w:numPr>
          <w:ilvl w:val="0"/>
          <w:numId w:val="53"/>
        </w:numPr>
        <w:ind w:left="0" w:firstLine="0"/>
      </w:pPr>
      <w:r w:rsidRPr="002872C7">
        <w:t>Flow Structure</w:t>
      </w:r>
    </w:p>
    <w:p w14:paraId="3E429D49" w14:textId="77777777" w:rsidR="006D65FB" w:rsidRPr="00700207" w:rsidRDefault="006D65FB" w:rsidP="00E80461">
      <w:pPr>
        <w:pStyle w:val="ListParagraph"/>
        <w:numPr>
          <w:ilvl w:val="0"/>
          <w:numId w:val="266"/>
        </w:numPr>
      </w:pPr>
      <w:r w:rsidRPr="00700207">
        <w:t xml:space="preserve">In </w:t>
      </w:r>
      <w:r>
        <w:t>CORTEX</w:t>
      </w:r>
      <w:r w:rsidRPr="00963F37">
        <w:t xml:space="preserve"> </w:t>
      </w:r>
      <w:r w:rsidRPr="00700207">
        <w:t>Gateway, navigate to or create a group to store your Service Request UI flows.</w:t>
      </w:r>
    </w:p>
    <w:p w14:paraId="1C98D921" w14:textId="77777777" w:rsidR="006D65FB" w:rsidRPr="00700207" w:rsidRDefault="006D65FB" w:rsidP="00E80461">
      <w:pPr>
        <w:pStyle w:val="ListParagraph"/>
        <w:numPr>
          <w:ilvl w:val="0"/>
          <w:numId w:val="266"/>
        </w:numPr>
      </w:pPr>
      <w:r w:rsidRPr="00700207">
        <w:t>Create a new flow, for example, ‘Demo-Service-Request-Hello-World’.</w:t>
      </w:r>
    </w:p>
    <w:p w14:paraId="2ECE9823" w14:textId="77777777" w:rsidR="006D65FB" w:rsidRPr="00700207" w:rsidRDefault="006D65FB" w:rsidP="00E80461">
      <w:pPr>
        <w:pStyle w:val="ListParagraph"/>
        <w:numPr>
          <w:ilvl w:val="0"/>
          <w:numId w:val="266"/>
        </w:numPr>
      </w:pPr>
      <w:r w:rsidRPr="00700207">
        <w:t>Define your input and output variables.</w:t>
      </w:r>
    </w:p>
    <w:p w14:paraId="46AF45B0" w14:textId="77777777" w:rsidR="006D65FB" w:rsidRPr="00700207" w:rsidRDefault="006D65FB" w:rsidP="00E80461">
      <w:pPr>
        <w:pStyle w:val="ListParagraph"/>
        <w:numPr>
          <w:ilvl w:val="1"/>
          <w:numId w:val="266"/>
        </w:numPr>
      </w:pPr>
      <w:r w:rsidRPr="00700207">
        <w:t xml:space="preserve">Create an input variable called </w:t>
      </w:r>
      <w:proofErr w:type="spellStart"/>
      <w:r w:rsidRPr="00700207">
        <w:t>authToken</w:t>
      </w:r>
      <w:proofErr w:type="spellEnd"/>
      <w:r w:rsidRPr="00700207">
        <w:t>, another called name, and an output called message.</w:t>
      </w:r>
    </w:p>
    <w:p w14:paraId="4D115C02" w14:textId="77777777" w:rsidR="006D65FB" w:rsidRPr="00700207" w:rsidRDefault="006D65FB" w:rsidP="00E80461">
      <w:pPr>
        <w:pStyle w:val="ListParagraph"/>
        <w:numPr>
          <w:ilvl w:val="0"/>
          <w:numId w:val="266"/>
        </w:numPr>
      </w:pPr>
      <w:r w:rsidRPr="00700207">
        <w:t>Connect a Run Flow block to the Start Flow block and set it to call the UAM-Validate-Token flow.</w:t>
      </w:r>
    </w:p>
    <w:p w14:paraId="2E03A839" w14:textId="6BA7281D" w:rsidR="006D65FB" w:rsidRPr="00700207" w:rsidRDefault="006D65FB" w:rsidP="00E80461">
      <w:pPr>
        <w:pStyle w:val="ListParagraph"/>
        <w:numPr>
          <w:ilvl w:val="1"/>
          <w:numId w:val="266"/>
        </w:numPr>
      </w:pPr>
      <w:r w:rsidRPr="00700207">
        <w:t xml:space="preserve">Set the </w:t>
      </w:r>
      <w:proofErr w:type="spellStart"/>
      <w:r w:rsidRPr="00700207">
        <w:t>authToken</w:t>
      </w:r>
      <w:proofErr w:type="spellEnd"/>
      <w:r w:rsidRPr="00700207">
        <w:t xml:space="preserve"> input as the same </w:t>
      </w:r>
      <w:proofErr w:type="spellStart"/>
      <w:r w:rsidRPr="00700207">
        <w:t>authToken</w:t>
      </w:r>
      <w:proofErr w:type="spellEnd"/>
      <w:r w:rsidRPr="00700207">
        <w:t xml:space="preserve"> input variable you jus</w:t>
      </w:r>
      <w:r w:rsidR="009D7666">
        <w:t>t</w:t>
      </w:r>
      <w:r w:rsidRPr="00700207">
        <w:t xml:space="preserve"> </w:t>
      </w:r>
      <w:proofErr w:type="gramStart"/>
      <w:r w:rsidRPr="00700207">
        <w:t>created, and</w:t>
      </w:r>
      <w:proofErr w:type="gramEnd"/>
      <w:r w:rsidRPr="00700207">
        <w:t xml:space="preserve"> enter a value in Outputs.</w:t>
      </w:r>
    </w:p>
    <w:p w14:paraId="5D5950F9" w14:textId="77777777" w:rsidR="006D65FB" w:rsidRPr="00700207" w:rsidRDefault="006D65FB" w:rsidP="00E80461">
      <w:pPr>
        <w:pStyle w:val="ListParagraph"/>
        <w:numPr>
          <w:ilvl w:val="1"/>
          <w:numId w:val="266"/>
        </w:numPr>
      </w:pPr>
      <w:r w:rsidRPr="00700207">
        <w:t xml:space="preserve">Create a variable in which to save the response from the flown named </w:t>
      </w:r>
      <w:proofErr w:type="spellStart"/>
      <w:r w:rsidRPr="00700207">
        <w:t>tokenResponse</w:t>
      </w:r>
      <w:proofErr w:type="spellEnd"/>
      <w:r w:rsidRPr="00700207">
        <w:t>. This may be created in the variables table, or from the property by typing a name and selecting ‘Create &lt;name&gt;’.</w:t>
      </w:r>
    </w:p>
    <w:p w14:paraId="48979810" w14:textId="4DEF0967" w:rsidR="009D7666" w:rsidRPr="002872C7" w:rsidRDefault="009D7666" w:rsidP="00766C40">
      <w:pPr>
        <w:pStyle w:val="Body2"/>
        <w:jc w:val="center"/>
      </w:pPr>
      <w:r>
        <w:rPr>
          <w:noProof/>
        </w:rPr>
        <w:drawing>
          <wp:inline distT="0" distB="0" distL="0" distR="0" wp14:anchorId="6648930D" wp14:editId="5EF55725">
            <wp:extent cx="2178217" cy="2257425"/>
            <wp:effectExtent l="0" t="0" r="0" b="0"/>
            <wp:docPr id="170789503" name="Picture 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503" name="Picture 1" descr="A screenshot of a screenshot of a computer&#10;&#10;Description automatically generated"/>
                    <pic:cNvPicPr/>
                  </pic:nvPicPr>
                  <pic:blipFill>
                    <a:blip r:embed="rId37"/>
                    <a:stretch>
                      <a:fillRect/>
                    </a:stretch>
                  </pic:blipFill>
                  <pic:spPr>
                    <a:xfrm>
                      <a:off x="0" y="0"/>
                      <a:ext cx="2194784" cy="2274595"/>
                    </a:xfrm>
                    <a:prstGeom prst="rect">
                      <a:avLst/>
                    </a:prstGeom>
                  </pic:spPr>
                </pic:pic>
              </a:graphicData>
            </a:graphic>
          </wp:inline>
        </w:drawing>
      </w:r>
    </w:p>
    <w:p w14:paraId="4F6A6FB7" w14:textId="77777777" w:rsidR="006D65FB" w:rsidRPr="002872C7" w:rsidRDefault="006D65FB" w:rsidP="00766C40">
      <w:pPr>
        <w:pStyle w:val="Body2"/>
      </w:pPr>
    </w:p>
    <w:p w14:paraId="414CA934" w14:textId="77777777" w:rsidR="006D65FB" w:rsidRPr="002872C7" w:rsidRDefault="006D65FB" w:rsidP="00766C40">
      <w:pPr>
        <w:pStyle w:val="WeAreCORTEXEmphasis"/>
      </w:pPr>
      <w:r w:rsidRPr="002872C7">
        <w:t xml:space="preserve">When a user logs into the </w:t>
      </w:r>
      <w:r>
        <w:t>CORTEX</w:t>
      </w:r>
      <w:r w:rsidRPr="002872C7">
        <w:t xml:space="preserve"> Interaction Portal web app, they are given an authentication token with a finite lifetime to uniquely identify their session using the app. This flow will retrieve the status of this token so that </w:t>
      </w:r>
      <w:r w:rsidRPr="002872C7">
        <w:lastRenderedPageBreak/>
        <w:t xml:space="preserve">another flow can check </w:t>
      </w:r>
      <w:proofErr w:type="gramStart"/>
      <w:r w:rsidRPr="002872C7">
        <w:t>whether or not</w:t>
      </w:r>
      <w:proofErr w:type="gramEnd"/>
      <w:r w:rsidRPr="002872C7">
        <w:t xml:space="preserve"> the user should still have access to their session.</w:t>
      </w:r>
    </w:p>
    <w:p w14:paraId="78A82913" w14:textId="6B728AFA" w:rsidR="006D65FB" w:rsidRPr="002872C7" w:rsidRDefault="006D65FB" w:rsidP="00766C40">
      <w:pPr>
        <w:pStyle w:val="WeAreCORTEXEmphasis"/>
      </w:pPr>
      <w:r w:rsidRPr="002872C7">
        <w:t xml:space="preserve">It is recommended that any flow called by an </w:t>
      </w:r>
      <w:proofErr w:type="spellStart"/>
      <w:r w:rsidRPr="002872C7">
        <w:t>AppGyver</w:t>
      </w:r>
      <w:proofErr w:type="spellEnd"/>
      <w:r w:rsidRPr="002872C7">
        <w:t xml:space="preserve"> page starts by calling this flow first, so that it can make sure that the user’s access has not timed out or otherwise been revoked.</w:t>
      </w:r>
    </w:p>
    <w:p w14:paraId="663CB530" w14:textId="77777777" w:rsidR="006D65FB" w:rsidRDefault="006D65FB" w:rsidP="00E80461">
      <w:pPr>
        <w:pStyle w:val="ListParagraph"/>
        <w:numPr>
          <w:ilvl w:val="0"/>
          <w:numId w:val="266"/>
        </w:numPr>
      </w:pPr>
      <w:r w:rsidRPr="002872C7">
        <w:t>Connect this block to an If True Exit Bottom decision block, which should be configured with the following expression:</w:t>
      </w:r>
    </w:p>
    <w:p w14:paraId="41FFD2DF" w14:textId="77777777" w:rsidR="006D65FB" w:rsidRPr="002872C7" w:rsidRDefault="006D65FB" w:rsidP="00766C40">
      <w:pPr>
        <w:pStyle w:val="Body2"/>
        <w:ind w:left="720"/>
      </w:pPr>
    </w:p>
    <w:p w14:paraId="0E498616" w14:textId="77777777" w:rsidR="006D65FB" w:rsidRPr="002872C7" w:rsidRDefault="006D65FB" w:rsidP="00766C40">
      <w:pPr>
        <w:pStyle w:val="Style1"/>
      </w:pPr>
      <w:r w:rsidRPr="002872C7">
        <w:t>(</w:t>
      </w:r>
      <w:proofErr w:type="gramStart"/>
      <w:r w:rsidRPr="002872C7">
        <w:t>$)</w:t>
      </w:r>
      <w:proofErr w:type="spellStart"/>
      <w:r w:rsidRPr="002872C7">
        <w:t>tokenResponse.status</w:t>
      </w:r>
      <w:proofErr w:type="spellEnd"/>
      <w:proofErr w:type="gramEnd"/>
      <w:r w:rsidRPr="002872C7">
        <w:t xml:space="preserve"> == "Active"</w:t>
      </w:r>
    </w:p>
    <w:p w14:paraId="35A9C200" w14:textId="77777777" w:rsidR="006D65FB" w:rsidRDefault="006D65FB" w:rsidP="00766C40">
      <w:pPr>
        <w:pStyle w:val="Body2"/>
        <w:ind w:left="1440"/>
      </w:pPr>
    </w:p>
    <w:p w14:paraId="4C8442D4" w14:textId="77777777" w:rsidR="006D65FB" w:rsidRPr="002872C7" w:rsidRDefault="006D65FB" w:rsidP="00E80461">
      <w:pPr>
        <w:pStyle w:val="ListParagraph"/>
        <w:numPr>
          <w:ilvl w:val="1"/>
          <w:numId w:val="266"/>
        </w:numPr>
      </w:pPr>
      <w:r w:rsidRPr="002872C7">
        <w:t>Connect the False branch to a Throw New Flow Exception block and ensure that the Default Exception Handler also has a Throw New Flow Exception block instead of the End Flow block.</w:t>
      </w:r>
    </w:p>
    <w:p w14:paraId="0904AE23" w14:textId="77777777" w:rsidR="006D65FB" w:rsidRPr="002872C7" w:rsidRDefault="006D65FB" w:rsidP="00766C40">
      <w:pPr>
        <w:pStyle w:val="Body2"/>
      </w:pPr>
    </w:p>
    <w:p w14:paraId="13993681" w14:textId="77777777" w:rsidR="006D65FB" w:rsidRDefault="006D65FB" w:rsidP="00E80461">
      <w:pPr>
        <w:pStyle w:val="ListParagraph"/>
        <w:numPr>
          <w:ilvl w:val="0"/>
          <w:numId w:val="266"/>
        </w:numPr>
      </w:pPr>
      <w:r w:rsidRPr="002872C7">
        <w:t>Connect the True branch to a Set Variable block, which should be setting the output ‘message’ variable with the following expression</w:t>
      </w:r>
      <w:r>
        <w:t>:</w:t>
      </w:r>
      <w:r w:rsidRPr="002872C7">
        <w:t xml:space="preserve"> </w:t>
      </w:r>
    </w:p>
    <w:p w14:paraId="77CCB8C5" w14:textId="77777777" w:rsidR="006D65FB" w:rsidRPr="002872C7" w:rsidRDefault="006D65FB" w:rsidP="00766C40">
      <w:pPr>
        <w:pStyle w:val="Body2"/>
        <w:ind w:left="720"/>
      </w:pPr>
    </w:p>
    <w:p w14:paraId="03D94978" w14:textId="77777777" w:rsidR="006D65FB" w:rsidRPr="002872C7" w:rsidRDefault="006D65FB" w:rsidP="00766C40">
      <w:pPr>
        <w:pStyle w:val="Style1"/>
      </w:pPr>
      <w:r w:rsidRPr="002872C7">
        <w:t>$@"Hello {(</w:t>
      </w:r>
      <w:proofErr w:type="gramStart"/>
      <w:r w:rsidRPr="002872C7">
        <w:t>$)name</w:t>
      </w:r>
      <w:proofErr w:type="gramEnd"/>
      <w:r w:rsidRPr="002872C7">
        <w:t xml:space="preserve">}, welcome to the </w:t>
      </w:r>
      <w:r>
        <w:t>CORTEX</w:t>
      </w:r>
      <w:r w:rsidRPr="002872C7">
        <w:t xml:space="preserve"> Interaction Portal" </w:t>
      </w:r>
    </w:p>
    <w:p w14:paraId="41E42349" w14:textId="77777777" w:rsidR="006D65FB" w:rsidRPr="002872C7" w:rsidRDefault="006D65FB" w:rsidP="00766C40">
      <w:pPr>
        <w:pStyle w:val="Body2"/>
      </w:pPr>
    </w:p>
    <w:p w14:paraId="682A852E" w14:textId="77777777" w:rsidR="006D65FB" w:rsidRDefault="006D65FB" w:rsidP="00E80461">
      <w:pPr>
        <w:pStyle w:val="ListParagraph"/>
        <w:numPr>
          <w:ilvl w:val="0"/>
          <w:numId w:val="266"/>
        </w:numPr>
      </w:pPr>
      <w:r w:rsidRPr="002872C7">
        <w:t>Save and commit the flow. It should look like the below:</w:t>
      </w:r>
    </w:p>
    <w:p w14:paraId="48602288" w14:textId="62CFBB8A" w:rsidR="006D65FB" w:rsidRPr="002872C7" w:rsidRDefault="009D7666" w:rsidP="00766C40">
      <w:pPr>
        <w:pStyle w:val="Body2"/>
        <w:jc w:val="center"/>
      </w:pPr>
      <w:r>
        <w:rPr>
          <w:noProof/>
        </w:rPr>
        <w:drawing>
          <wp:inline distT="0" distB="0" distL="0" distR="0" wp14:anchorId="7F346D6A" wp14:editId="702A959B">
            <wp:extent cx="2552700" cy="2801968"/>
            <wp:effectExtent l="0" t="0" r="0" b="0"/>
            <wp:docPr id="14267799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79981" name="Picture 1" descr="A screenshot of a computer screen&#10;&#10;Description automatically generated"/>
                    <pic:cNvPicPr/>
                  </pic:nvPicPr>
                  <pic:blipFill>
                    <a:blip r:embed="rId38"/>
                    <a:stretch>
                      <a:fillRect/>
                    </a:stretch>
                  </pic:blipFill>
                  <pic:spPr>
                    <a:xfrm>
                      <a:off x="0" y="0"/>
                      <a:ext cx="2570821" cy="2821858"/>
                    </a:xfrm>
                    <a:prstGeom prst="rect">
                      <a:avLst/>
                    </a:prstGeom>
                  </pic:spPr>
                </pic:pic>
              </a:graphicData>
            </a:graphic>
          </wp:inline>
        </w:drawing>
      </w:r>
    </w:p>
    <w:p w14:paraId="2B199CBD" w14:textId="77777777" w:rsidR="006D65FB" w:rsidRPr="002872C7" w:rsidRDefault="006D65FB" w:rsidP="00766C40">
      <w:pPr>
        <w:pStyle w:val="Body2"/>
      </w:pPr>
    </w:p>
    <w:p w14:paraId="109ED6A1" w14:textId="77777777" w:rsidR="006D65FB" w:rsidRPr="002872C7" w:rsidRDefault="006D65FB" w:rsidP="00766C40">
      <w:pPr>
        <w:pStyle w:val="Body2"/>
      </w:pPr>
    </w:p>
    <w:p w14:paraId="389C9B68" w14:textId="77777777" w:rsidR="006D65FB" w:rsidRPr="002872C7" w:rsidRDefault="006D65FB" w:rsidP="00E80461">
      <w:pPr>
        <w:pStyle w:val="ListParagraph"/>
        <w:numPr>
          <w:ilvl w:val="0"/>
          <w:numId w:val="266"/>
        </w:numPr>
      </w:pPr>
      <w:r w:rsidRPr="002872C7">
        <w:t xml:space="preserve">Include this flow in a package and publish it for the </w:t>
      </w:r>
      <w:r>
        <w:t>CORTEX</w:t>
      </w:r>
      <w:r w:rsidRPr="00963F37">
        <w:t xml:space="preserve"> </w:t>
      </w:r>
      <w:r w:rsidRPr="002872C7">
        <w:t>Interaction Portal to call.</w:t>
      </w:r>
    </w:p>
    <w:p w14:paraId="6B02B21B" w14:textId="77777777" w:rsidR="006D65FB" w:rsidRPr="002872C7" w:rsidRDefault="006D65FB" w:rsidP="00E80461">
      <w:pPr>
        <w:pStyle w:val="ListParagraph"/>
        <w:numPr>
          <w:ilvl w:val="1"/>
          <w:numId w:val="266"/>
        </w:numPr>
      </w:pPr>
      <w:r w:rsidRPr="002872C7">
        <w:lastRenderedPageBreak/>
        <w:t xml:space="preserve">Click Settings &gt; Packages, select the </w:t>
      </w:r>
      <w:proofErr w:type="spellStart"/>
      <w:r w:rsidRPr="002872C7">
        <w:t>UserAccessManagement</w:t>
      </w:r>
      <w:proofErr w:type="spellEnd"/>
      <w:r w:rsidRPr="002872C7">
        <w:t xml:space="preserve"> package and click ‘Create New Version’.</w:t>
      </w:r>
    </w:p>
    <w:p w14:paraId="6177A107" w14:textId="77777777" w:rsidR="006D65FB" w:rsidRPr="002872C7" w:rsidRDefault="006D65FB" w:rsidP="00E80461">
      <w:pPr>
        <w:pStyle w:val="ListParagraph"/>
        <w:numPr>
          <w:ilvl w:val="1"/>
          <w:numId w:val="266"/>
        </w:numPr>
      </w:pPr>
      <w:r w:rsidRPr="002872C7">
        <w:t>Tick the newly created flow, click Save, then click Publish.</w:t>
      </w:r>
    </w:p>
    <w:p w14:paraId="4569870C" w14:textId="77777777" w:rsidR="006D65FB" w:rsidRPr="002872C7" w:rsidRDefault="006D65FB" w:rsidP="00E80461">
      <w:pPr>
        <w:pStyle w:val="ListParagraph"/>
        <w:numPr>
          <w:ilvl w:val="1"/>
          <w:numId w:val="266"/>
        </w:numPr>
      </w:pPr>
      <w:r w:rsidRPr="002872C7">
        <w:t>Ensure the ‘Is Published’ and ‘Is Default Version’ columns are both selected for the package:</w:t>
      </w:r>
    </w:p>
    <w:p w14:paraId="7C6EBAB6" w14:textId="77777777" w:rsidR="006D65FB" w:rsidRPr="002872C7" w:rsidRDefault="006D65FB" w:rsidP="00766C40">
      <w:pPr>
        <w:pStyle w:val="Body2"/>
      </w:pPr>
    </w:p>
    <w:p w14:paraId="3EFDD2C6" w14:textId="77777777" w:rsidR="006D65FB" w:rsidRPr="002872C7" w:rsidRDefault="006D65FB" w:rsidP="00766C40">
      <w:pPr>
        <w:pStyle w:val="Body2"/>
        <w:rPr>
          <w:b/>
        </w:rPr>
      </w:pPr>
      <w:r w:rsidRPr="002872C7">
        <w:br w:type="page"/>
      </w:r>
    </w:p>
    <w:p w14:paraId="2A8BDD1C" w14:textId="77777777" w:rsidR="006D65FB" w:rsidRPr="002872C7" w:rsidRDefault="006D65FB" w:rsidP="00766C40">
      <w:pPr>
        <w:pStyle w:val="Heading4"/>
        <w:numPr>
          <w:ilvl w:val="0"/>
          <w:numId w:val="53"/>
        </w:numPr>
        <w:ind w:left="0" w:firstLine="0"/>
      </w:pPr>
      <w:r w:rsidRPr="002872C7">
        <w:lastRenderedPageBreak/>
        <w:t>Calling the Flow from the created Page</w:t>
      </w:r>
    </w:p>
    <w:p w14:paraId="52AE3338" w14:textId="77777777" w:rsidR="006D65FB" w:rsidRDefault="006D65FB" w:rsidP="00E80461">
      <w:pPr>
        <w:pStyle w:val="ListParagraph"/>
        <w:numPr>
          <w:ilvl w:val="0"/>
          <w:numId w:val="267"/>
        </w:numPr>
      </w:pPr>
      <w:r w:rsidRPr="002872C7">
        <w:t>Ensure the Hello World button is selected and click on the Logic bar at the bottom to expand the bottom panel.</w:t>
      </w:r>
    </w:p>
    <w:p w14:paraId="7FEFC016" w14:textId="77777777" w:rsidR="006D65FB" w:rsidRDefault="006D65FB" w:rsidP="006D65FB">
      <w:pPr>
        <w:pStyle w:val="Body2"/>
        <w:ind w:left="720"/>
      </w:pPr>
      <w:r w:rsidRPr="002872C7">
        <w:rPr>
          <w:noProof/>
        </w:rPr>
        <w:drawing>
          <wp:inline distT="0" distB="0" distL="0" distR="0" wp14:anchorId="6985A3F0" wp14:editId="46EF125E">
            <wp:extent cx="5278120" cy="783590"/>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9"/>
                    <a:stretch>
                      <a:fillRect/>
                    </a:stretch>
                  </pic:blipFill>
                  <pic:spPr>
                    <a:xfrm>
                      <a:off x="0" y="0"/>
                      <a:ext cx="5278120" cy="783590"/>
                    </a:xfrm>
                    <a:prstGeom prst="rect">
                      <a:avLst/>
                    </a:prstGeom>
                  </pic:spPr>
                </pic:pic>
              </a:graphicData>
            </a:graphic>
          </wp:inline>
        </w:drawing>
      </w:r>
    </w:p>
    <w:p w14:paraId="2BA8F68B" w14:textId="77777777" w:rsidR="006D65FB" w:rsidRDefault="006D65FB" w:rsidP="00E80461">
      <w:pPr>
        <w:pStyle w:val="ListParagraph"/>
        <w:numPr>
          <w:ilvl w:val="1"/>
          <w:numId w:val="267"/>
        </w:numPr>
      </w:pPr>
      <w:r w:rsidRPr="002872C7">
        <w:t>You should see some logic already exists here:</w:t>
      </w:r>
    </w:p>
    <w:p w14:paraId="0C06F15D" w14:textId="77777777" w:rsidR="006D65FB" w:rsidRPr="002872C7" w:rsidRDefault="006D65FB" w:rsidP="00E80461">
      <w:pPr>
        <w:pStyle w:val="ListParagraph"/>
        <w:numPr>
          <w:ilvl w:val="2"/>
          <w:numId w:val="267"/>
        </w:numPr>
      </w:pPr>
      <w:r w:rsidRPr="002872C7">
        <w:t xml:space="preserve">The ‘Get Item from Storage’ block will retrieve the user’s authentication token, required when making a request to </w:t>
      </w:r>
      <w:r>
        <w:t>CORTEX</w:t>
      </w:r>
      <w:r w:rsidRPr="002872C7">
        <w:t xml:space="preserve">. </w:t>
      </w:r>
    </w:p>
    <w:p w14:paraId="4A9DD1C2" w14:textId="39FB466C" w:rsidR="006D65FB" w:rsidRPr="002872C7" w:rsidRDefault="006D65FB" w:rsidP="00F70415">
      <w:pPr>
        <w:pStyle w:val="ListParagraph"/>
        <w:numPr>
          <w:ilvl w:val="2"/>
          <w:numId w:val="267"/>
        </w:numPr>
      </w:pPr>
      <w:r w:rsidRPr="002872C7">
        <w:t>The flow function block labelled ‘Add Numbers’ is an implementation of the flow function named ‘</w:t>
      </w:r>
      <w:proofErr w:type="spellStart"/>
      <w:r w:rsidRPr="002872C7">
        <w:t>CortexFlowRequestSynchronous</w:t>
      </w:r>
      <w:proofErr w:type="spellEnd"/>
      <w:r w:rsidRPr="002872C7">
        <w:t xml:space="preserve">’ and is used to make a request to </w:t>
      </w:r>
      <w:r>
        <w:t>CORTEX</w:t>
      </w:r>
      <w:r w:rsidRPr="002872C7">
        <w:t>.</w:t>
      </w:r>
    </w:p>
    <w:p w14:paraId="2384E04A" w14:textId="77777777" w:rsidR="006D65FB" w:rsidRPr="002872C7" w:rsidRDefault="006D65FB" w:rsidP="00F70415">
      <w:pPr>
        <w:pStyle w:val="ListParagraph"/>
        <w:numPr>
          <w:ilvl w:val="0"/>
          <w:numId w:val="267"/>
        </w:numPr>
      </w:pPr>
      <w:r w:rsidRPr="002872C7">
        <w:t xml:space="preserve">Edit the </w:t>
      </w:r>
      <w:proofErr w:type="spellStart"/>
      <w:r w:rsidRPr="002872C7">
        <w:t>CortexFlowRequestSynchronous</w:t>
      </w:r>
      <w:proofErr w:type="spellEnd"/>
      <w:r w:rsidRPr="002872C7">
        <w:t xml:space="preserve"> flow function block.</w:t>
      </w:r>
    </w:p>
    <w:p w14:paraId="3B9D2989" w14:textId="77777777" w:rsidR="006D65FB" w:rsidRPr="002872C7" w:rsidRDefault="006D65FB" w:rsidP="00F70415">
      <w:pPr>
        <w:pStyle w:val="ListParagraph"/>
        <w:numPr>
          <w:ilvl w:val="1"/>
          <w:numId w:val="267"/>
        </w:numPr>
      </w:pPr>
      <w:r w:rsidRPr="002872C7">
        <w:t>Firstly, rename this to ‘Hello World’ by using the Advanced section of the Properties panel.</w:t>
      </w:r>
    </w:p>
    <w:p w14:paraId="174F3E85" w14:textId="77777777" w:rsidR="006D65FB" w:rsidRPr="002872C7" w:rsidRDefault="006D65FB" w:rsidP="00F70415">
      <w:pPr>
        <w:pStyle w:val="ListParagraph"/>
        <w:numPr>
          <w:ilvl w:val="1"/>
          <w:numId w:val="267"/>
        </w:numPr>
      </w:pPr>
      <w:r w:rsidRPr="002872C7">
        <w:t>Edit the ‘Flow Name’ parameter and change ‘Add-Numbers-Example’ to the name of the new flow.</w:t>
      </w:r>
    </w:p>
    <w:p w14:paraId="561E2E4F" w14:textId="77777777" w:rsidR="006D65FB" w:rsidRPr="002872C7" w:rsidRDefault="006D65FB" w:rsidP="00F70415">
      <w:pPr>
        <w:pStyle w:val="ListParagraph"/>
        <w:numPr>
          <w:ilvl w:val="1"/>
          <w:numId w:val="267"/>
        </w:numPr>
      </w:pPr>
      <w:r w:rsidRPr="002872C7">
        <w:t>Update the ‘Body’ Parameter to pass in the Auth Token and the Name variable linked to the input field:</w:t>
      </w:r>
    </w:p>
    <w:p w14:paraId="5EE37D2A" w14:textId="77777777" w:rsidR="006D65FB" w:rsidRPr="002872C7" w:rsidRDefault="006D65FB" w:rsidP="006D65FB">
      <w:pPr>
        <w:pStyle w:val="Style1"/>
        <w:ind w:left="1440"/>
      </w:pPr>
      <w:r w:rsidRPr="002872C7">
        <w:t>{"</w:t>
      </w:r>
      <w:proofErr w:type="spellStart"/>
      <w:r w:rsidRPr="002872C7">
        <w:t>authToken</w:t>
      </w:r>
      <w:proofErr w:type="spellEnd"/>
      <w:r w:rsidRPr="002872C7">
        <w:t xml:space="preserve">": </w:t>
      </w:r>
      <w:proofErr w:type="gramStart"/>
      <w:r w:rsidRPr="002872C7">
        <w:t>outputs[</w:t>
      </w:r>
      <w:proofErr w:type="gramEnd"/>
      <w:r w:rsidRPr="002872C7">
        <w:t>"Get item from storage"].</w:t>
      </w:r>
      <w:proofErr w:type="spellStart"/>
      <w:r w:rsidRPr="002872C7">
        <w:t>item.token</w:t>
      </w:r>
      <w:proofErr w:type="spellEnd"/>
      <w:r w:rsidRPr="002872C7">
        <w:t xml:space="preserve">, "name": </w:t>
      </w:r>
      <w:proofErr w:type="spellStart"/>
      <w:r w:rsidRPr="002872C7">
        <w:t>pageVars.Name</w:t>
      </w:r>
      <w:proofErr w:type="spellEnd"/>
      <w:r w:rsidRPr="002872C7">
        <w:t>}</w:t>
      </w:r>
    </w:p>
    <w:p w14:paraId="031ADC36" w14:textId="6AF25C38" w:rsidR="006D65FB" w:rsidRPr="002872C7" w:rsidRDefault="006D65FB" w:rsidP="00F70415">
      <w:pPr>
        <w:pStyle w:val="ListParagraph"/>
        <w:numPr>
          <w:ilvl w:val="1"/>
          <w:numId w:val="267"/>
        </w:numPr>
      </w:pPr>
      <w:r w:rsidRPr="002872C7">
        <w:t>Leave the ‘Package Name’ and ‘Package Version’ parameters as they are</w:t>
      </w:r>
      <w:r w:rsidR="00F70415">
        <w:t>.</w:t>
      </w:r>
    </w:p>
    <w:p w14:paraId="387EA988" w14:textId="77777777" w:rsidR="006D65FB" w:rsidRPr="002872C7" w:rsidRDefault="006D65FB" w:rsidP="00F70415">
      <w:pPr>
        <w:pStyle w:val="ListParagraph"/>
        <w:numPr>
          <w:ilvl w:val="0"/>
          <w:numId w:val="267"/>
        </w:numPr>
      </w:pPr>
      <w:r w:rsidRPr="002872C7">
        <w:t>Configure the Alert block to return the following:</w:t>
      </w:r>
    </w:p>
    <w:p w14:paraId="599E3F82" w14:textId="05F400F5" w:rsidR="006D65FB" w:rsidRDefault="006D65FB" w:rsidP="00F70415">
      <w:pPr>
        <w:pStyle w:val="Style1"/>
      </w:pPr>
      <w:proofErr w:type="gramStart"/>
      <w:r w:rsidRPr="002872C7">
        <w:t>outputs[</w:t>
      </w:r>
      <w:proofErr w:type="gramEnd"/>
      <w:r w:rsidRPr="002872C7">
        <w:t>"Hello World"].</w:t>
      </w:r>
      <w:proofErr w:type="spellStart"/>
      <w:r w:rsidRPr="002872C7">
        <w:t>resBodyParsed.message</w:t>
      </w:r>
      <w:proofErr w:type="spellEnd"/>
    </w:p>
    <w:p w14:paraId="26F752BE" w14:textId="77777777" w:rsidR="006D65FB" w:rsidRPr="002872C7" w:rsidRDefault="006D65FB" w:rsidP="00F70415">
      <w:pPr>
        <w:pStyle w:val="ListParagraph"/>
        <w:numPr>
          <w:ilvl w:val="0"/>
          <w:numId w:val="267"/>
        </w:numPr>
      </w:pPr>
      <w:r w:rsidRPr="002872C7">
        <w:t>Save the page.</w:t>
      </w:r>
    </w:p>
    <w:p w14:paraId="792E07CE" w14:textId="77777777" w:rsidR="006D65FB" w:rsidRPr="002872C7" w:rsidRDefault="006D65FB" w:rsidP="006D65FB">
      <w:pPr>
        <w:pStyle w:val="Body2"/>
      </w:pPr>
    </w:p>
    <w:p w14:paraId="75EE604B" w14:textId="77777777" w:rsidR="006D65FB" w:rsidRPr="002872C7" w:rsidRDefault="006D65FB" w:rsidP="006D65FB">
      <w:pPr>
        <w:pStyle w:val="WeAreCORTEXEmphasis"/>
      </w:pPr>
      <w:r w:rsidRPr="002872C7">
        <w:t>Now, when a user enters their name into the page created earlier and presses the “Hello World” button, this flow will simply return a greeting including their name, which will be shown on the page.</w:t>
      </w:r>
    </w:p>
    <w:p w14:paraId="54F12431" w14:textId="77777777" w:rsidR="006D65FB" w:rsidRDefault="006D65FB" w:rsidP="006D65FB">
      <w:pPr>
        <w:rPr>
          <w:rFonts w:asciiTheme="majorHAnsi" w:eastAsiaTheme="majorEastAsia" w:hAnsiTheme="majorHAnsi" w:cstheme="majorBidi"/>
          <w:b/>
          <w:iCs/>
          <w:color w:val="282864"/>
          <w:sz w:val="24"/>
        </w:rPr>
      </w:pPr>
      <w:r>
        <w:br w:type="page"/>
      </w:r>
    </w:p>
    <w:p w14:paraId="42064AE3" w14:textId="77777777" w:rsidR="006D65FB" w:rsidRDefault="006D65FB" w:rsidP="006D65FB">
      <w:pPr>
        <w:pStyle w:val="Heading2"/>
      </w:pPr>
      <w:bookmarkStart w:id="35" w:name="_Toc142059077"/>
      <w:bookmarkStart w:id="36" w:name="_Toc143173647"/>
      <w:r>
        <w:lastRenderedPageBreak/>
        <w:t>Creating a Process (Process-Driven UI)</w:t>
      </w:r>
      <w:bookmarkEnd w:id="35"/>
      <w:bookmarkEnd w:id="36"/>
    </w:p>
    <w:p w14:paraId="0673AD33" w14:textId="77777777" w:rsidR="006D65FB" w:rsidRDefault="006D65FB" w:rsidP="00F70415">
      <w:r>
        <w:t>In this section, the steps to create a simple CORTEX</w:t>
      </w:r>
      <w:r w:rsidRPr="00963F37">
        <w:t xml:space="preserve"> </w:t>
      </w:r>
      <w:r>
        <w:t>flow will be covered. This flow will raise a task to the CORTEX</w:t>
      </w:r>
      <w:r w:rsidRPr="00963F37">
        <w:t xml:space="preserve"> </w:t>
      </w:r>
      <w:r>
        <w:t>Interaction Portal web app, then wait for that task to be completed before continuing with its execution.</w:t>
      </w:r>
    </w:p>
    <w:p w14:paraId="1EC842FD" w14:textId="77777777" w:rsidR="006D65FB" w:rsidRDefault="006D65FB" w:rsidP="006D65FB">
      <w:r>
        <w:br w:type="page"/>
      </w:r>
    </w:p>
    <w:p w14:paraId="03BEA600" w14:textId="77777777" w:rsidR="006D65FB" w:rsidRDefault="006D65FB" w:rsidP="006D65FB">
      <w:pPr>
        <w:pStyle w:val="Body2"/>
        <w:sectPr w:rsidR="006D65FB" w:rsidSect="0045058C">
          <w:headerReference w:type="default" r:id="rId40"/>
          <w:footerReference w:type="default" r:id="rId41"/>
          <w:pgSz w:w="11906" w:h="16838"/>
          <w:pgMar w:top="1797" w:right="1800" w:bottom="1440" w:left="1800" w:header="708" w:footer="708" w:gutter="0"/>
          <w:cols w:space="708"/>
          <w:docGrid w:linePitch="360"/>
        </w:sectPr>
      </w:pPr>
    </w:p>
    <w:p w14:paraId="43F3096B" w14:textId="77777777" w:rsidR="006D65FB" w:rsidRDefault="006D65FB" w:rsidP="00F70415">
      <w:r>
        <w:lastRenderedPageBreak/>
        <w:t>The following diagram shows a high-level overview of how a Process Driven UI operates, with interactions between the Interaction Portal and CORTEX.</w:t>
      </w:r>
    </w:p>
    <w:p w14:paraId="5DBD2948" w14:textId="77777777" w:rsidR="006D65FB" w:rsidRDefault="006D65FB" w:rsidP="006D65FB">
      <w:pPr>
        <w:pStyle w:val="InnoviseBodyText"/>
      </w:pPr>
    </w:p>
    <w:p w14:paraId="3CE5A013" w14:textId="77777777" w:rsidR="006D65FB" w:rsidRDefault="006D65FB" w:rsidP="006D65FB">
      <w:pPr>
        <w:pStyle w:val="Body2"/>
        <w:sectPr w:rsidR="006D65FB" w:rsidSect="008D3273">
          <w:pgSz w:w="16838" w:h="11906" w:orient="landscape"/>
          <w:pgMar w:top="1797" w:right="1797" w:bottom="1797" w:left="1440" w:header="709" w:footer="709" w:gutter="0"/>
          <w:cols w:space="708"/>
          <w:docGrid w:linePitch="360"/>
        </w:sectPr>
      </w:pPr>
      <w:r>
        <w:rPr>
          <w:noProof/>
        </w:rPr>
        <w:drawing>
          <wp:inline distT="0" distB="0" distL="0" distR="0" wp14:anchorId="5CA0745E" wp14:editId="41398951">
            <wp:extent cx="7004649" cy="4335242"/>
            <wp:effectExtent l="0" t="0" r="6350" b="825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15890" cy="4342199"/>
                    </a:xfrm>
                    <a:prstGeom prst="rect">
                      <a:avLst/>
                    </a:prstGeom>
                    <a:noFill/>
                    <a:ln>
                      <a:noFill/>
                    </a:ln>
                  </pic:spPr>
                </pic:pic>
              </a:graphicData>
            </a:graphic>
          </wp:inline>
        </w:drawing>
      </w:r>
      <w:r>
        <w:br w:type="page"/>
      </w:r>
    </w:p>
    <w:p w14:paraId="503AC87A" w14:textId="77777777" w:rsidR="006D65FB" w:rsidRPr="00C805D1" w:rsidRDefault="006D65FB" w:rsidP="000F3CC1">
      <w:pPr>
        <w:pStyle w:val="Heading3"/>
        <w:numPr>
          <w:ilvl w:val="0"/>
          <w:numId w:val="53"/>
        </w:numPr>
        <w:ind w:left="0" w:firstLine="0"/>
      </w:pPr>
      <w:bookmarkStart w:id="37" w:name="_Toc130888570"/>
      <w:r w:rsidRPr="00C805D1">
        <w:lastRenderedPageBreak/>
        <w:t>Creating a Process Flow</w:t>
      </w:r>
      <w:bookmarkEnd w:id="37"/>
    </w:p>
    <w:p w14:paraId="2FAD9F09" w14:textId="5B5B53B3" w:rsidR="006D65FB" w:rsidRPr="00C805D1" w:rsidRDefault="006D65FB" w:rsidP="000F3CC1">
      <w:r w:rsidRPr="00C805D1">
        <w:t xml:space="preserve">To start with, create a new flow in </w:t>
      </w:r>
      <w:r>
        <w:t>CORTEX</w:t>
      </w:r>
      <w:r w:rsidRPr="00963F37">
        <w:t xml:space="preserve"> </w:t>
      </w:r>
      <w:r w:rsidRPr="00C805D1">
        <w:t xml:space="preserve">Gateway (for example ‘My-Test-Process’). This will be built up to raise a task in the </w:t>
      </w:r>
      <w:r>
        <w:t>CORTEX</w:t>
      </w:r>
      <w:r w:rsidRPr="00963F37">
        <w:t xml:space="preserve"> </w:t>
      </w:r>
      <w:r w:rsidRPr="00C805D1">
        <w:t>Interaction Portal web app.</w:t>
      </w:r>
    </w:p>
    <w:p w14:paraId="32BADD89" w14:textId="77777777" w:rsidR="006D65FB" w:rsidRPr="00C805D1" w:rsidRDefault="006D65FB" w:rsidP="000F3CC1">
      <w:pPr>
        <w:pStyle w:val="Heading4"/>
        <w:numPr>
          <w:ilvl w:val="0"/>
          <w:numId w:val="53"/>
        </w:numPr>
        <w:ind w:left="0" w:firstLine="0"/>
      </w:pPr>
      <w:r w:rsidRPr="00C805D1">
        <w:t>Initialising the Process</w:t>
      </w:r>
    </w:p>
    <w:p w14:paraId="45D18C43" w14:textId="77777777" w:rsidR="006D65FB" w:rsidRPr="00C805D1" w:rsidRDefault="006D65FB" w:rsidP="000F3CC1">
      <w:pPr>
        <w:pStyle w:val="ListParagraph"/>
        <w:numPr>
          <w:ilvl w:val="0"/>
          <w:numId w:val="268"/>
        </w:numPr>
      </w:pPr>
      <w:r w:rsidRPr="00C805D1">
        <w:t>Create a workspace called ‘Initialise’ and connect it to the ‘start’ block.</w:t>
      </w:r>
    </w:p>
    <w:p w14:paraId="12FEC8B9" w14:textId="77777777" w:rsidR="006D65FB" w:rsidRPr="00C805D1" w:rsidRDefault="006D65FB" w:rsidP="000F3CC1">
      <w:pPr>
        <w:pStyle w:val="ListParagraph"/>
        <w:numPr>
          <w:ilvl w:val="0"/>
          <w:numId w:val="268"/>
        </w:numPr>
      </w:pPr>
      <w:r w:rsidRPr="00C805D1">
        <w:t>Call the ‘Initialise-Process’ flow using the Run Flow block, passing in the Process Name (e.g., Test Process) and optionally a list of Tags and a Reference to identify the execution.</w:t>
      </w:r>
    </w:p>
    <w:p w14:paraId="536727A4" w14:textId="77777777" w:rsidR="006D65FB" w:rsidRPr="00C805D1" w:rsidRDefault="006D65FB" w:rsidP="000F3CC1">
      <w:pPr>
        <w:pStyle w:val="ListParagraph"/>
        <w:numPr>
          <w:ilvl w:val="1"/>
          <w:numId w:val="268"/>
        </w:numPr>
      </w:pPr>
      <w:r w:rsidRPr="00C805D1">
        <w:t>For now, configure tags as the below. IT is a tag which shows how processes can be grouped by a function or department, and test could relate to the process itself.</w:t>
      </w:r>
    </w:p>
    <w:p w14:paraId="37688E87" w14:textId="77777777" w:rsidR="006D65FB" w:rsidRPr="00C805D1" w:rsidRDefault="006D65FB" w:rsidP="000F3CC1">
      <w:pPr>
        <w:pStyle w:val="Style1"/>
        <w:ind w:left="1440"/>
      </w:pPr>
      <w:r w:rsidRPr="00C805D1">
        <w:t>new List&lt;string</w:t>
      </w:r>
      <w:proofErr w:type="gramStart"/>
      <w:r w:rsidRPr="00C805D1">
        <w:t>&gt;(</w:t>
      </w:r>
      <w:proofErr w:type="gramEnd"/>
      <w:r w:rsidRPr="00C805D1">
        <w:t>)</w:t>
      </w:r>
    </w:p>
    <w:p w14:paraId="4130A39D" w14:textId="77777777" w:rsidR="006D65FB" w:rsidRPr="00C805D1" w:rsidRDefault="006D65FB" w:rsidP="000F3CC1">
      <w:pPr>
        <w:pStyle w:val="Style1"/>
        <w:ind w:left="1440"/>
      </w:pPr>
      <w:r w:rsidRPr="00C805D1">
        <w:t>{</w:t>
      </w:r>
    </w:p>
    <w:p w14:paraId="02019E52" w14:textId="77777777" w:rsidR="006D65FB" w:rsidRPr="00C805D1" w:rsidRDefault="006D65FB" w:rsidP="000F3CC1">
      <w:pPr>
        <w:pStyle w:val="Style1"/>
        <w:ind w:left="1440"/>
      </w:pPr>
      <w:r w:rsidRPr="00C805D1">
        <w:t>    "IT",</w:t>
      </w:r>
    </w:p>
    <w:p w14:paraId="132372EE" w14:textId="77777777" w:rsidR="006D65FB" w:rsidRPr="00C805D1" w:rsidRDefault="006D65FB" w:rsidP="000F3CC1">
      <w:pPr>
        <w:pStyle w:val="Style1"/>
        <w:ind w:left="1440"/>
      </w:pPr>
      <w:r w:rsidRPr="00C805D1">
        <w:t>    "Test"</w:t>
      </w:r>
    </w:p>
    <w:p w14:paraId="51FCBE59" w14:textId="77777777" w:rsidR="006D65FB" w:rsidRPr="00C805D1" w:rsidRDefault="006D65FB" w:rsidP="000F3CC1">
      <w:pPr>
        <w:pStyle w:val="Style1"/>
        <w:ind w:left="1440"/>
      </w:pPr>
      <w:r w:rsidRPr="00C805D1">
        <w:t>}</w:t>
      </w:r>
    </w:p>
    <w:p w14:paraId="681F3B6A" w14:textId="77777777" w:rsidR="006D65FB" w:rsidRPr="00C805D1" w:rsidRDefault="006D65FB" w:rsidP="000F3CC1">
      <w:pPr>
        <w:pStyle w:val="Body2"/>
      </w:pPr>
    </w:p>
    <w:p w14:paraId="0F6985C5" w14:textId="719327D4" w:rsidR="006D65FB" w:rsidRPr="00C805D1" w:rsidRDefault="006D65FB" w:rsidP="000F3CC1">
      <w:pPr>
        <w:pStyle w:val="ListParagraph"/>
        <w:numPr>
          <w:ilvl w:val="1"/>
          <w:numId w:val="268"/>
        </w:numPr>
      </w:pPr>
      <w:r w:rsidRPr="00C805D1">
        <w:t>Reference can be empty if required – this will use an automatically generated Process ID (guid) instead.</w:t>
      </w:r>
    </w:p>
    <w:p w14:paraId="5E3D98A7" w14:textId="77777777" w:rsidR="006D65FB" w:rsidRPr="00C805D1" w:rsidRDefault="006D65FB" w:rsidP="000F3CC1">
      <w:pPr>
        <w:pStyle w:val="ListParagraph"/>
        <w:numPr>
          <w:ilvl w:val="0"/>
          <w:numId w:val="268"/>
        </w:numPr>
      </w:pPr>
      <w:r w:rsidRPr="00C805D1">
        <w:t>Save the Outputs to a ‘Response’ variable local to the workspace you are working on, then use a Set Variable block to save the response to a global variable called ‘</w:t>
      </w:r>
      <w:proofErr w:type="spellStart"/>
      <w:r w:rsidRPr="00C805D1">
        <w:t>LogData</w:t>
      </w:r>
      <w:proofErr w:type="spellEnd"/>
      <w:r w:rsidRPr="00C805D1">
        <w:t>’.</w:t>
      </w:r>
    </w:p>
    <w:p w14:paraId="77E7B730" w14:textId="4E1BDC4D" w:rsidR="006D65FB" w:rsidRPr="00C805D1" w:rsidRDefault="006D65FB" w:rsidP="000F3CC1">
      <w:pPr>
        <w:pStyle w:val="ListParagraph"/>
        <w:numPr>
          <w:ilvl w:val="1"/>
          <w:numId w:val="268"/>
        </w:numPr>
      </w:pPr>
      <w:r w:rsidRPr="00C805D1">
        <w:t>This should be using the variable reference ‘</w:t>
      </w:r>
      <w:proofErr w:type="spellStart"/>
      <w:r w:rsidRPr="00C805D1">
        <w:t>Response.LogData</w:t>
      </w:r>
      <w:proofErr w:type="spellEnd"/>
      <w:r w:rsidRPr="00C805D1">
        <w:t>’.</w:t>
      </w:r>
    </w:p>
    <w:p w14:paraId="2E807BB5" w14:textId="156550E9" w:rsidR="006D65FB" w:rsidRPr="00C805D1" w:rsidRDefault="006D65FB" w:rsidP="000F3CC1">
      <w:pPr>
        <w:pStyle w:val="ListParagraph"/>
        <w:numPr>
          <w:ilvl w:val="0"/>
          <w:numId w:val="268"/>
        </w:numPr>
      </w:pPr>
      <w:r w:rsidRPr="00C805D1">
        <w:t>The flow should now look something like the below:</w:t>
      </w:r>
    </w:p>
    <w:p w14:paraId="0956ED01" w14:textId="37FFC9D6" w:rsidR="00436B80" w:rsidRDefault="00CB7CB6" w:rsidP="00CB7CB6">
      <w:pPr>
        <w:pStyle w:val="Body2"/>
        <w:jc w:val="center"/>
      </w:pPr>
      <w:r>
        <w:rPr>
          <w:noProof/>
        </w:rPr>
        <w:drawing>
          <wp:inline distT="0" distB="0" distL="0" distR="0" wp14:anchorId="766670A4" wp14:editId="372FD635">
            <wp:extent cx="3800475" cy="2750884"/>
            <wp:effectExtent l="0" t="0" r="0" b="0"/>
            <wp:docPr id="76385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41502" cy="2780581"/>
                    </a:xfrm>
                    <a:prstGeom prst="rect">
                      <a:avLst/>
                    </a:prstGeom>
                    <a:noFill/>
                    <a:ln>
                      <a:noFill/>
                    </a:ln>
                  </pic:spPr>
                </pic:pic>
              </a:graphicData>
            </a:graphic>
          </wp:inline>
        </w:drawing>
      </w:r>
    </w:p>
    <w:p w14:paraId="1216ABD1" w14:textId="2A8F9CEB" w:rsidR="006D65FB" w:rsidRPr="00C805D1" w:rsidRDefault="00436B80" w:rsidP="000F3CC1">
      <w:pPr>
        <w:pStyle w:val="Body2"/>
      </w:pPr>
      <w:r w:rsidRPr="00436B80">
        <w:rPr>
          <w:noProof/>
        </w:rPr>
        <w:lastRenderedPageBreak/>
        <w:t xml:space="preserve"> </w:t>
      </w:r>
    </w:p>
    <w:p w14:paraId="0B52ED85" w14:textId="77777777" w:rsidR="006D65FB" w:rsidRPr="00C805D1" w:rsidRDefault="006D65FB" w:rsidP="000F3CC1">
      <w:pPr>
        <w:pStyle w:val="Heading4"/>
        <w:numPr>
          <w:ilvl w:val="0"/>
          <w:numId w:val="53"/>
        </w:numPr>
        <w:ind w:left="0" w:firstLine="0"/>
      </w:pPr>
      <w:r w:rsidRPr="00C805D1">
        <w:t>Logging Events</w:t>
      </w:r>
    </w:p>
    <w:p w14:paraId="076EBF4B" w14:textId="77777777" w:rsidR="006D65FB" w:rsidRPr="00C805D1" w:rsidRDefault="006D65FB" w:rsidP="000F3CC1">
      <w:pPr>
        <w:pStyle w:val="WeAreCORTEXEmphasis"/>
      </w:pPr>
      <w:r w:rsidRPr="00C805D1">
        <w:t xml:space="preserve">The logging model consists of one Process, many Stages, and many Events. </w:t>
      </w:r>
    </w:p>
    <w:p w14:paraId="3EAD47A9" w14:textId="77777777" w:rsidR="006D65FB" w:rsidRPr="00C805D1" w:rsidRDefault="006D65FB" w:rsidP="00671B8B">
      <w:pPr>
        <w:pStyle w:val="WeAreCORTEXEmphasis"/>
        <w:numPr>
          <w:ilvl w:val="1"/>
          <w:numId w:val="23"/>
        </w:numPr>
      </w:pPr>
      <w:r w:rsidRPr="00C805D1">
        <w:t>Process – The end-to-end course taken by this execution of the automation logic, with a definite start and end time.</w:t>
      </w:r>
    </w:p>
    <w:p w14:paraId="18A2E6B4" w14:textId="77777777" w:rsidR="006D65FB" w:rsidRPr="00C805D1" w:rsidRDefault="006D65FB" w:rsidP="000F3CC1">
      <w:pPr>
        <w:pStyle w:val="WeAreCORTEXEmphasis"/>
        <w:numPr>
          <w:ilvl w:val="1"/>
          <w:numId w:val="23"/>
        </w:numPr>
      </w:pPr>
      <w:r w:rsidRPr="00C805D1">
        <w:t xml:space="preserve">Stages – Contained by the process, representing it’s </w:t>
      </w:r>
      <w:proofErr w:type="gramStart"/>
      <w:r w:rsidRPr="00C805D1">
        <w:t>high level</w:t>
      </w:r>
      <w:proofErr w:type="gramEnd"/>
      <w:r w:rsidRPr="00C805D1">
        <w:t xml:space="preserve"> steps that have a definite start and end time.</w:t>
      </w:r>
    </w:p>
    <w:p w14:paraId="1374F592" w14:textId="11D2D9A5" w:rsidR="006D65FB" w:rsidRPr="00C805D1" w:rsidRDefault="006D65FB" w:rsidP="000F3CC1">
      <w:pPr>
        <w:pStyle w:val="WeAreCORTEXEmphasis"/>
        <w:numPr>
          <w:ilvl w:val="1"/>
          <w:numId w:val="23"/>
        </w:numPr>
      </w:pPr>
      <w:r w:rsidRPr="00C805D1">
        <w:t>Events – Contained by each stage, representing each action that is taken by the automation at single points in time.</w:t>
      </w:r>
    </w:p>
    <w:p w14:paraId="08FDA554" w14:textId="77777777" w:rsidR="006D65FB" w:rsidRPr="00316579" w:rsidRDefault="006D65FB" w:rsidP="003120A8">
      <w:r w:rsidRPr="00C805D1">
        <w:t>To log events as the flow takes actions, call the Log-Process-Data flow with the following inputs.</w:t>
      </w:r>
    </w:p>
    <w:tbl>
      <w:tblPr>
        <w:tblStyle w:val="TableProfessional"/>
        <w:tblW w:w="0" w:type="auto"/>
        <w:tblLook w:val="04A0" w:firstRow="1" w:lastRow="0" w:firstColumn="1" w:lastColumn="0" w:noHBand="0" w:noVBand="1"/>
      </w:tblPr>
      <w:tblGrid>
        <w:gridCol w:w="1460"/>
        <w:gridCol w:w="1039"/>
        <w:gridCol w:w="3652"/>
        <w:gridCol w:w="2145"/>
      </w:tblGrid>
      <w:tr w:rsidR="006D65FB" w:rsidRPr="00C805D1" w14:paraId="39ED7578"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05BC3F57" w14:textId="77777777" w:rsidR="006D65FB" w:rsidRPr="003120A8" w:rsidRDefault="006D65FB" w:rsidP="003120A8">
            <w:pPr>
              <w:rPr>
                <w:sz w:val="18"/>
                <w:szCs w:val="18"/>
              </w:rPr>
            </w:pPr>
            <w:r w:rsidRPr="003120A8">
              <w:rPr>
                <w:sz w:val="18"/>
                <w:szCs w:val="18"/>
              </w:rPr>
              <w:t>Input Variable</w:t>
            </w:r>
          </w:p>
        </w:tc>
        <w:tc>
          <w:tcPr>
            <w:tcW w:w="936" w:type="dxa"/>
          </w:tcPr>
          <w:p w14:paraId="21D6AC72"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Type</w:t>
            </w:r>
          </w:p>
        </w:tc>
        <w:tc>
          <w:tcPr>
            <w:tcW w:w="3724" w:type="dxa"/>
          </w:tcPr>
          <w:p w14:paraId="43A261F6"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Details</w:t>
            </w:r>
          </w:p>
        </w:tc>
        <w:tc>
          <w:tcPr>
            <w:tcW w:w="2170" w:type="dxa"/>
          </w:tcPr>
          <w:p w14:paraId="4794FE52"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Example</w:t>
            </w:r>
          </w:p>
        </w:tc>
      </w:tr>
      <w:tr w:rsidR="006D65FB" w:rsidRPr="00C805D1" w14:paraId="6EC8DEB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65C042BA" w14:textId="77777777" w:rsidR="006D65FB" w:rsidRPr="003120A8" w:rsidRDefault="006D65FB" w:rsidP="003120A8">
            <w:pPr>
              <w:rPr>
                <w:sz w:val="18"/>
                <w:szCs w:val="18"/>
              </w:rPr>
            </w:pPr>
            <w:r w:rsidRPr="003120A8">
              <w:rPr>
                <w:sz w:val="18"/>
                <w:szCs w:val="18"/>
              </w:rPr>
              <w:t>Details</w:t>
            </w:r>
          </w:p>
        </w:tc>
        <w:tc>
          <w:tcPr>
            <w:tcW w:w="936" w:type="dxa"/>
          </w:tcPr>
          <w:p w14:paraId="1BCCB403"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724" w:type="dxa"/>
          </w:tcPr>
          <w:p w14:paraId="172293C9"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Optional</w:t>
            </w:r>
          </w:p>
          <w:p w14:paraId="248C3E71"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Extra parameters to log alongside an event.</w:t>
            </w:r>
          </w:p>
        </w:tc>
        <w:tc>
          <w:tcPr>
            <w:tcW w:w="2170" w:type="dxa"/>
          </w:tcPr>
          <w:p w14:paraId="3344464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w:t>
            </w:r>
          </w:p>
          <w:p w14:paraId="5D48C15F"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 xml:space="preserve"> “username”: “user1”</w:t>
            </w:r>
          </w:p>
          <w:p w14:paraId="4B2F407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w:t>
            </w:r>
          </w:p>
        </w:tc>
      </w:tr>
      <w:tr w:rsidR="006D65FB" w:rsidRPr="00C805D1" w14:paraId="661F46CE"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B15B368" w14:textId="77777777" w:rsidR="006D65FB" w:rsidRPr="003120A8" w:rsidRDefault="006D65FB" w:rsidP="003120A8">
            <w:pPr>
              <w:rPr>
                <w:sz w:val="18"/>
                <w:szCs w:val="18"/>
              </w:rPr>
            </w:pPr>
            <w:proofErr w:type="spellStart"/>
            <w:r w:rsidRPr="003120A8">
              <w:rPr>
                <w:sz w:val="18"/>
                <w:szCs w:val="18"/>
              </w:rPr>
              <w:t>EventName</w:t>
            </w:r>
            <w:proofErr w:type="spellEnd"/>
          </w:p>
        </w:tc>
        <w:tc>
          <w:tcPr>
            <w:tcW w:w="936" w:type="dxa"/>
          </w:tcPr>
          <w:p w14:paraId="7A905FD7"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724" w:type="dxa"/>
          </w:tcPr>
          <w:p w14:paraId="0FB9AAC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Name of the event to log</w:t>
            </w:r>
          </w:p>
        </w:tc>
        <w:tc>
          <w:tcPr>
            <w:tcW w:w="2170" w:type="dxa"/>
          </w:tcPr>
          <w:p w14:paraId="60D8541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“Successful validation”</w:t>
            </w:r>
          </w:p>
        </w:tc>
      </w:tr>
      <w:tr w:rsidR="006D65FB" w:rsidRPr="00C805D1" w14:paraId="6D1E040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58EC331D" w14:textId="77777777" w:rsidR="006D65FB" w:rsidRPr="003120A8" w:rsidRDefault="006D65FB" w:rsidP="003120A8">
            <w:pPr>
              <w:rPr>
                <w:sz w:val="18"/>
                <w:szCs w:val="18"/>
              </w:rPr>
            </w:pPr>
            <w:proofErr w:type="spellStart"/>
            <w:r w:rsidRPr="003120A8">
              <w:rPr>
                <w:sz w:val="18"/>
                <w:szCs w:val="18"/>
              </w:rPr>
              <w:t>LogData</w:t>
            </w:r>
            <w:proofErr w:type="spellEnd"/>
          </w:p>
        </w:tc>
        <w:tc>
          <w:tcPr>
            <w:tcW w:w="936" w:type="dxa"/>
          </w:tcPr>
          <w:p w14:paraId="7871B70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724" w:type="dxa"/>
          </w:tcPr>
          <w:p w14:paraId="3D884D8E"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Log Data variable returned from the Initialise-Process flow</w:t>
            </w:r>
          </w:p>
        </w:tc>
        <w:tc>
          <w:tcPr>
            <w:tcW w:w="2170" w:type="dxa"/>
          </w:tcPr>
          <w:p w14:paraId="311426B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120A8">
              <w:rPr>
                <w:sz w:val="18"/>
                <w:szCs w:val="18"/>
              </w:rPr>
              <w:t>LogData</w:t>
            </w:r>
            <w:proofErr w:type="spellEnd"/>
            <w:r w:rsidRPr="003120A8">
              <w:rPr>
                <w:sz w:val="18"/>
                <w:szCs w:val="18"/>
              </w:rPr>
              <w:t xml:space="preserve"> (variable reference)</w:t>
            </w:r>
          </w:p>
        </w:tc>
      </w:tr>
      <w:tr w:rsidR="006D65FB" w:rsidRPr="00C805D1" w14:paraId="3F7AA1E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38E9B87" w14:textId="77777777" w:rsidR="006D65FB" w:rsidRPr="003120A8" w:rsidRDefault="006D65FB" w:rsidP="003120A8">
            <w:pPr>
              <w:rPr>
                <w:sz w:val="18"/>
                <w:szCs w:val="18"/>
              </w:rPr>
            </w:pPr>
            <w:proofErr w:type="spellStart"/>
            <w:r w:rsidRPr="003120A8">
              <w:rPr>
                <w:sz w:val="18"/>
                <w:szCs w:val="18"/>
              </w:rPr>
              <w:t>StageName</w:t>
            </w:r>
            <w:proofErr w:type="spellEnd"/>
          </w:p>
        </w:tc>
        <w:tc>
          <w:tcPr>
            <w:tcW w:w="936" w:type="dxa"/>
          </w:tcPr>
          <w:p w14:paraId="00F1491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724" w:type="dxa"/>
          </w:tcPr>
          <w:p w14:paraId="438C9512"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Name of the stage to which the event will be logged. If the stage does not exist, then it will be created.</w:t>
            </w:r>
          </w:p>
        </w:tc>
        <w:tc>
          <w:tcPr>
            <w:tcW w:w="2170" w:type="dxa"/>
          </w:tcPr>
          <w:p w14:paraId="033FBE78"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“Validate Order”</w:t>
            </w:r>
          </w:p>
        </w:tc>
      </w:tr>
    </w:tbl>
    <w:p w14:paraId="5EA16652" w14:textId="77777777" w:rsidR="006D65FB" w:rsidRPr="00C805D1" w:rsidRDefault="006D65FB" w:rsidP="000F3CC1">
      <w:pPr>
        <w:pStyle w:val="Body2"/>
      </w:pPr>
    </w:p>
    <w:p w14:paraId="3E011957" w14:textId="5503A1EF" w:rsidR="006D65FB" w:rsidRPr="00C805D1" w:rsidRDefault="006D65FB" w:rsidP="003120A8">
      <w:r w:rsidRPr="00C805D1">
        <w:t>The output of this flow is not required.</w:t>
      </w:r>
    </w:p>
    <w:p w14:paraId="4B35FE70" w14:textId="1D47643A" w:rsidR="006D65FB" w:rsidRPr="00C805D1" w:rsidRDefault="00CB7CB6" w:rsidP="000F3CC1">
      <w:pPr>
        <w:pStyle w:val="Body2"/>
        <w:jc w:val="center"/>
      </w:pPr>
      <w:r w:rsidRPr="00CB7CB6">
        <w:rPr>
          <w:noProof/>
        </w:rPr>
        <w:t xml:space="preserve"> </w:t>
      </w:r>
      <w:r>
        <w:rPr>
          <w:noProof/>
        </w:rPr>
        <w:drawing>
          <wp:inline distT="0" distB="0" distL="0" distR="0" wp14:anchorId="16424A29" wp14:editId="2C3235D1">
            <wp:extent cx="1884824" cy="2535170"/>
            <wp:effectExtent l="0" t="0" r="1270" b="0"/>
            <wp:docPr id="13065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2284" name="Picture 1" descr="A screenshot of a computer&#10;&#10;Description automatically generated"/>
                    <pic:cNvPicPr/>
                  </pic:nvPicPr>
                  <pic:blipFill>
                    <a:blip r:embed="rId44"/>
                    <a:stretch>
                      <a:fillRect/>
                    </a:stretch>
                  </pic:blipFill>
                  <pic:spPr>
                    <a:xfrm>
                      <a:off x="0" y="0"/>
                      <a:ext cx="1897165" cy="2551770"/>
                    </a:xfrm>
                    <a:prstGeom prst="rect">
                      <a:avLst/>
                    </a:prstGeom>
                  </pic:spPr>
                </pic:pic>
              </a:graphicData>
            </a:graphic>
          </wp:inline>
        </w:drawing>
      </w:r>
      <w:r w:rsidR="006D65FB" w:rsidRPr="00C805D1">
        <w:br w:type="page"/>
      </w:r>
    </w:p>
    <w:p w14:paraId="716EF4BD" w14:textId="77777777" w:rsidR="006D65FB" w:rsidRPr="00C805D1" w:rsidRDefault="006D65FB" w:rsidP="000F3CC1">
      <w:pPr>
        <w:pStyle w:val="Heading4"/>
        <w:numPr>
          <w:ilvl w:val="0"/>
          <w:numId w:val="53"/>
        </w:numPr>
        <w:ind w:left="0" w:firstLine="0"/>
      </w:pPr>
      <w:r w:rsidRPr="00C805D1">
        <w:lastRenderedPageBreak/>
        <w:t>User Intervention - Task</w:t>
      </w:r>
    </w:p>
    <w:p w14:paraId="48AFDFA2" w14:textId="77777777" w:rsidR="006D65FB" w:rsidRPr="00C805D1" w:rsidRDefault="006D65FB" w:rsidP="003120A8">
      <w:r w:rsidRPr="00C805D1">
        <w:t>To ensure that the flow’s execution breaks for User Intervention:</w:t>
      </w:r>
    </w:p>
    <w:p w14:paraId="4937432A" w14:textId="77777777" w:rsidR="003120A8" w:rsidRDefault="006D65FB" w:rsidP="003120A8">
      <w:pPr>
        <w:pStyle w:val="ListParagraph"/>
        <w:numPr>
          <w:ilvl w:val="0"/>
          <w:numId w:val="269"/>
        </w:numPr>
      </w:pPr>
      <w:r w:rsidRPr="00C805D1">
        <w:t>Create a new workspace in the flow called ‘UI’ and connect it to the previous workspace.</w:t>
      </w:r>
    </w:p>
    <w:p w14:paraId="47E02F29" w14:textId="5E0D8F17" w:rsidR="006D65FB" w:rsidRPr="00C805D1" w:rsidRDefault="006D65FB" w:rsidP="003120A8">
      <w:pPr>
        <w:pStyle w:val="ListParagraph"/>
        <w:numPr>
          <w:ilvl w:val="0"/>
          <w:numId w:val="269"/>
        </w:numPr>
      </w:pPr>
      <w:r w:rsidRPr="00C805D1">
        <w:t xml:space="preserve">Place a Set Variable block to create inputs to be passed to the </w:t>
      </w:r>
      <w:proofErr w:type="spellStart"/>
      <w:r w:rsidRPr="00C805D1">
        <w:t>AppGyver</w:t>
      </w:r>
      <w:proofErr w:type="spellEnd"/>
      <w:r w:rsidRPr="00C805D1">
        <w:t xml:space="preserve"> page that will be configured later, called </w:t>
      </w:r>
      <w:proofErr w:type="spellStart"/>
      <w:r w:rsidRPr="00C805D1">
        <w:t>UiInputs</w:t>
      </w:r>
      <w:proofErr w:type="spellEnd"/>
      <w:r w:rsidRPr="00C805D1">
        <w:t>.</w:t>
      </w:r>
    </w:p>
    <w:p w14:paraId="7E7E00F2" w14:textId="77777777" w:rsidR="006D65FB" w:rsidRPr="00C805D1" w:rsidRDefault="006D65FB" w:rsidP="000F3CC1">
      <w:pPr>
        <w:pStyle w:val="Style1"/>
      </w:pPr>
      <w:r w:rsidRPr="00C805D1">
        <w:t>{</w:t>
      </w:r>
    </w:p>
    <w:p w14:paraId="42F747F0" w14:textId="77777777" w:rsidR="006D65FB" w:rsidRPr="00C805D1" w:rsidRDefault="006D65FB" w:rsidP="000F3CC1">
      <w:pPr>
        <w:pStyle w:val="Style1"/>
      </w:pPr>
      <w:r w:rsidRPr="00C805D1">
        <w:t>    "Param1": "Hello World",</w:t>
      </w:r>
    </w:p>
    <w:p w14:paraId="238F9E20" w14:textId="77777777" w:rsidR="006D65FB" w:rsidRPr="00C805D1" w:rsidRDefault="006D65FB" w:rsidP="000F3CC1">
      <w:pPr>
        <w:pStyle w:val="Style1"/>
      </w:pPr>
      <w:r w:rsidRPr="00C805D1">
        <w:t xml:space="preserve">    "Param2": </w:t>
      </w:r>
      <w:proofErr w:type="spellStart"/>
      <w:r w:rsidRPr="00C805D1">
        <w:t>DateTimeOffset.Now</w:t>
      </w:r>
      <w:proofErr w:type="spellEnd"/>
    </w:p>
    <w:p w14:paraId="57B20698" w14:textId="77777777" w:rsidR="006D65FB" w:rsidRPr="00C805D1" w:rsidRDefault="006D65FB" w:rsidP="000F3CC1">
      <w:pPr>
        <w:pStyle w:val="Style1"/>
      </w:pPr>
      <w:r w:rsidRPr="00C805D1">
        <w:t>}</w:t>
      </w:r>
    </w:p>
    <w:p w14:paraId="63B3CE4E" w14:textId="77777777" w:rsidR="006D65FB" w:rsidRPr="00C805D1" w:rsidRDefault="006D65FB" w:rsidP="000F3CC1">
      <w:pPr>
        <w:pStyle w:val="Body2"/>
      </w:pPr>
    </w:p>
    <w:p w14:paraId="03FE856B" w14:textId="77777777" w:rsidR="006D65FB" w:rsidRPr="00C805D1" w:rsidRDefault="006D65FB" w:rsidP="003120A8">
      <w:pPr>
        <w:pStyle w:val="ListParagraph"/>
        <w:numPr>
          <w:ilvl w:val="0"/>
          <w:numId w:val="269"/>
        </w:numPr>
      </w:pPr>
      <w:r w:rsidRPr="00C805D1">
        <w:t>Use the Run Flow block to call the ‘Wait-For-UI’ flow.</w:t>
      </w:r>
    </w:p>
    <w:p w14:paraId="56510FBE" w14:textId="77777777" w:rsidR="006D65FB" w:rsidRPr="00C805D1" w:rsidRDefault="006D65FB" w:rsidP="003120A8">
      <w:pPr>
        <w:pStyle w:val="ListParagraph"/>
        <w:numPr>
          <w:ilvl w:val="0"/>
          <w:numId w:val="269"/>
        </w:numPr>
      </w:pPr>
      <w:r w:rsidRPr="00C805D1">
        <w:t>Configure the inputs as follows:</w:t>
      </w:r>
    </w:p>
    <w:p w14:paraId="7ED5DCDD" w14:textId="77777777" w:rsidR="006D65FB" w:rsidRPr="00C805D1" w:rsidRDefault="006D65FB" w:rsidP="000F3CC1">
      <w:pPr>
        <w:pStyle w:val="Body2"/>
      </w:pPr>
    </w:p>
    <w:tbl>
      <w:tblPr>
        <w:tblStyle w:val="TableProfessional"/>
        <w:tblW w:w="0" w:type="auto"/>
        <w:tblLook w:val="04A0" w:firstRow="1" w:lastRow="0" w:firstColumn="1" w:lastColumn="0" w:noHBand="0" w:noVBand="1"/>
      </w:tblPr>
      <w:tblGrid>
        <w:gridCol w:w="1513"/>
        <w:gridCol w:w="1039"/>
        <w:gridCol w:w="3569"/>
        <w:gridCol w:w="2175"/>
      </w:tblGrid>
      <w:tr w:rsidR="006D65FB" w:rsidRPr="00C805D1" w14:paraId="240044D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D86F940" w14:textId="77777777" w:rsidR="006D65FB" w:rsidRPr="003120A8" w:rsidRDefault="006D65FB" w:rsidP="003120A8">
            <w:pPr>
              <w:rPr>
                <w:sz w:val="18"/>
                <w:szCs w:val="18"/>
              </w:rPr>
            </w:pPr>
            <w:r w:rsidRPr="003120A8">
              <w:rPr>
                <w:sz w:val="18"/>
                <w:szCs w:val="18"/>
              </w:rPr>
              <w:t>Input Variable</w:t>
            </w:r>
          </w:p>
        </w:tc>
        <w:tc>
          <w:tcPr>
            <w:tcW w:w="1031" w:type="dxa"/>
          </w:tcPr>
          <w:p w14:paraId="6E150CE6"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Type</w:t>
            </w:r>
          </w:p>
        </w:tc>
        <w:tc>
          <w:tcPr>
            <w:tcW w:w="3575" w:type="dxa"/>
          </w:tcPr>
          <w:p w14:paraId="389CCF1D"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Details</w:t>
            </w:r>
          </w:p>
        </w:tc>
        <w:tc>
          <w:tcPr>
            <w:tcW w:w="2177" w:type="dxa"/>
          </w:tcPr>
          <w:p w14:paraId="72C2533D"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Example</w:t>
            </w:r>
          </w:p>
        </w:tc>
      </w:tr>
      <w:tr w:rsidR="006D65FB" w:rsidRPr="00C805D1" w14:paraId="246F49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395DEBB6" w14:textId="77777777" w:rsidR="006D65FB" w:rsidRPr="003120A8" w:rsidRDefault="006D65FB" w:rsidP="003120A8">
            <w:pPr>
              <w:rPr>
                <w:sz w:val="18"/>
                <w:szCs w:val="18"/>
              </w:rPr>
            </w:pPr>
            <w:r w:rsidRPr="003120A8">
              <w:rPr>
                <w:sz w:val="18"/>
                <w:szCs w:val="18"/>
              </w:rPr>
              <w:t>Description</w:t>
            </w:r>
          </w:p>
        </w:tc>
        <w:tc>
          <w:tcPr>
            <w:tcW w:w="1031" w:type="dxa"/>
          </w:tcPr>
          <w:p w14:paraId="6328656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1FC71AC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Optional description for the User Intervention, displayed in the dashboard</w:t>
            </w:r>
          </w:p>
        </w:tc>
        <w:tc>
          <w:tcPr>
            <w:tcW w:w="2177" w:type="dxa"/>
          </w:tcPr>
          <w:p w14:paraId="345B0F8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"This is a Dummy User Input to show how Process Intervention functions"</w:t>
            </w:r>
          </w:p>
        </w:tc>
      </w:tr>
      <w:tr w:rsidR="006D65FB" w:rsidRPr="00C805D1" w14:paraId="50103B7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5C59A6E3" w14:textId="77777777" w:rsidR="006D65FB" w:rsidRPr="003120A8" w:rsidRDefault="006D65FB" w:rsidP="003120A8">
            <w:pPr>
              <w:rPr>
                <w:sz w:val="18"/>
                <w:szCs w:val="18"/>
              </w:rPr>
            </w:pPr>
            <w:r w:rsidRPr="003120A8">
              <w:rPr>
                <w:sz w:val="18"/>
                <w:szCs w:val="18"/>
              </w:rPr>
              <w:t>Parameters</w:t>
            </w:r>
          </w:p>
        </w:tc>
        <w:tc>
          <w:tcPr>
            <w:tcW w:w="1031" w:type="dxa"/>
          </w:tcPr>
          <w:p w14:paraId="76644AB9"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Structure</w:t>
            </w:r>
          </w:p>
        </w:tc>
        <w:tc>
          <w:tcPr>
            <w:tcW w:w="3575" w:type="dxa"/>
          </w:tcPr>
          <w:p w14:paraId="00938981"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Any parameters to pass through to the UI (structure)</w:t>
            </w:r>
          </w:p>
        </w:tc>
        <w:tc>
          <w:tcPr>
            <w:tcW w:w="2177" w:type="dxa"/>
          </w:tcPr>
          <w:p w14:paraId="370EDBB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3120A8">
              <w:rPr>
                <w:sz w:val="18"/>
                <w:szCs w:val="18"/>
              </w:rPr>
              <w:t>UiInputs</w:t>
            </w:r>
            <w:proofErr w:type="spellEnd"/>
            <w:r w:rsidRPr="003120A8">
              <w:rPr>
                <w:sz w:val="18"/>
                <w:szCs w:val="18"/>
              </w:rPr>
              <w:t xml:space="preserve"> (variable reference)</w:t>
            </w:r>
          </w:p>
        </w:tc>
      </w:tr>
      <w:tr w:rsidR="006D65FB" w:rsidRPr="00C805D1" w14:paraId="5AFF9AD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9C577A8" w14:textId="77777777" w:rsidR="006D65FB" w:rsidRPr="003120A8" w:rsidRDefault="006D65FB" w:rsidP="003120A8">
            <w:pPr>
              <w:rPr>
                <w:sz w:val="18"/>
                <w:szCs w:val="18"/>
              </w:rPr>
            </w:pPr>
            <w:proofErr w:type="spellStart"/>
            <w:r w:rsidRPr="003120A8">
              <w:rPr>
                <w:sz w:val="18"/>
                <w:szCs w:val="18"/>
              </w:rPr>
              <w:t>ProcessData</w:t>
            </w:r>
            <w:proofErr w:type="spellEnd"/>
          </w:p>
        </w:tc>
        <w:tc>
          <w:tcPr>
            <w:tcW w:w="1031" w:type="dxa"/>
          </w:tcPr>
          <w:p w14:paraId="478C2972"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575" w:type="dxa"/>
          </w:tcPr>
          <w:p w14:paraId="671EC3D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Log Data variable returned from the Initialise-Process flow</w:t>
            </w:r>
          </w:p>
        </w:tc>
        <w:tc>
          <w:tcPr>
            <w:tcW w:w="2177" w:type="dxa"/>
          </w:tcPr>
          <w:p w14:paraId="224C0F9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120A8">
              <w:rPr>
                <w:sz w:val="18"/>
                <w:szCs w:val="18"/>
              </w:rPr>
              <w:t>LogData</w:t>
            </w:r>
            <w:proofErr w:type="spellEnd"/>
            <w:r w:rsidRPr="003120A8">
              <w:rPr>
                <w:sz w:val="18"/>
                <w:szCs w:val="18"/>
              </w:rPr>
              <w:t xml:space="preserve"> (variable reference)</w:t>
            </w:r>
          </w:p>
        </w:tc>
      </w:tr>
      <w:tr w:rsidR="006D65FB" w:rsidRPr="00C805D1" w14:paraId="260EB795"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AE48C77" w14:textId="77777777" w:rsidR="006D65FB" w:rsidRPr="003120A8" w:rsidRDefault="006D65FB" w:rsidP="003120A8">
            <w:pPr>
              <w:rPr>
                <w:sz w:val="18"/>
                <w:szCs w:val="18"/>
              </w:rPr>
            </w:pPr>
            <w:proofErr w:type="spellStart"/>
            <w:r w:rsidRPr="003120A8">
              <w:rPr>
                <w:sz w:val="18"/>
                <w:szCs w:val="18"/>
              </w:rPr>
              <w:t>SLAHours</w:t>
            </w:r>
            <w:proofErr w:type="spellEnd"/>
          </w:p>
        </w:tc>
        <w:tc>
          <w:tcPr>
            <w:tcW w:w="1031" w:type="dxa"/>
          </w:tcPr>
          <w:p w14:paraId="4CED80F4"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Int</w:t>
            </w:r>
          </w:p>
        </w:tc>
        <w:tc>
          <w:tcPr>
            <w:tcW w:w="3575" w:type="dxa"/>
          </w:tcPr>
          <w:p w14:paraId="4E78F4AB"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Number of hours in which the task should be completed</w:t>
            </w:r>
          </w:p>
        </w:tc>
        <w:tc>
          <w:tcPr>
            <w:tcW w:w="2177" w:type="dxa"/>
          </w:tcPr>
          <w:p w14:paraId="114F30C5"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10</w:t>
            </w:r>
          </w:p>
        </w:tc>
      </w:tr>
      <w:tr w:rsidR="006D65FB" w:rsidRPr="00C805D1" w14:paraId="6B10FBC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DA58395" w14:textId="77777777" w:rsidR="006D65FB" w:rsidRPr="003120A8" w:rsidRDefault="006D65FB" w:rsidP="003120A8">
            <w:pPr>
              <w:rPr>
                <w:sz w:val="18"/>
                <w:szCs w:val="18"/>
              </w:rPr>
            </w:pPr>
            <w:proofErr w:type="spellStart"/>
            <w:r w:rsidRPr="003120A8">
              <w:rPr>
                <w:sz w:val="18"/>
                <w:szCs w:val="18"/>
              </w:rPr>
              <w:t>TaskName</w:t>
            </w:r>
            <w:proofErr w:type="spellEnd"/>
          </w:p>
        </w:tc>
        <w:tc>
          <w:tcPr>
            <w:tcW w:w="1031" w:type="dxa"/>
          </w:tcPr>
          <w:p w14:paraId="71B5A44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606CE82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name of the task that will be raised</w:t>
            </w:r>
          </w:p>
        </w:tc>
        <w:tc>
          <w:tcPr>
            <w:tcW w:w="2177" w:type="dxa"/>
          </w:tcPr>
          <w:p w14:paraId="4D12F36A"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"Dummy User Input"</w:t>
            </w:r>
          </w:p>
        </w:tc>
      </w:tr>
      <w:tr w:rsidR="006D65FB" w:rsidRPr="00C805D1" w14:paraId="4D03550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0597EC12" w14:textId="77777777" w:rsidR="006D65FB" w:rsidRPr="003120A8" w:rsidRDefault="006D65FB" w:rsidP="003120A8">
            <w:pPr>
              <w:rPr>
                <w:sz w:val="18"/>
                <w:szCs w:val="18"/>
              </w:rPr>
            </w:pPr>
            <w:r w:rsidRPr="003120A8">
              <w:rPr>
                <w:sz w:val="18"/>
                <w:szCs w:val="18"/>
              </w:rPr>
              <w:t>Title</w:t>
            </w:r>
          </w:p>
        </w:tc>
        <w:tc>
          <w:tcPr>
            <w:tcW w:w="1031" w:type="dxa"/>
          </w:tcPr>
          <w:p w14:paraId="30481BDF"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575" w:type="dxa"/>
          </w:tcPr>
          <w:p w14:paraId="59620FB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Optional title for the User Intervention, displayed in the dashboard</w:t>
            </w:r>
          </w:p>
        </w:tc>
        <w:tc>
          <w:tcPr>
            <w:tcW w:w="2177" w:type="dxa"/>
          </w:tcPr>
          <w:p w14:paraId="22024AFB"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"Example User Interaction"</w:t>
            </w:r>
          </w:p>
        </w:tc>
      </w:tr>
      <w:tr w:rsidR="006D65FB" w:rsidRPr="00C805D1" w14:paraId="29C0CD7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3E2B3B5" w14:textId="77777777" w:rsidR="006D65FB" w:rsidRPr="003120A8" w:rsidRDefault="006D65FB" w:rsidP="003120A8">
            <w:pPr>
              <w:rPr>
                <w:sz w:val="18"/>
                <w:szCs w:val="18"/>
              </w:rPr>
            </w:pPr>
            <w:proofErr w:type="spellStart"/>
            <w:r w:rsidRPr="003120A8">
              <w:rPr>
                <w:sz w:val="18"/>
                <w:szCs w:val="18"/>
              </w:rPr>
              <w:t>UiPageName</w:t>
            </w:r>
            <w:proofErr w:type="spellEnd"/>
          </w:p>
        </w:tc>
        <w:tc>
          <w:tcPr>
            <w:tcW w:w="1031" w:type="dxa"/>
          </w:tcPr>
          <w:p w14:paraId="7B14F460"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6DF00DF8"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 xml:space="preserve">The name of the page </w:t>
            </w:r>
            <w:proofErr w:type="gramStart"/>
            <w:r w:rsidRPr="003120A8">
              <w:rPr>
                <w:sz w:val="18"/>
                <w:szCs w:val="18"/>
              </w:rPr>
              <w:t>the</w:t>
            </w:r>
            <w:proofErr w:type="gramEnd"/>
            <w:r w:rsidRPr="003120A8">
              <w:rPr>
                <w:sz w:val="18"/>
                <w:szCs w:val="18"/>
              </w:rPr>
              <w:t xml:space="preserve"> will be opened when a user handles this task</w:t>
            </w:r>
          </w:p>
        </w:tc>
        <w:tc>
          <w:tcPr>
            <w:tcW w:w="2177" w:type="dxa"/>
          </w:tcPr>
          <w:p w14:paraId="2D54D01E"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"Dummy UI"</w:t>
            </w:r>
          </w:p>
        </w:tc>
      </w:tr>
      <w:tr w:rsidR="006D65FB" w:rsidRPr="00C805D1" w14:paraId="6BED16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4971B68" w14:textId="77777777" w:rsidR="006D65FB" w:rsidRPr="003120A8" w:rsidRDefault="006D65FB" w:rsidP="003120A8">
            <w:pPr>
              <w:rPr>
                <w:sz w:val="18"/>
                <w:szCs w:val="18"/>
              </w:rPr>
            </w:pPr>
            <w:proofErr w:type="spellStart"/>
            <w:r w:rsidRPr="003120A8">
              <w:rPr>
                <w:sz w:val="18"/>
                <w:szCs w:val="18"/>
              </w:rPr>
              <w:t>UiTimeout</w:t>
            </w:r>
            <w:proofErr w:type="spellEnd"/>
          </w:p>
        </w:tc>
        <w:tc>
          <w:tcPr>
            <w:tcW w:w="1031" w:type="dxa"/>
          </w:tcPr>
          <w:p w14:paraId="14034212"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Int</w:t>
            </w:r>
          </w:p>
        </w:tc>
        <w:tc>
          <w:tcPr>
            <w:tcW w:w="3575" w:type="dxa"/>
          </w:tcPr>
          <w:p w14:paraId="5C0A657C"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If provided and &gt; 0, the time in minutes before the UI will timeout and the main process flow will continue</w:t>
            </w:r>
          </w:p>
        </w:tc>
        <w:tc>
          <w:tcPr>
            <w:tcW w:w="2177" w:type="dxa"/>
          </w:tcPr>
          <w:p w14:paraId="15E421B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0</w:t>
            </w:r>
          </w:p>
        </w:tc>
      </w:tr>
    </w:tbl>
    <w:p w14:paraId="37CBB7FA" w14:textId="77777777" w:rsidR="006D65FB" w:rsidRPr="00C805D1" w:rsidRDefault="006D65FB" w:rsidP="000F3CC1">
      <w:pPr>
        <w:pStyle w:val="Body2"/>
      </w:pPr>
    </w:p>
    <w:p w14:paraId="1D5DBCC1" w14:textId="77777777" w:rsidR="006D65FB" w:rsidRPr="00C805D1" w:rsidRDefault="006D65FB" w:rsidP="003120A8">
      <w:pPr>
        <w:pStyle w:val="ListParagraph"/>
        <w:numPr>
          <w:ilvl w:val="0"/>
          <w:numId w:val="269"/>
        </w:numPr>
      </w:pPr>
      <w:r w:rsidRPr="00C805D1">
        <w:lastRenderedPageBreak/>
        <w:t xml:space="preserve">Save the Outputs to a variable, for example </w:t>
      </w:r>
      <w:proofErr w:type="spellStart"/>
      <w:r w:rsidRPr="00C805D1">
        <w:t>UiResponse</w:t>
      </w:r>
      <w:proofErr w:type="spellEnd"/>
      <w:r w:rsidRPr="00C805D1">
        <w:t>.</w:t>
      </w:r>
    </w:p>
    <w:p w14:paraId="2CE7B58A" w14:textId="0648BB00" w:rsidR="006D65FB" w:rsidRPr="00C805D1" w:rsidRDefault="006D65FB" w:rsidP="003120A8">
      <w:pPr>
        <w:pStyle w:val="ListParagraph"/>
        <w:numPr>
          <w:ilvl w:val="0"/>
          <w:numId w:val="269"/>
        </w:numPr>
      </w:pPr>
      <w:r w:rsidRPr="00C805D1">
        <w:t>Place a decision block below this which will continue the flow is the Response Status is ‘Completed’ or throw an exception if not.</w:t>
      </w:r>
    </w:p>
    <w:p w14:paraId="502C2ED2" w14:textId="77777777" w:rsidR="006D65FB" w:rsidRPr="00C805D1" w:rsidRDefault="006D65FB" w:rsidP="000F3CC1">
      <w:pPr>
        <w:pStyle w:val="Style1"/>
      </w:pPr>
      <w:r w:rsidRPr="00C805D1">
        <w:t>(</w:t>
      </w:r>
      <w:proofErr w:type="gramStart"/>
      <w:r w:rsidRPr="00C805D1">
        <w:t>$)</w:t>
      </w:r>
      <w:proofErr w:type="spellStart"/>
      <w:r w:rsidRPr="00C805D1">
        <w:t>UiResponse.Status</w:t>
      </w:r>
      <w:proofErr w:type="spellEnd"/>
      <w:proofErr w:type="gramEnd"/>
      <w:r w:rsidRPr="00C805D1">
        <w:t xml:space="preserve"> == "Completed"</w:t>
      </w:r>
    </w:p>
    <w:p w14:paraId="4A0D1743" w14:textId="57A628C4" w:rsidR="006D65FB" w:rsidRPr="00C805D1" w:rsidRDefault="006D65FB" w:rsidP="000F3CC1">
      <w:pPr>
        <w:pStyle w:val="Body2"/>
      </w:pPr>
    </w:p>
    <w:p w14:paraId="73425189" w14:textId="77777777" w:rsidR="006D65FB" w:rsidRDefault="006D65FB" w:rsidP="003120A8">
      <w:pPr>
        <w:pStyle w:val="ListParagraph"/>
        <w:numPr>
          <w:ilvl w:val="0"/>
          <w:numId w:val="269"/>
        </w:numPr>
      </w:pPr>
      <w:r w:rsidRPr="00C805D1">
        <w:t>At this point, the flow should look like the below:</w:t>
      </w:r>
    </w:p>
    <w:p w14:paraId="50327547" w14:textId="60496BD9" w:rsidR="006D65FB" w:rsidRPr="00C805D1" w:rsidRDefault="00D04D18" w:rsidP="008E278F">
      <w:pPr>
        <w:pStyle w:val="Body2"/>
        <w:jc w:val="center"/>
      </w:pPr>
      <w:r>
        <w:rPr>
          <w:noProof/>
        </w:rPr>
        <w:drawing>
          <wp:inline distT="0" distB="0" distL="0" distR="0" wp14:anchorId="61739F55" wp14:editId="7BBB3AE5">
            <wp:extent cx="5136542" cy="2419959"/>
            <wp:effectExtent l="0" t="0" r="6985" b="0"/>
            <wp:docPr id="3942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3105" name="Picture 1" descr="A screenshot of a computer&#10;&#10;Description automatically generated"/>
                    <pic:cNvPicPr/>
                  </pic:nvPicPr>
                  <pic:blipFill>
                    <a:blip r:embed="rId45"/>
                    <a:stretch>
                      <a:fillRect/>
                    </a:stretch>
                  </pic:blipFill>
                  <pic:spPr>
                    <a:xfrm>
                      <a:off x="0" y="0"/>
                      <a:ext cx="5146801" cy="2424792"/>
                    </a:xfrm>
                    <a:prstGeom prst="rect">
                      <a:avLst/>
                    </a:prstGeom>
                  </pic:spPr>
                </pic:pic>
              </a:graphicData>
            </a:graphic>
          </wp:inline>
        </w:drawing>
      </w:r>
    </w:p>
    <w:p w14:paraId="3ACA090C" w14:textId="77777777" w:rsidR="006D65FB" w:rsidRPr="00C805D1" w:rsidRDefault="006D65FB" w:rsidP="000F3CC1">
      <w:pPr>
        <w:pStyle w:val="Body2"/>
      </w:pPr>
    </w:p>
    <w:p w14:paraId="73C9EC8B" w14:textId="77777777" w:rsidR="006D65FB" w:rsidRPr="00C805D1" w:rsidRDefault="006D65FB" w:rsidP="000F3CC1">
      <w:pPr>
        <w:pStyle w:val="Heading4"/>
        <w:numPr>
          <w:ilvl w:val="0"/>
          <w:numId w:val="53"/>
        </w:numPr>
        <w:ind w:left="0" w:firstLine="0"/>
      </w:pPr>
      <w:r w:rsidRPr="00C805D1">
        <w:t>Ending the Process</w:t>
      </w:r>
    </w:p>
    <w:p w14:paraId="248492E0" w14:textId="77777777" w:rsidR="006D65FB" w:rsidRPr="00584A28" w:rsidRDefault="006D65FB" w:rsidP="003120A8">
      <w:pPr>
        <w:pStyle w:val="ListParagraph"/>
        <w:numPr>
          <w:ilvl w:val="0"/>
          <w:numId w:val="270"/>
        </w:numPr>
      </w:pPr>
      <w:r w:rsidRPr="00584A28">
        <w:t xml:space="preserve">Place another new workspace and call the ‘End-Process’ flow, passing in the </w:t>
      </w:r>
      <w:proofErr w:type="spellStart"/>
      <w:r w:rsidRPr="00584A28">
        <w:t>LogData</w:t>
      </w:r>
      <w:proofErr w:type="spellEnd"/>
      <w:r w:rsidRPr="00584A28">
        <w:t xml:space="preserve"> structure and the default Status value of ‘Completed’.</w:t>
      </w:r>
    </w:p>
    <w:p w14:paraId="0D0350F4" w14:textId="77777777" w:rsidR="006D65FB" w:rsidRPr="00C805D1" w:rsidRDefault="006D65FB" w:rsidP="003120A8">
      <w:pPr>
        <w:pStyle w:val="ListParagraph"/>
        <w:numPr>
          <w:ilvl w:val="0"/>
          <w:numId w:val="270"/>
        </w:numPr>
      </w:pPr>
      <w:r w:rsidRPr="00584A28">
        <w:t>Connect this workspace to the End Flow block at the top-level workspace.</w:t>
      </w:r>
    </w:p>
    <w:p w14:paraId="53454F3F" w14:textId="77777777" w:rsidR="006D65FB" w:rsidRPr="00C805D1" w:rsidRDefault="006D65FB" w:rsidP="000F3CC1">
      <w:pPr>
        <w:pStyle w:val="Body2"/>
      </w:pPr>
    </w:p>
    <w:p w14:paraId="24FDFCFA" w14:textId="77777777" w:rsidR="006D65FB" w:rsidRPr="00C805D1" w:rsidRDefault="006D65FB" w:rsidP="000F3CC1">
      <w:pPr>
        <w:pStyle w:val="Heading4"/>
        <w:numPr>
          <w:ilvl w:val="0"/>
          <w:numId w:val="53"/>
        </w:numPr>
        <w:ind w:left="0" w:firstLine="0"/>
      </w:pPr>
      <w:r w:rsidRPr="00C805D1">
        <w:t>Access Control Configuration</w:t>
      </w:r>
    </w:p>
    <w:p w14:paraId="3EDEDB89" w14:textId="77777777" w:rsidR="006D65FB" w:rsidRPr="00C805D1" w:rsidRDefault="006D65FB" w:rsidP="003120A8">
      <w:pPr>
        <w:pStyle w:val="ListParagraph"/>
        <w:numPr>
          <w:ilvl w:val="0"/>
          <w:numId w:val="271"/>
        </w:numPr>
      </w:pPr>
      <w:r w:rsidRPr="00C805D1">
        <w:t xml:space="preserve">Login to the </w:t>
      </w:r>
      <w:r>
        <w:t>CORTEX</w:t>
      </w:r>
      <w:r w:rsidRPr="00963F37">
        <w:t xml:space="preserve"> </w:t>
      </w:r>
      <w:r w:rsidRPr="00C805D1">
        <w:t>Interaction Portal web application with Admin permissions.</w:t>
      </w:r>
    </w:p>
    <w:p w14:paraId="0698F303" w14:textId="77777777" w:rsidR="006D65FB" w:rsidRPr="00C805D1" w:rsidRDefault="006D65FB" w:rsidP="003120A8">
      <w:pPr>
        <w:pStyle w:val="ListParagraph"/>
        <w:numPr>
          <w:ilvl w:val="0"/>
          <w:numId w:val="271"/>
        </w:numPr>
      </w:pPr>
      <w:r w:rsidRPr="00C805D1">
        <w:t>On the home page, click ‘Manage Processes’.</w:t>
      </w:r>
    </w:p>
    <w:p w14:paraId="34AF5E35" w14:textId="77777777" w:rsidR="006D65FB" w:rsidRDefault="006D65FB" w:rsidP="003120A8">
      <w:pPr>
        <w:pStyle w:val="ListParagraph"/>
        <w:numPr>
          <w:ilvl w:val="0"/>
          <w:numId w:val="271"/>
        </w:numPr>
      </w:pPr>
      <w:r w:rsidRPr="00C805D1">
        <w:t>Click the Define New Process button and enter the name of your process (from the ‘Initialise-Process’ call), for example, Test Process.</w:t>
      </w:r>
    </w:p>
    <w:p w14:paraId="46BDDFDC" w14:textId="77777777" w:rsidR="006D65FB" w:rsidRPr="00C805D1" w:rsidRDefault="006D65FB" w:rsidP="003120A8">
      <w:pPr>
        <w:pStyle w:val="ListParagraph"/>
        <w:numPr>
          <w:ilvl w:val="1"/>
          <w:numId w:val="271"/>
        </w:numPr>
      </w:pPr>
      <w:r>
        <w:t xml:space="preserve">Add Active </w:t>
      </w:r>
      <w:r w:rsidRPr="00C805D1">
        <w:t>D</w:t>
      </w:r>
      <w:r>
        <w:t>irectory</w:t>
      </w:r>
      <w:r w:rsidRPr="00C805D1">
        <w:t xml:space="preserve"> group</w:t>
      </w:r>
      <w:r>
        <w:t>s that should have access to this process.</w:t>
      </w:r>
    </w:p>
    <w:p w14:paraId="7D41D522" w14:textId="77777777" w:rsidR="006D65FB" w:rsidRPr="00C805D1" w:rsidRDefault="006D65FB" w:rsidP="003120A8">
      <w:pPr>
        <w:pStyle w:val="ListParagraph"/>
        <w:numPr>
          <w:ilvl w:val="0"/>
          <w:numId w:val="271"/>
        </w:numPr>
      </w:pPr>
      <w:r w:rsidRPr="00C805D1">
        <w:t>Add a Task to this process, which should match the Task Name from the ‘Wait-For-UI’ call.</w:t>
      </w:r>
    </w:p>
    <w:p w14:paraId="619A6DDD" w14:textId="77777777" w:rsidR="006D65FB" w:rsidRPr="00C805D1" w:rsidRDefault="006D65FB" w:rsidP="003120A8">
      <w:pPr>
        <w:pStyle w:val="ListParagraph"/>
        <w:numPr>
          <w:ilvl w:val="1"/>
          <w:numId w:val="271"/>
        </w:numPr>
      </w:pPr>
      <w:r w:rsidRPr="00C805D1">
        <w:t>Add A</w:t>
      </w:r>
      <w:r>
        <w:t xml:space="preserve">ctive </w:t>
      </w:r>
      <w:r w:rsidRPr="00C805D1">
        <w:t>D</w:t>
      </w:r>
      <w:r>
        <w:t>irectory</w:t>
      </w:r>
      <w:r w:rsidRPr="00C805D1">
        <w:t xml:space="preserve"> group</w:t>
      </w:r>
      <w:r>
        <w:t>s that should have access to this task if it is raised. These will be selectable from the list that were given access to the process above.</w:t>
      </w:r>
    </w:p>
    <w:p w14:paraId="7C75A281" w14:textId="77777777" w:rsidR="006D65FB" w:rsidRDefault="006D65FB" w:rsidP="003120A8">
      <w:pPr>
        <w:pStyle w:val="ListParagraph"/>
        <w:numPr>
          <w:ilvl w:val="0"/>
          <w:numId w:val="271"/>
        </w:numPr>
      </w:pPr>
      <w:r w:rsidRPr="00C805D1">
        <w:t>Click the Save button (above the search bar)</w:t>
      </w:r>
    </w:p>
    <w:p w14:paraId="47E82C4B" w14:textId="77777777" w:rsidR="006D65FB" w:rsidRPr="00C805D1" w:rsidRDefault="006D65FB" w:rsidP="006D65FB">
      <w:pPr>
        <w:pStyle w:val="Body2"/>
        <w:ind w:left="720"/>
      </w:pPr>
    </w:p>
    <w:p w14:paraId="30F815C9" w14:textId="77777777" w:rsidR="006D65FB" w:rsidRPr="00C805D1" w:rsidRDefault="006D65FB" w:rsidP="006D65FB">
      <w:pPr>
        <w:pStyle w:val="Body2"/>
        <w:jc w:val="center"/>
      </w:pPr>
      <w:r w:rsidRPr="00517FB6">
        <w:rPr>
          <w:noProof/>
        </w:rPr>
        <w:lastRenderedPageBreak/>
        <w:drawing>
          <wp:inline distT="0" distB="0" distL="0" distR="0" wp14:anchorId="7EA2A1B2" wp14:editId="4022358E">
            <wp:extent cx="5278120" cy="233362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6"/>
                    <a:stretch>
                      <a:fillRect/>
                    </a:stretch>
                  </pic:blipFill>
                  <pic:spPr>
                    <a:xfrm>
                      <a:off x="0" y="0"/>
                      <a:ext cx="5278120" cy="2333625"/>
                    </a:xfrm>
                    <a:prstGeom prst="rect">
                      <a:avLst/>
                    </a:prstGeom>
                  </pic:spPr>
                </pic:pic>
              </a:graphicData>
            </a:graphic>
          </wp:inline>
        </w:drawing>
      </w:r>
    </w:p>
    <w:p w14:paraId="38688002" w14:textId="77777777" w:rsidR="006D65FB" w:rsidRPr="00AE5B78" w:rsidRDefault="006D65FB" w:rsidP="000F3CC1">
      <w:pPr>
        <w:pStyle w:val="Heading3"/>
        <w:numPr>
          <w:ilvl w:val="0"/>
          <w:numId w:val="53"/>
        </w:numPr>
        <w:ind w:left="0" w:firstLine="0"/>
      </w:pPr>
      <w:bookmarkStart w:id="38" w:name="_Toc130888571"/>
      <w:r w:rsidRPr="00AE5B78">
        <w:t>Creating the Task UI</w:t>
      </w:r>
      <w:bookmarkEnd w:id="38"/>
    </w:p>
    <w:p w14:paraId="1C03AB37" w14:textId="77777777" w:rsidR="006D65FB" w:rsidRDefault="006D65FB" w:rsidP="003120A8">
      <w:r w:rsidRPr="00AE5B78">
        <w:t xml:space="preserve">The process flow created in the previous section will raise a task in the </w:t>
      </w:r>
      <w:r>
        <w:t>CORTEX</w:t>
      </w:r>
      <w:r w:rsidRPr="00963F37">
        <w:t xml:space="preserve"> </w:t>
      </w:r>
      <w:r w:rsidRPr="00AE5B78">
        <w:t xml:space="preserve">Interaction Portal web app. Selecting the task will enable this user to navigate to an </w:t>
      </w:r>
      <w:proofErr w:type="spellStart"/>
      <w:r w:rsidRPr="00AE5B78">
        <w:t>AppGyver</w:t>
      </w:r>
      <w:proofErr w:type="spellEnd"/>
      <w:r w:rsidRPr="00AE5B78">
        <w:t xml:space="preserve"> page where they may perform whatever actions are necessary to handle the task, and return data to the flow, which will then continue executing.</w:t>
      </w:r>
    </w:p>
    <w:p w14:paraId="53CC1254" w14:textId="77777777" w:rsidR="006D65FB" w:rsidRPr="00AE5B78" w:rsidRDefault="006D65FB" w:rsidP="000F3CC1">
      <w:pPr>
        <w:pStyle w:val="Body2"/>
        <w:rPr>
          <w:rFonts w:cstheme="minorHAnsi"/>
        </w:rPr>
      </w:pPr>
    </w:p>
    <w:p w14:paraId="56E806F1" w14:textId="77777777" w:rsidR="006D65FB" w:rsidRPr="00AE5B78" w:rsidRDefault="006D65FB" w:rsidP="000F3CC1">
      <w:pPr>
        <w:pStyle w:val="Heading4"/>
        <w:numPr>
          <w:ilvl w:val="0"/>
          <w:numId w:val="53"/>
        </w:numPr>
        <w:ind w:left="0" w:firstLine="0"/>
      </w:pPr>
      <w:r w:rsidRPr="00AE5B78">
        <w:t>Creating the Page</w:t>
      </w:r>
    </w:p>
    <w:p w14:paraId="44E7CAF4" w14:textId="008DB1BD" w:rsidR="006D65FB" w:rsidRPr="003120A8" w:rsidRDefault="006D65FB" w:rsidP="004868AC">
      <w:pPr>
        <w:pStyle w:val="ListParagraph"/>
        <w:numPr>
          <w:ilvl w:val="0"/>
          <w:numId w:val="272"/>
        </w:numPr>
      </w:pPr>
      <w:r w:rsidRPr="00AE5B78">
        <w:t xml:space="preserve">Create a new page in </w:t>
      </w:r>
      <w:proofErr w:type="spellStart"/>
      <w:r w:rsidRPr="00AE5B78">
        <w:t>AppGyver</w:t>
      </w:r>
      <w:proofErr w:type="spellEnd"/>
      <w:r w:rsidRPr="00AE5B78">
        <w:t xml:space="preserve"> for the Task. </w:t>
      </w:r>
    </w:p>
    <w:p w14:paraId="43DFA5FB" w14:textId="56E4F709" w:rsidR="006D65FB" w:rsidRPr="008F0D95" w:rsidRDefault="006D65FB" w:rsidP="004868AC">
      <w:pPr>
        <w:pStyle w:val="WeAreCORTEXEmphasis"/>
      </w:pPr>
      <w:r w:rsidRPr="00AE5B78">
        <w:t>The recommended naming convention is UI - &lt;</w:t>
      </w:r>
      <w:proofErr w:type="spellStart"/>
      <w:r w:rsidRPr="00AE5B78">
        <w:t>ProcessName</w:t>
      </w:r>
      <w:proofErr w:type="spellEnd"/>
      <w:r w:rsidRPr="00AE5B78">
        <w:t>&gt; - &lt;</w:t>
      </w:r>
      <w:proofErr w:type="spellStart"/>
      <w:r w:rsidRPr="00AE5B78">
        <w:t>TaskName</w:t>
      </w:r>
      <w:proofErr w:type="spellEnd"/>
      <w:r w:rsidRPr="00AE5B78">
        <w:t>&gt;, for example UI - Test Process - Dummy User Input.</w:t>
      </w:r>
    </w:p>
    <w:p w14:paraId="75EF7788" w14:textId="77777777" w:rsidR="006D65FB" w:rsidRPr="004868AC" w:rsidRDefault="006D65FB" w:rsidP="004868AC">
      <w:pPr>
        <w:pStyle w:val="ListParagraph"/>
        <w:numPr>
          <w:ilvl w:val="0"/>
          <w:numId w:val="272"/>
        </w:numPr>
      </w:pPr>
      <w:r w:rsidRPr="004868AC">
        <w:t>Delete the components that are automatically placed in the page.</w:t>
      </w:r>
    </w:p>
    <w:p w14:paraId="7EC98514" w14:textId="77777777" w:rsidR="006D65FB" w:rsidRPr="004868AC" w:rsidRDefault="006D65FB" w:rsidP="004868AC">
      <w:pPr>
        <w:pStyle w:val="ListParagraph"/>
        <w:numPr>
          <w:ilvl w:val="0"/>
          <w:numId w:val="272"/>
        </w:numPr>
      </w:pPr>
      <w:r w:rsidRPr="004868AC">
        <w:t>As in section 3.1.2, copy the contents of the ‘Page Template’ page and paste them into the new page.</w:t>
      </w:r>
    </w:p>
    <w:p w14:paraId="14034708" w14:textId="77777777" w:rsidR="006D65FB" w:rsidRPr="004868AC" w:rsidRDefault="006D65FB" w:rsidP="004868AC">
      <w:pPr>
        <w:pStyle w:val="ListParagraph"/>
        <w:numPr>
          <w:ilvl w:val="1"/>
          <w:numId w:val="272"/>
        </w:numPr>
      </w:pPr>
      <w:r w:rsidRPr="004868AC">
        <w:t>Again, ensure the Page Layout styling is correct.</w:t>
      </w:r>
    </w:p>
    <w:p w14:paraId="5CC8ADA2" w14:textId="77777777" w:rsidR="006D65FB" w:rsidRPr="004868AC" w:rsidRDefault="006D65FB" w:rsidP="004868AC">
      <w:pPr>
        <w:pStyle w:val="ListParagraph"/>
        <w:numPr>
          <w:ilvl w:val="0"/>
          <w:numId w:val="272"/>
        </w:numPr>
      </w:pPr>
      <w:r w:rsidRPr="004868AC">
        <w:t>Select the ‘</w:t>
      </w:r>
      <w:proofErr w:type="spellStart"/>
      <w:r w:rsidRPr="004868AC">
        <w:t>Sidenav</w:t>
      </w:r>
      <w:proofErr w:type="spellEnd"/>
      <w:r w:rsidRPr="004868AC">
        <w:t>’ element from the Tree in the bottom right.</w:t>
      </w:r>
    </w:p>
    <w:p w14:paraId="19BA14BE" w14:textId="77777777" w:rsidR="006D65FB" w:rsidRPr="00AE5B78" w:rsidRDefault="006D65FB" w:rsidP="000F3CC1">
      <w:pPr>
        <w:pStyle w:val="Body2"/>
        <w:ind w:left="720"/>
        <w:rPr>
          <w:rFonts w:cstheme="minorHAnsi"/>
        </w:rPr>
      </w:pPr>
    </w:p>
    <w:p w14:paraId="12BA7E4A" w14:textId="77777777" w:rsidR="006D65FB" w:rsidRPr="00AE5B78" w:rsidRDefault="006D65FB" w:rsidP="000F3CC1">
      <w:pPr>
        <w:pStyle w:val="Body2"/>
        <w:jc w:val="center"/>
        <w:rPr>
          <w:rFonts w:cstheme="minorHAnsi"/>
        </w:rPr>
      </w:pPr>
      <w:r w:rsidRPr="00A67A68">
        <w:rPr>
          <w:rFonts w:cstheme="minorHAnsi"/>
          <w:noProof/>
        </w:rPr>
        <w:drawing>
          <wp:inline distT="0" distB="0" distL="0" distR="0" wp14:anchorId="7B6D6738" wp14:editId="2F1DB8FE">
            <wp:extent cx="5278120" cy="2213610"/>
            <wp:effectExtent l="0" t="0" r="0" b="0"/>
            <wp:docPr id="6" name="Picture 6" descr="A picture containing text, software, computer icon,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oftware, computer icon, multimedia software&#10;&#10;Description automatically generated"/>
                    <pic:cNvPicPr/>
                  </pic:nvPicPr>
                  <pic:blipFill>
                    <a:blip r:embed="rId47"/>
                    <a:stretch>
                      <a:fillRect/>
                    </a:stretch>
                  </pic:blipFill>
                  <pic:spPr>
                    <a:xfrm>
                      <a:off x="0" y="0"/>
                      <a:ext cx="5278120" cy="2213610"/>
                    </a:xfrm>
                    <a:prstGeom prst="rect">
                      <a:avLst/>
                    </a:prstGeom>
                  </pic:spPr>
                </pic:pic>
              </a:graphicData>
            </a:graphic>
          </wp:inline>
        </w:drawing>
      </w:r>
    </w:p>
    <w:p w14:paraId="178B9861" w14:textId="77777777" w:rsidR="006D65FB" w:rsidRDefault="006D65FB" w:rsidP="000F3CC1">
      <w:pPr>
        <w:pStyle w:val="Body2"/>
        <w:rPr>
          <w:rFonts w:cstheme="minorHAnsi"/>
        </w:rPr>
      </w:pPr>
    </w:p>
    <w:p w14:paraId="61617D41" w14:textId="77777777" w:rsidR="006D65FB" w:rsidRPr="004868AC" w:rsidRDefault="006D65FB" w:rsidP="004868AC">
      <w:pPr>
        <w:pStyle w:val="ListParagraph"/>
        <w:numPr>
          <w:ilvl w:val="1"/>
          <w:numId w:val="272"/>
        </w:numPr>
      </w:pPr>
      <w:r w:rsidRPr="004868AC">
        <w:t>Ensure that the ‘Page Name’ property is set to ‘Process Dashboard’, since this is a process UI page.</w:t>
      </w:r>
    </w:p>
    <w:p w14:paraId="740F1368" w14:textId="77777777" w:rsidR="006D65FB" w:rsidRPr="004868AC" w:rsidRDefault="006D65FB" w:rsidP="004868AC">
      <w:pPr>
        <w:pStyle w:val="ListParagraph"/>
        <w:numPr>
          <w:ilvl w:val="1"/>
          <w:numId w:val="272"/>
        </w:numPr>
      </w:pPr>
      <w:r w:rsidRPr="004868AC">
        <w:t>Leave the other properties as they are.</w:t>
      </w:r>
    </w:p>
    <w:p w14:paraId="64DD0109" w14:textId="39CFB5FD" w:rsidR="006D65FB" w:rsidRPr="004868AC" w:rsidRDefault="006D65FB" w:rsidP="002E449F">
      <w:pPr>
        <w:pStyle w:val="ListParagraph"/>
        <w:numPr>
          <w:ilvl w:val="0"/>
          <w:numId w:val="272"/>
        </w:numPr>
      </w:pPr>
      <w:r w:rsidRPr="004868AC">
        <w:t xml:space="preserve">Update the ‘Mobile </w:t>
      </w:r>
      <w:proofErr w:type="spellStart"/>
      <w:r w:rsidRPr="004868AC">
        <w:t>sidenav</w:t>
      </w:r>
      <w:proofErr w:type="spellEnd"/>
      <w:r w:rsidRPr="004868AC">
        <w:t>’ element similarly.</w:t>
      </w:r>
    </w:p>
    <w:p w14:paraId="0D7DA727" w14:textId="77777777" w:rsidR="006D65FB" w:rsidRPr="002E449F" w:rsidRDefault="006D65FB" w:rsidP="002E449F">
      <w:pPr>
        <w:pStyle w:val="ListParagraph"/>
        <w:numPr>
          <w:ilvl w:val="0"/>
          <w:numId w:val="272"/>
        </w:numPr>
      </w:pPr>
      <w:r w:rsidRPr="002E449F">
        <w:t>The page layout and any additional logic can be configured as required, for example, you might show the input data retrieved and provide data entry inputs for the user to interact with the process, then send the data back to the process flow when they click a button.</w:t>
      </w:r>
    </w:p>
    <w:p w14:paraId="28823C1D" w14:textId="77777777" w:rsidR="006D65FB" w:rsidRPr="002E449F" w:rsidRDefault="006D65FB" w:rsidP="002E449F">
      <w:pPr>
        <w:pStyle w:val="ListParagraph"/>
        <w:numPr>
          <w:ilvl w:val="1"/>
          <w:numId w:val="272"/>
        </w:numPr>
      </w:pPr>
      <w:r w:rsidRPr="002E449F">
        <w:t>For this example, you can configure an input field mapped to a new Page Variable ‘</w:t>
      </w:r>
      <w:proofErr w:type="spellStart"/>
      <w:r w:rsidRPr="002E449F">
        <w:t>inputText</w:t>
      </w:r>
      <w:proofErr w:type="spellEnd"/>
      <w:r w:rsidRPr="002E449F">
        <w:t>’.</w:t>
      </w:r>
    </w:p>
    <w:p w14:paraId="2749002D" w14:textId="77777777" w:rsidR="006D65FB" w:rsidRPr="00AE5B78" w:rsidRDefault="006D65FB" w:rsidP="000F3CC1">
      <w:pPr>
        <w:pStyle w:val="Body2"/>
        <w:rPr>
          <w:rFonts w:cstheme="minorHAnsi"/>
        </w:rPr>
      </w:pPr>
    </w:p>
    <w:p w14:paraId="36987772" w14:textId="77777777" w:rsidR="006D65FB" w:rsidRPr="00AE5B78" w:rsidRDefault="006D65FB" w:rsidP="000F3CC1">
      <w:pPr>
        <w:pStyle w:val="Body2"/>
        <w:rPr>
          <w:rFonts w:cstheme="minorHAnsi"/>
        </w:rPr>
      </w:pPr>
      <w:r w:rsidRPr="00AE5B78">
        <w:rPr>
          <w:rFonts w:cstheme="minorHAnsi"/>
          <w:noProof/>
        </w:rPr>
        <w:drawing>
          <wp:inline distT="0" distB="0" distL="0" distR="0" wp14:anchorId="224EC69C" wp14:editId="43261C73">
            <wp:extent cx="5278120" cy="2892425"/>
            <wp:effectExtent l="0" t="0" r="0" b="317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8"/>
                    <a:stretch>
                      <a:fillRect/>
                    </a:stretch>
                  </pic:blipFill>
                  <pic:spPr>
                    <a:xfrm>
                      <a:off x="0" y="0"/>
                      <a:ext cx="5278120" cy="2892425"/>
                    </a:xfrm>
                    <a:prstGeom prst="rect">
                      <a:avLst/>
                    </a:prstGeom>
                  </pic:spPr>
                </pic:pic>
              </a:graphicData>
            </a:graphic>
          </wp:inline>
        </w:drawing>
      </w:r>
    </w:p>
    <w:p w14:paraId="122B13A1" w14:textId="77777777" w:rsidR="006D65FB" w:rsidRPr="00AE5B78" w:rsidRDefault="006D65FB" w:rsidP="000F3CC1">
      <w:pPr>
        <w:pStyle w:val="Body2"/>
        <w:rPr>
          <w:rFonts w:cstheme="minorHAnsi"/>
          <w:u w:val="single"/>
        </w:rPr>
      </w:pPr>
    </w:p>
    <w:p w14:paraId="199CB858" w14:textId="0E1C056B" w:rsidR="006D65FB" w:rsidRPr="00AE5B78" w:rsidRDefault="006D65FB" w:rsidP="000F3CC1">
      <w:pPr>
        <w:pStyle w:val="Body2"/>
        <w:rPr>
          <w:rFonts w:cstheme="minorHAnsi"/>
        </w:rPr>
      </w:pPr>
    </w:p>
    <w:p w14:paraId="2C58CBEE" w14:textId="77777777" w:rsidR="006D65FB" w:rsidRPr="00AE5B78" w:rsidRDefault="006D65FB" w:rsidP="000F3CC1">
      <w:pPr>
        <w:pStyle w:val="Heading4"/>
        <w:numPr>
          <w:ilvl w:val="0"/>
          <w:numId w:val="53"/>
        </w:numPr>
        <w:ind w:left="0" w:firstLine="0"/>
      </w:pPr>
      <w:r w:rsidRPr="00AE5B78">
        <w:t>Get Input Data (on load)</w:t>
      </w:r>
    </w:p>
    <w:p w14:paraId="659439A2" w14:textId="77777777" w:rsidR="006D65FB" w:rsidRPr="00AE5B78" w:rsidRDefault="006D65FB" w:rsidP="002E449F">
      <w:r w:rsidRPr="00AE5B78">
        <w:t>Here, the page logic is configured such that when page loads, it fetches the process data from a file, where it is stored after being passed into the ‘Wait-For-UI’ flow.</w:t>
      </w:r>
    </w:p>
    <w:p w14:paraId="0273E355" w14:textId="79E6D9A7" w:rsidR="006D65FB" w:rsidRDefault="006D65FB" w:rsidP="002E449F">
      <w:pPr>
        <w:pStyle w:val="ListParagraph"/>
        <w:numPr>
          <w:ilvl w:val="0"/>
          <w:numId w:val="273"/>
        </w:numPr>
      </w:pPr>
      <w:r w:rsidRPr="00AE5B78">
        <w:t xml:space="preserve">In the logic panel, copy the Page Mounted logic from another Task UI. This ensures that the input data will be retrieved when the page loads. </w:t>
      </w:r>
    </w:p>
    <w:p w14:paraId="32E4E170" w14:textId="77777777" w:rsidR="006D65FB" w:rsidRPr="00AE5B78" w:rsidRDefault="006D65FB" w:rsidP="000F3CC1">
      <w:pPr>
        <w:pStyle w:val="Body2"/>
        <w:ind w:left="720"/>
        <w:rPr>
          <w:rFonts w:cstheme="minorHAnsi"/>
        </w:rPr>
      </w:pPr>
    </w:p>
    <w:p w14:paraId="11A949F4" w14:textId="77777777" w:rsidR="006D65FB" w:rsidRPr="00AE5B78" w:rsidRDefault="006D65FB" w:rsidP="000F3CC1">
      <w:pPr>
        <w:pStyle w:val="Body2"/>
        <w:rPr>
          <w:rFonts w:cstheme="minorHAnsi"/>
        </w:rPr>
      </w:pPr>
      <w:r w:rsidRPr="00AE5B78">
        <w:rPr>
          <w:rFonts w:cstheme="minorHAnsi"/>
          <w:noProof/>
        </w:rPr>
        <w:drawing>
          <wp:inline distT="0" distB="0" distL="0" distR="0" wp14:anchorId="281E3016" wp14:editId="29277A56">
            <wp:extent cx="5278120" cy="1016635"/>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49"/>
                    <a:stretch>
                      <a:fillRect/>
                    </a:stretch>
                  </pic:blipFill>
                  <pic:spPr>
                    <a:xfrm>
                      <a:off x="0" y="0"/>
                      <a:ext cx="5278120" cy="1016635"/>
                    </a:xfrm>
                    <a:prstGeom prst="rect">
                      <a:avLst/>
                    </a:prstGeom>
                  </pic:spPr>
                </pic:pic>
              </a:graphicData>
            </a:graphic>
          </wp:inline>
        </w:drawing>
      </w:r>
    </w:p>
    <w:p w14:paraId="2686CBF7" w14:textId="77777777" w:rsidR="006D65FB" w:rsidRPr="00AE5B78" w:rsidRDefault="006D65FB" w:rsidP="000F3CC1">
      <w:pPr>
        <w:pStyle w:val="Body2"/>
        <w:rPr>
          <w:rFonts w:cstheme="minorHAnsi"/>
        </w:rPr>
      </w:pPr>
    </w:p>
    <w:p w14:paraId="19F95347" w14:textId="64E35C4D" w:rsidR="006D65FB" w:rsidRPr="002E449F" w:rsidRDefault="006D65FB" w:rsidP="002E449F">
      <w:pPr>
        <w:pStyle w:val="ListParagraph"/>
        <w:numPr>
          <w:ilvl w:val="0"/>
          <w:numId w:val="273"/>
        </w:numPr>
      </w:pPr>
      <w:r w:rsidRPr="002E449F">
        <w:t>You will also need to add a Page Variable called ‘</w:t>
      </w:r>
      <w:proofErr w:type="spellStart"/>
      <w:r w:rsidRPr="002E449F">
        <w:t>TaskParameters</w:t>
      </w:r>
      <w:proofErr w:type="spellEnd"/>
      <w:r w:rsidRPr="002E449F">
        <w:t>’ (with type ‘any value’) in the Page Variables section.</w:t>
      </w:r>
    </w:p>
    <w:p w14:paraId="0CFC80E5" w14:textId="77777777" w:rsidR="006D65FB" w:rsidRPr="00AE5B78" w:rsidRDefault="006D65FB" w:rsidP="000F3CC1">
      <w:pPr>
        <w:pStyle w:val="Body2"/>
        <w:ind w:left="720"/>
        <w:rPr>
          <w:rFonts w:cstheme="minorHAnsi"/>
        </w:rPr>
      </w:pPr>
      <w:r w:rsidRPr="00AE5B78">
        <w:rPr>
          <w:rFonts w:cstheme="minorHAnsi"/>
          <w:noProof/>
        </w:rPr>
        <w:drawing>
          <wp:inline distT="0" distB="0" distL="0" distR="0" wp14:anchorId="6A8CED83" wp14:editId="3B80A43D">
            <wp:extent cx="4436828" cy="1470574"/>
            <wp:effectExtent l="0" t="0" r="1905"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50"/>
                    <a:stretch>
                      <a:fillRect/>
                    </a:stretch>
                  </pic:blipFill>
                  <pic:spPr>
                    <a:xfrm>
                      <a:off x="0" y="0"/>
                      <a:ext cx="4444539" cy="1473130"/>
                    </a:xfrm>
                    <a:prstGeom prst="rect">
                      <a:avLst/>
                    </a:prstGeom>
                  </pic:spPr>
                </pic:pic>
              </a:graphicData>
            </a:graphic>
          </wp:inline>
        </w:drawing>
      </w:r>
    </w:p>
    <w:p w14:paraId="4DE98A36" w14:textId="77777777" w:rsidR="006D65FB" w:rsidRPr="00AE5B78" w:rsidRDefault="006D65FB" w:rsidP="000F3CC1">
      <w:pPr>
        <w:pStyle w:val="Body2"/>
        <w:rPr>
          <w:rFonts w:cstheme="minorHAnsi"/>
        </w:rPr>
      </w:pPr>
    </w:p>
    <w:p w14:paraId="1C0F920C" w14:textId="0D0CC43C" w:rsidR="006D65FB" w:rsidRPr="002E449F" w:rsidRDefault="006D65FB" w:rsidP="002E449F">
      <w:pPr>
        <w:ind w:firstLine="360"/>
      </w:pPr>
      <w:r w:rsidRPr="00AE5B78">
        <w:t>This ensures the associated data can be stored and displayed.</w:t>
      </w:r>
    </w:p>
    <w:p w14:paraId="0DB8AC9D" w14:textId="1DB81AA7" w:rsidR="006D65FB" w:rsidRPr="002E449F" w:rsidRDefault="006D65FB" w:rsidP="002E449F">
      <w:pPr>
        <w:pStyle w:val="ListParagraph"/>
        <w:numPr>
          <w:ilvl w:val="0"/>
          <w:numId w:val="273"/>
        </w:numPr>
      </w:pPr>
      <w:r w:rsidRPr="002E449F">
        <w:t xml:space="preserve">You will also need to update the </w:t>
      </w:r>
      <w:proofErr w:type="spellStart"/>
      <w:r w:rsidRPr="002E449F">
        <w:t>AuthToken</w:t>
      </w:r>
      <w:proofErr w:type="spellEnd"/>
      <w:r w:rsidRPr="002E449F">
        <w:t xml:space="preserve"> input to the ‘Get UI Task’ flow function – this should be:</w:t>
      </w:r>
    </w:p>
    <w:p w14:paraId="00C2B265" w14:textId="77777777" w:rsidR="006D65FB" w:rsidRPr="00AE5B78" w:rsidRDefault="006D65FB" w:rsidP="000F3CC1">
      <w:pPr>
        <w:pStyle w:val="Style1"/>
      </w:pPr>
      <w:proofErr w:type="gramStart"/>
      <w:r w:rsidRPr="00AE5B78">
        <w:t>outputs[</w:t>
      </w:r>
      <w:proofErr w:type="gramEnd"/>
      <w:r w:rsidRPr="00AE5B78">
        <w:t>"Validate Token v2"].</w:t>
      </w:r>
      <w:proofErr w:type="spellStart"/>
      <w:r w:rsidRPr="00AE5B78">
        <w:t>sessionDetails.authToken</w:t>
      </w:r>
      <w:proofErr w:type="spellEnd"/>
    </w:p>
    <w:p w14:paraId="48427860" w14:textId="77777777" w:rsidR="006D65FB" w:rsidRPr="00AE5B78" w:rsidRDefault="006D65FB" w:rsidP="000F3CC1">
      <w:pPr>
        <w:pStyle w:val="Body2"/>
        <w:rPr>
          <w:rFonts w:cstheme="minorHAnsi"/>
        </w:rPr>
      </w:pPr>
    </w:p>
    <w:p w14:paraId="3910D0BF" w14:textId="77777777" w:rsidR="006D65FB" w:rsidRPr="00AE5B78" w:rsidRDefault="006D65FB" w:rsidP="000F3CC1">
      <w:pPr>
        <w:pStyle w:val="Body2"/>
        <w:rPr>
          <w:rFonts w:cstheme="minorHAnsi"/>
        </w:rPr>
      </w:pPr>
    </w:p>
    <w:p w14:paraId="5524F478" w14:textId="77777777" w:rsidR="006D65FB" w:rsidRPr="00AE5B78" w:rsidRDefault="006D65FB" w:rsidP="000F3CC1">
      <w:pPr>
        <w:pStyle w:val="Body2"/>
        <w:rPr>
          <w:rFonts w:cstheme="minorHAnsi"/>
        </w:rPr>
      </w:pPr>
    </w:p>
    <w:p w14:paraId="05C38B92" w14:textId="77777777" w:rsidR="006D65FB" w:rsidRPr="00AE5B78" w:rsidRDefault="006D65FB" w:rsidP="000F3CC1">
      <w:pPr>
        <w:pStyle w:val="Body2"/>
        <w:rPr>
          <w:rFonts w:cstheme="minorHAnsi"/>
        </w:rPr>
      </w:pPr>
    </w:p>
    <w:p w14:paraId="39CE09B3" w14:textId="77777777" w:rsidR="006D65FB" w:rsidRPr="00AE5B78" w:rsidRDefault="006D65FB" w:rsidP="000F3CC1">
      <w:pPr>
        <w:pStyle w:val="Body2"/>
        <w:rPr>
          <w:rFonts w:cstheme="minorHAnsi"/>
        </w:rPr>
      </w:pPr>
      <w:r w:rsidRPr="00AE5B78">
        <w:rPr>
          <w:rFonts w:cstheme="minorHAnsi"/>
        </w:rPr>
        <w:br w:type="page"/>
      </w:r>
    </w:p>
    <w:p w14:paraId="3056F191" w14:textId="77777777" w:rsidR="006D65FB" w:rsidRPr="00AE5B78" w:rsidRDefault="006D65FB" w:rsidP="000F3CC1">
      <w:pPr>
        <w:pStyle w:val="Heading4"/>
        <w:numPr>
          <w:ilvl w:val="0"/>
          <w:numId w:val="53"/>
        </w:numPr>
        <w:ind w:left="0" w:firstLine="0"/>
      </w:pPr>
      <w:r w:rsidRPr="00AE5B78">
        <w:lastRenderedPageBreak/>
        <w:t>Set Response Data (on completion)</w:t>
      </w:r>
    </w:p>
    <w:p w14:paraId="0C31B29F" w14:textId="72BB8278" w:rsidR="006D65FB" w:rsidRPr="002E449F" w:rsidRDefault="006D65FB" w:rsidP="002E449F">
      <w:r w:rsidRPr="00AE5B78">
        <w:t xml:space="preserve">Here, the data entered by the user on the </w:t>
      </w:r>
      <w:proofErr w:type="spellStart"/>
      <w:r w:rsidRPr="00AE5B78">
        <w:t>AppGyver</w:t>
      </w:r>
      <w:proofErr w:type="spellEnd"/>
      <w:r w:rsidRPr="00AE5B78">
        <w:t xml:space="preserve"> page is passed back to the flow so that it can continue executing.</w:t>
      </w:r>
    </w:p>
    <w:p w14:paraId="699E241F" w14:textId="77777777" w:rsidR="006D65FB" w:rsidRPr="002E449F" w:rsidRDefault="006D65FB" w:rsidP="002E449F">
      <w:pPr>
        <w:pStyle w:val="ListParagraph"/>
        <w:numPr>
          <w:ilvl w:val="0"/>
          <w:numId w:val="274"/>
        </w:numPr>
        <w:rPr>
          <w:rFonts w:cstheme="minorHAnsi"/>
        </w:rPr>
      </w:pPr>
      <w:r w:rsidRPr="002E449F">
        <w:rPr>
          <w:rFonts w:cstheme="minorHAnsi"/>
        </w:rPr>
        <w:t>The Update Process logic can also be copied from another UI page. This logic updates the process data with the If you copied the components across earlier, this should already be attached to the button.</w:t>
      </w:r>
    </w:p>
    <w:p w14:paraId="72DCB976" w14:textId="77777777" w:rsidR="006D65FB" w:rsidRPr="00AE5B78" w:rsidRDefault="006D65FB" w:rsidP="000F3CC1">
      <w:pPr>
        <w:pStyle w:val="Body2"/>
        <w:rPr>
          <w:rFonts w:cstheme="minorHAnsi"/>
        </w:rPr>
      </w:pPr>
      <w:r w:rsidRPr="00AE5B78">
        <w:rPr>
          <w:rFonts w:cstheme="minorHAnsi"/>
          <w:noProof/>
        </w:rPr>
        <w:drawing>
          <wp:inline distT="0" distB="0" distL="0" distR="0" wp14:anchorId="51299658" wp14:editId="4379942C">
            <wp:extent cx="5274310" cy="87884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1"/>
                    <a:stretch>
                      <a:fillRect/>
                    </a:stretch>
                  </pic:blipFill>
                  <pic:spPr>
                    <a:xfrm>
                      <a:off x="0" y="0"/>
                      <a:ext cx="5274310" cy="878840"/>
                    </a:xfrm>
                    <a:prstGeom prst="rect">
                      <a:avLst/>
                    </a:prstGeom>
                  </pic:spPr>
                </pic:pic>
              </a:graphicData>
            </a:graphic>
          </wp:inline>
        </w:drawing>
      </w:r>
    </w:p>
    <w:p w14:paraId="18C3DBE8" w14:textId="77777777" w:rsidR="006D65FB" w:rsidRPr="00AE5B78" w:rsidRDefault="006D65FB" w:rsidP="000F3CC1">
      <w:pPr>
        <w:pStyle w:val="Body2"/>
        <w:rPr>
          <w:rFonts w:cstheme="minorHAnsi"/>
        </w:rPr>
      </w:pPr>
    </w:p>
    <w:p w14:paraId="2CD80675" w14:textId="77777777" w:rsidR="006D65FB" w:rsidRPr="00AE5B78" w:rsidRDefault="006D65FB" w:rsidP="002E449F">
      <w:pPr>
        <w:pStyle w:val="ListParagraph"/>
        <w:numPr>
          <w:ilvl w:val="0"/>
          <w:numId w:val="274"/>
        </w:numPr>
        <w:rPr>
          <w:rFonts w:cstheme="minorHAnsi"/>
        </w:rPr>
      </w:pPr>
      <w:r w:rsidRPr="00AE5B78">
        <w:rPr>
          <w:rFonts w:cstheme="minorHAnsi"/>
        </w:rPr>
        <w:t>If there is one, delete the ‘Set UI Response block’ – this usually sets a variable to pass in, but in this case, we can pass our JSON directly.</w:t>
      </w:r>
    </w:p>
    <w:p w14:paraId="767C92AA" w14:textId="77777777" w:rsidR="006D65FB" w:rsidRDefault="006D65FB" w:rsidP="002E449F">
      <w:pPr>
        <w:pStyle w:val="ListParagraph"/>
        <w:numPr>
          <w:ilvl w:val="0"/>
          <w:numId w:val="274"/>
        </w:numPr>
        <w:rPr>
          <w:rFonts w:cstheme="minorHAnsi"/>
        </w:rPr>
      </w:pPr>
      <w:r w:rsidRPr="00AE5B78">
        <w:rPr>
          <w:rFonts w:cstheme="minorHAnsi"/>
        </w:rPr>
        <w:t xml:space="preserve">Selecting the ‘Update UI Task’ flow function block, configure the </w:t>
      </w:r>
      <w:proofErr w:type="spellStart"/>
      <w:r w:rsidRPr="00AE5B78">
        <w:rPr>
          <w:rFonts w:cstheme="minorHAnsi"/>
        </w:rPr>
        <w:t>ResponseParams</w:t>
      </w:r>
      <w:proofErr w:type="spellEnd"/>
      <w:r w:rsidRPr="00AE5B78">
        <w:rPr>
          <w:rFonts w:cstheme="minorHAnsi"/>
        </w:rPr>
        <w:t xml:space="preserve"> to pass in your text field by using the formula binding.</w:t>
      </w:r>
    </w:p>
    <w:p w14:paraId="24136DA2" w14:textId="77777777" w:rsidR="006D65FB" w:rsidRPr="00AE5B78" w:rsidRDefault="006D65FB" w:rsidP="000F3CC1">
      <w:pPr>
        <w:pStyle w:val="Body2"/>
        <w:ind w:left="720"/>
        <w:rPr>
          <w:rFonts w:cstheme="minorHAnsi"/>
        </w:rPr>
      </w:pPr>
    </w:p>
    <w:p w14:paraId="1861ACA8" w14:textId="77777777" w:rsidR="006D65FB" w:rsidRPr="00AE5B78" w:rsidRDefault="006D65FB" w:rsidP="000F3CC1">
      <w:pPr>
        <w:pStyle w:val="Style1"/>
      </w:pPr>
      <w:r w:rsidRPr="00AE5B78">
        <w:t xml:space="preserve">{"Text": </w:t>
      </w:r>
      <w:proofErr w:type="spellStart"/>
      <w:r w:rsidRPr="00AE5B78">
        <w:t>pageVars.inputText</w:t>
      </w:r>
      <w:proofErr w:type="spellEnd"/>
      <w:r w:rsidRPr="00AE5B78">
        <w:t>}</w:t>
      </w:r>
    </w:p>
    <w:p w14:paraId="76296379" w14:textId="77777777" w:rsidR="006D65FB" w:rsidRDefault="006D65FB" w:rsidP="000F3CC1">
      <w:pPr>
        <w:pStyle w:val="Body2"/>
        <w:rPr>
          <w:rFonts w:cstheme="minorHAnsi"/>
        </w:rPr>
      </w:pPr>
    </w:p>
    <w:p w14:paraId="2CDA0CDF" w14:textId="77777777" w:rsidR="006D65FB" w:rsidRPr="00AE5B78" w:rsidRDefault="006D65FB" w:rsidP="000F3CC1">
      <w:pPr>
        <w:pStyle w:val="Body2"/>
        <w:rPr>
          <w:rFonts w:cstheme="minorHAnsi"/>
        </w:rPr>
      </w:pPr>
    </w:p>
    <w:p w14:paraId="442CA0DA" w14:textId="77777777" w:rsidR="006D65FB" w:rsidRPr="00AE5B78" w:rsidRDefault="006D65FB" w:rsidP="000F3CC1">
      <w:pPr>
        <w:pStyle w:val="Body2"/>
        <w:jc w:val="center"/>
        <w:rPr>
          <w:rFonts w:cstheme="minorHAnsi"/>
        </w:rPr>
      </w:pPr>
      <w:r w:rsidRPr="00AE5B78">
        <w:rPr>
          <w:rFonts w:cstheme="minorHAnsi"/>
          <w:noProof/>
        </w:rPr>
        <w:drawing>
          <wp:inline distT="0" distB="0" distL="0" distR="0" wp14:anchorId="2A362C89" wp14:editId="7B57415B">
            <wp:extent cx="1968500" cy="2549749"/>
            <wp:effectExtent l="0" t="0" r="0" b="317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52"/>
                    <a:stretch>
                      <a:fillRect/>
                    </a:stretch>
                  </pic:blipFill>
                  <pic:spPr>
                    <a:xfrm>
                      <a:off x="0" y="0"/>
                      <a:ext cx="1977521" cy="2561434"/>
                    </a:xfrm>
                    <a:prstGeom prst="rect">
                      <a:avLst/>
                    </a:prstGeom>
                  </pic:spPr>
                </pic:pic>
              </a:graphicData>
            </a:graphic>
          </wp:inline>
        </w:drawing>
      </w:r>
    </w:p>
    <w:p w14:paraId="7F239CDD" w14:textId="77777777" w:rsidR="006D65FB" w:rsidRPr="00AE5B78" w:rsidRDefault="006D65FB" w:rsidP="000F3CC1">
      <w:pPr>
        <w:pStyle w:val="Body2"/>
        <w:rPr>
          <w:rFonts w:cstheme="minorHAnsi"/>
        </w:rPr>
      </w:pPr>
    </w:p>
    <w:p w14:paraId="1445CA0A" w14:textId="77777777" w:rsidR="006D65FB" w:rsidRDefault="006D65FB" w:rsidP="002E449F">
      <w:pPr>
        <w:pStyle w:val="ListParagraph"/>
        <w:numPr>
          <w:ilvl w:val="0"/>
          <w:numId w:val="274"/>
        </w:numPr>
        <w:rPr>
          <w:rFonts w:cstheme="minorHAnsi"/>
        </w:rPr>
      </w:pPr>
      <w:r w:rsidRPr="00AE5B78">
        <w:rPr>
          <w:rFonts w:cstheme="minorHAnsi"/>
        </w:rPr>
        <w:t xml:space="preserve">You will also need to update the </w:t>
      </w:r>
      <w:proofErr w:type="spellStart"/>
      <w:r w:rsidRPr="00AE5B78">
        <w:rPr>
          <w:rFonts w:cstheme="minorHAnsi"/>
        </w:rPr>
        <w:t>AuthToken</w:t>
      </w:r>
      <w:proofErr w:type="spellEnd"/>
      <w:r w:rsidRPr="00AE5B78">
        <w:rPr>
          <w:rFonts w:cstheme="minorHAnsi"/>
        </w:rPr>
        <w:t xml:space="preserve"> input to the ‘</w:t>
      </w:r>
      <w:r>
        <w:rPr>
          <w:rFonts w:cstheme="minorHAnsi"/>
        </w:rPr>
        <w:t>Update</w:t>
      </w:r>
      <w:r w:rsidRPr="00AE5B78">
        <w:rPr>
          <w:rFonts w:cstheme="minorHAnsi"/>
        </w:rPr>
        <w:t xml:space="preserve"> UI Task’ flow function – this should be</w:t>
      </w:r>
      <w:r>
        <w:rPr>
          <w:rFonts w:cstheme="minorHAnsi"/>
        </w:rPr>
        <w:t>:</w:t>
      </w:r>
    </w:p>
    <w:p w14:paraId="5464AFEF" w14:textId="77777777" w:rsidR="006D65FB" w:rsidRDefault="006D65FB" w:rsidP="000F3CC1">
      <w:pPr>
        <w:pStyle w:val="Body2"/>
        <w:ind w:left="720"/>
        <w:rPr>
          <w:rFonts w:cstheme="minorHAnsi"/>
        </w:rPr>
      </w:pPr>
    </w:p>
    <w:p w14:paraId="35BE368C" w14:textId="77777777" w:rsidR="006D65FB" w:rsidRPr="00AE5B78" w:rsidRDefault="006D65FB" w:rsidP="000F3CC1">
      <w:pPr>
        <w:pStyle w:val="Style1"/>
      </w:pPr>
      <w:proofErr w:type="gramStart"/>
      <w:r w:rsidRPr="00AE5B78">
        <w:t>outputs[</w:t>
      </w:r>
      <w:proofErr w:type="gramEnd"/>
      <w:r w:rsidRPr="00AE5B78">
        <w:t>"Validate Token v2"].</w:t>
      </w:r>
      <w:proofErr w:type="spellStart"/>
      <w:r w:rsidRPr="00AE5B78">
        <w:t>sessionDetails.authToken</w:t>
      </w:r>
      <w:proofErr w:type="spellEnd"/>
    </w:p>
    <w:p w14:paraId="5D3F60B7" w14:textId="77777777" w:rsidR="006D65FB" w:rsidRPr="00AE5B78" w:rsidRDefault="006D65FB" w:rsidP="000F3CC1">
      <w:pPr>
        <w:pStyle w:val="Body2"/>
        <w:rPr>
          <w:rFonts w:cstheme="minorHAnsi"/>
        </w:rPr>
      </w:pPr>
    </w:p>
    <w:p w14:paraId="636E2DBC" w14:textId="77777777" w:rsidR="006D65FB" w:rsidRPr="00AE5B78" w:rsidRDefault="006D65FB" w:rsidP="000F3CC1">
      <w:pPr>
        <w:pStyle w:val="Body2"/>
        <w:rPr>
          <w:rFonts w:cstheme="minorHAnsi"/>
        </w:rPr>
      </w:pPr>
      <w:r w:rsidRPr="00AE5B78">
        <w:rPr>
          <w:rFonts w:cstheme="minorHAnsi"/>
        </w:rPr>
        <w:br w:type="page"/>
      </w:r>
    </w:p>
    <w:p w14:paraId="14DD7CA9" w14:textId="77777777" w:rsidR="006D65FB" w:rsidRPr="00AE5B78" w:rsidRDefault="006D65FB" w:rsidP="000F3CC1">
      <w:pPr>
        <w:pStyle w:val="Heading4"/>
        <w:numPr>
          <w:ilvl w:val="0"/>
          <w:numId w:val="53"/>
        </w:numPr>
        <w:ind w:left="0" w:firstLine="0"/>
      </w:pPr>
      <w:r w:rsidRPr="00AE5B78">
        <w:lastRenderedPageBreak/>
        <w:t>Mapping the Task UI to the Dashboard</w:t>
      </w:r>
    </w:p>
    <w:p w14:paraId="095D0F47" w14:textId="53793B77" w:rsidR="006D65FB" w:rsidRPr="00AE5B78" w:rsidRDefault="006D65FB" w:rsidP="00B84A59">
      <w:r w:rsidRPr="00AE5B78">
        <w:t xml:space="preserve">Here, the page that was created for the task is mapped to the task dashboard, </w:t>
      </w:r>
      <w:proofErr w:type="gramStart"/>
      <w:r w:rsidRPr="00AE5B78">
        <w:t>similar to</w:t>
      </w:r>
      <w:proofErr w:type="gramEnd"/>
      <w:r w:rsidRPr="00AE5B78">
        <w:t xml:space="preserve"> mapping a page to a Service Request in Section 3.1.3. This ensures that when the task is raised, it can be navigated to by a user selecting the task.</w:t>
      </w:r>
    </w:p>
    <w:p w14:paraId="521FDF2C" w14:textId="77777777" w:rsidR="006D65FB" w:rsidRPr="00AE5B78" w:rsidRDefault="006D65FB" w:rsidP="00B84A59">
      <w:pPr>
        <w:pStyle w:val="ListParagraph"/>
        <w:numPr>
          <w:ilvl w:val="0"/>
          <w:numId w:val="275"/>
        </w:numPr>
      </w:pPr>
      <w:r w:rsidRPr="00AE5B78">
        <w:t>On the ‘Global Page’ page, open the Logic panel and view the logic attached to the ‘Open Process’ event.</w:t>
      </w:r>
    </w:p>
    <w:p w14:paraId="2BC186A8" w14:textId="77777777" w:rsidR="006D65FB" w:rsidRPr="00AE5B78" w:rsidRDefault="006D65FB" w:rsidP="000F3CC1">
      <w:pPr>
        <w:pStyle w:val="Body2"/>
        <w:rPr>
          <w:rFonts w:cstheme="minorHAnsi"/>
        </w:rPr>
      </w:pPr>
      <w:r w:rsidRPr="00AE5B78">
        <w:rPr>
          <w:rFonts w:cstheme="minorHAnsi"/>
          <w:noProof/>
        </w:rPr>
        <w:drawing>
          <wp:inline distT="0" distB="0" distL="0" distR="0" wp14:anchorId="5D734C19" wp14:editId="2B3B47A8">
            <wp:extent cx="5278120" cy="4057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405765"/>
                    </a:xfrm>
                    <a:prstGeom prst="rect">
                      <a:avLst/>
                    </a:prstGeom>
                  </pic:spPr>
                </pic:pic>
              </a:graphicData>
            </a:graphic>
          </wp:inline>
        </w:drawing>
      </w:r>
    </w:p>
    <w:p w14:paraId="3A57B58C" w14:textId="77777777" w:rsidR="006D65FB" w:rsidRPr="00B84A59" w:rsidRDefault="006D65FB" w:rsidP="00B84A59">
      <w:pPr>
        <w:pStyle w:val="ListParagraph"/>
        <w:numPr>
          <w:ilvl w:val="0"/>
          <w:numId w:val="275"/>
        </w:numPr>
      </w:pPr>
      <w:r w:rsidRPr="00B84A59">
        <w:t xml:space="preserve">Double </w:t>
      </w:r>
      <w:proofErr w:type="gramStart"/>
      <w:r w:rsidRPr="00B84A59">
        <w:t>click</w:t>
      </w:r>
      <w:proofErr w:type="gramEnd"/>
      <w:r w:rsidRPr="00B84A59">
        <w:t xml:space="preserve"> the ‘Go To Process Task’ flow and view the logic.</w:t>
      </w:r>
    </w:p>
    <w:p w14:paraId="51DC7F85" w14:textId="77777777" w:rsidR="006D65FB" w:rsidRPr="00B84A59" w:rsidRDefault="006D65FB" w:rsidP="00B84A59">
      <w:pPr>
        <w:pStyle w:val="ListParagraph"/>
        <w:numPr>
          <w:ilvl w:val="0"/>
          <w:numId w:val="275"/>
        </w:numPr>
      </w:pPr>
      <w:r w:rsidRPr="00B84A59">
        <w:t>Here the bottom IF block may be copied and connect it in the same manner.</w:t>
      </w:r>
    </w:p>
    <w:p w14:paraId="1314EBFC" w14:textId="77777777" w:rsidR="006D65FB" w:rsidRPr="00B84A59" w:rsidRDefault="006D65FB" w:rsidP="00B84A59">
      <w:pPr>
        <w:pStyle w:val="ListParagraph"/>
        <w:numPr>
          <w:ilvl w:val="1"/>
          <w:numId w:val="275"/>
        </w:numPr>
      </w:pPr>
      <w:r w:rsidRPr="00B84A59">
        <w:t>The true condition should connect to a Navigation block, configured to send the user to the page that was created in Section 3.2.2.1.</w:t>
      </w:r>
    </w:p>
    <w:p w14:paraId="24ADCDC8" w14:textId="77777777" w:rsidR="006D65FB" w:rsidRPr="00B84A59" w:rsidRDefault="006D65FB" w:rsidP="00B84A59">
      <w:pPr>
        <w:pStyle w:val="ListParagraph"/>
        <w:numPr>
          <w:ilvl w:val="1"/>
          <w:numId w:val="275"/>
        </w:numPr>
      </w:pPr>
      <w:r w:rsidRPr="00B84A59">
        <w:t>The false condition should connect to the Toast block (or another IF block).</w:t>
      </w:r>
    </w:p>
    <w:p w14:paraId="3ABC4414" w14:textId="77777777" w:rsidR="006D65FB" w:rsidRPr="00B84A59" w:rsidRDefault="006D65FB" w:rsidP="00B84A59">
      <w:pPr>
        <w:pStyle w:val="ListParagraph"/>
        <w:numPr>
          <w:ilvl w:val="1"/>
          <w:numId w:val="275"/>
        </w:numPr>
      </w:pPr>
      <w:r w:rsidRPr="00B84A59">
        <w:t xml:space="preserve">You should configure the Formula accordingly for the IF block. For example: </w:t>
      </w:r>
    </w:p>
    <w:p w14:paraId="638C859C" w14:textId="77777777" w:rsidR="006D65FB" w:rsidRPr="00AE5B78" w:rsidRDefault="006D65FB" w:rsidP="000F3CC1">
      <w:pPr>
        <w:pStyle w:val="Style1"/>
        <w:ind w:left="1440"/>
      </w:pPr>
      <w:r w:rsidRPr="00AE5B78">
        <w:t>(</w:t>
      </w:r>
      <w:proofErr w:type="spellStart"/>
      <w:proofErr w:type="gramStart"/>
      <w:r w:rsidRPr="00AE5B78">
        <w:t>inputs.PageName</w:t>
      </w:r>
      <w:proofErr w:type="spellEnd"/>
      <w:proofErr w:type="gramEnd"/>
      <w:r w:rsidRPr="00AE5B78">
        <w:t xml:space="preserve"> == "Demo Service Request").</w:t>
      </w:r>
    </w:p>
    <w:p w14:paraId="20EEA36A" w14:textId="77777777" w:rsidR="006D65FB" w:rsidRPr="00AE5B78" w:rsidRDefault="006D65FB" w:rsidP="000F3CC1">
      <w:pPr>
        <w:pStyle w:val="Body2"/>
        <w:rPr>
          <w:rFonts w:cstheme="minorHAnsi"/>
        </w:rPr>
      </w:pPr>
    </w:p>
    <w:p w14:paraId="7DFFE901" w14:textId="77777777" w:rsidR="006D65FB" w:rsidRPr="00AE5B78" w:rsidRDefault="006D65FB" w:rsidP="000F3CC1">
      <w:pPr>
        <w:pStyle w:val="WeAreCORTEXEmphasis"/>
      </w:pPr>
      <w:r w:rsidRPr="00AE5B78">
        <w:t xml:space="preserve">The UI Page Name should be the </w:t>
      </w:r>
      <w:r>
        <w:t>‘</w:t>
      </w:r>
      <w:proofErr w:type="spellStart"/>
      <w:r w:rsidRPr="00AE5B78">
        <w:t>UiPageName</w:t>
      </w:r>
      <w:proofErr w:type="spellEnd"/>
      <w:r>
        <w:t>’</w:t>
      </w:r>
      <w:r w:rsidRPr="00AE5B78">
        <w:t xml:space="preserve"> input to the ‘Wait-for-UI’</w:t>
      </w:r>
      <w:r>
        <w:t xml:space="preserve"> CORTEX</w:t>
      </w:r>
      <w:r w:rsidRPr="00AE5B78">
        <w:t xml:space="preserve"> flow which is called from the main process flow.</w:t>
      </w:r>
      <w:r w:rsidRPr="00AE5B78">
        <w:rPr>
          <w:u w:val="single"/>
        </w:rPr>
        <w:br w:type="page"/>
      </w:r>
    </w:p>
    <w:p w14:paraId="5D9AC0D9" w14:textId="77777777" w:rsidR="006D65FB" w:rsidRPr="00B84A59" w:rsidRDefault="006D65FB" w:rsidP="00B84A59">
      <w:pPr>
        <w:rPr>
          <w:b/>
          <w:bCs/>
          <w:u w:val="single"/>
        </w:rPr>
      </w:pPr>
      <w:r w:rsidRPr="00B84A59">
        <w:rPr>
          <w:b/>
          <w:bCs/>
          <w:u w:val="single"/>
        </w:rPr>
        <w:lastRenderedPageBreak/>
        <w:t>Before</w:t>
      </w:r>
    </w:p>
    <w:p w14:paraId="14E53DD8" w14:textId="77777777" w:rsidR="006D65FB" w:rsidRDefault="006D65FB" w:rsidP="000F3CC1">
      <w:pPr>
        <w:pStyle w:val="Body2"/>
        <w:rPr>
          <w:rFonts w:cstheme="minorHAnsi"/>
        </w:rPr>
      </w:pPr>
      <w:r w:rsidRPr="00AE5B78">
        <w:rPr>
          <w:rFonts w:cstheme="minorHAnsi"/>
          <w:noProof/>
        </w:rPr>
        <w:drawing>
          <wp:inline distT="0" distB="0" distL="0" distR="0" wp14:anchorId="1C38B314" wp14:editId="463ABED6">
            <wp:extent cx="4397403" cy="2254250"/>
            <wp:effectExtent l="0" t="0" r="3175" b="0"/>
            <wp:docPr id="72" name="Picture 7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imeline&#10;&#10;Description automatically generated"/>
                    <pic:cNvPicPr/>
                  </pic:nvPicPr>
                  <pic:blipFill>
                    <a:blip r:embed="rId54"/>
                    <a:stretch>
                      <a:fillRect/>
                    </a:stretch>
                  </pic:blipFill>
                  <pic:spPr>
                    <a:xfrm>
                      <a:off x="0" y="0"/>
                      <a:ext cx="4410141" cy="2260780"/>
                    </a:xfrm>
                    <a:prstGeom prst="rect">
                      <a:avLst/>
                    </a:prstGeom>
                  </pic:spPr>
                </pic:pic>
              </a:graphicData>
            </a:graphic>
          </wp:inline>
        </w:drawing>
      </w:r>
    </w:p>
    <w:p w14:paraId="3982485B" w14:textId="77777777" w:rsidR="006D65FB" w:rsidRPr="00AE5B78" w:rsidRDefault="006D65FB" w:rsidP="000F3CC1">
      <w:pPr>
        <w:pStyle w:val="Body2"/>
        <w:rPr>
          <w:rFonts w:cstheme="minorHAnsi"/>
        </w:rPr>
      </w:pPr>
    </w:p>
    <w:p w14:paraId="561EB070" w14:textId="77777777" w:rsidR="006D65FB" w:rsidRPr="00B84A59" w:rsidRDefault="006D65FB" w:rsidP="00B84A59">
      <w:pPr>
        <w:rPr>
          <w:b/>
          <w:bCs/>
          <w:u w:val="single"/>
        </w:rPr>
      </w:pPr>
      <w:r w:rsidRPr="00B84A59">
        <w:rPr>
          <w:b/>
          <w:bCs/>
          <w:u w:val="single"/>
        </w:rPr>
        <w:t>After</w:t>
      </w:r>
    </w:p>
    <w:p w14:paraId="7263894F" w14:textId="77777777" w:rsidR="006D65FB" w:rsidRPr="00AE5B78" w:rsidRDefault="006D65FB" w:rsidP="000F3CC1">
      <w:pPr>
        <w:pStyle w:val="Body2"/>
        <w:rPr>
          <w:rFonts w:cstheme="minorHAnsi"/>
        </w:rPr>
      </w:pPr>
      <w:r w:rsidRPr="00AE5B78">
        <w:rPr>
          <w:rFonts w:cstheme="minorHAnsi"/>
          <w:noProof/>
        </w:rPr>
        <w:drawing>
          <wp:inline distT="0" distB="0" distL="0" distR="0" wp14:anchorId="56B7F6E6" wp14:editId="6A87C99E">
            <wp:extent cx="4457700" cy="2734578"/>
            <wp:effectExtent l="0" t="0" r="0" b="8890"/>
            <wp:docPr id="71" name="Picture 7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pic:cNvPicPr/>
                  </pic:nvPicPr>
                  <pic:blipFill>
                    <a:blip r:embed="rId55"/>
                    <a:stretch>
                      <a:fillRect/>
                    </a:stretch>
                  </pic:blipFill>
                  <pic:spPr>
                    <a:xfrm>
                      <a:off x="0" y="0"/>
                      <a:ext cx="4461440" cy="2736872"/>
                    </a:xfrm>
                    <a:prstGeom prst="rect">
                      <a:avLst/>
                    </a:prstGeom>
                  </pic:spPr>
                </pic:pic>
              </a:graphicData>
            </a:graphic>
          </wp:inline>
        </w:drawing>
      </w:r>
    </w:p>
    <w:p w14:paraId="6F97869F" w14:textId="77777777" w:rsidR="006D65FB" w:rsidRPr="00AE5B78" w:rsidRDefault="006D65FB" w:rsidP="000F3CC1">
      <w:pPr>
        <w:pStyle w:val="Body2"/>
        <w:rPr>
          <w:rFonts w:cstheme="minorHAnsi"/>
        </w:rPr>
      </w:pPr>
      <w:r w:rsidRPr="00AE5B78">
        <w:rPr>
          <w:rFonts w:cstheme="minorHAnsi"/>
        </w:rPr>
        <w:br w:type="page"/>
      </w:r>
    </w:p>
    <w:p w14:paraId="23146365" w14:textId="77777777" w:rsidR="006D65FB" w:rsidRPr="00810E66" w:rsidRDefault="006D65FB" w:rsidP="000F3CC1">
      <w:pPr>
        <w:pStyle w:val="Heading4"/>
        <w:numPr>
          <w:ilvl w:val="0"/>
          <w:numId w:val="53"/>
        </w:numPr>
        <w:ind w:left="0" w:firstLine="0"/>
      </w:pPr>
      <w:bookmarkStart w:id="39" w:name="_Toc130888572"/>
      <w:r w:rsidRPr="00810E66">
        <w:lastRenderedPageBreak/>
        <w:t>Testing</w:t>
      </w:r>
      <w:bookmarkEnd w:id="39"/>
    </w:p>
    <w:p w14:paraId="6035E73E" w14:textId="77777777" w:rsidR="006D65FB" w:rsidRPr="00810E66" w:rsidRDefault="006D65FB" w:rsidP="00B84A59">
      <w:pPr>
        <w:pStyle w:val="ListParagraph"/>
        <w:numPr>
          <w:ilvl w:val="0"/>
          <w:numId w:val="276"/>
        </w:numPr>
      </w:pPr>
      <w:r w:rsidRPr="00810E66">
        <w:t xml:space="preserve">Execute the flow in </w:t>
      </w:r>
      <w:r>
        <w:t>CORTEX</w:t>
      </w:r>
      <w:r w:rsidRPr="00963F37">
        <w:t xml:space="preserve"> </w:t>
      </w:r>
      <w:r w:rsidRPr="00810E66">
        <w:t>Gateway and ensure there are no exceptions – the execution should move to the Wait-For-UI loop.</w:t>
      </w:r>
    </w:p>
    <w:p w14:paraId="0EF50F4A" w14:textId="77777777" w:rsidR="006D65FB" w:rsidRPr="00810E66" w:rsidRDefault="006D65FB" w:rsidP="00B84A59">
      <w:pPr>
        <w:pStyle w:val="ListParagraph"/>
        <w:numPr>
          <w:ilvl w:val="1"/>
          <w:numId w:val="276"/>
        </w:numPr>
      </w:pPr>
      <w:r w:rsidRPr="00810E66">
        <w:t>Set a breakpoint on the decision block in the UI state.</w:t>
      </w:r>
    </w:p>
    <w:p w14:paraId="6A585496" w14:textId="77777777" w:rsidR="006D65FB" w:rsidRPr="00810E66" w:rsidRDefault="006D65FB" w:rsidP="00B84A59">
      <w:pPr>
        <w:pStyle w:val="ListParagraph"/>
        <w:numPr>
          <w:ilvl w:val="0"/>
          <w:numId w:val="276"/>
        </w:numPr>
      </w:pPr>
      <w:r w:rsidRPr="00810E66">
        <w:t xml:space="preserve">Open the </w:t>
      </w:r>
      <w:r>
        <w:t>CORTEX</w:t>
      </w:r>
      <w:r w:rsidRPr="00963F37">
        <w:t xml:space="preserve"> </w:t>
      </w:r>
      <w:r w:rsidRPr="00810E66">
        <w:t xml:space="preserve">Interaction Portal (either deployed to your server or via </w:t>
      </w:r>
      <w:proofErr w:type="spellStart"/>
      <w:r w:rsidRPr="00810E66">
        <w:t>AppGyver</w:t>
      </w:r>
      <w:proofErr w:type="spellEnd"/>
      <w:r w:rsidRPr="00810E66">
        <w:t xml:space="preserve"> preview)</w:t>
      </w:r>
    </w:p>
    <w:p w14:paraId="59B1DC00" w14:textId="77777777" w:rsidR="006D65FB" w:rsidRPr="00810E66" w:rsidRDefault="006D65FB" w:rsidP="00B84A59">
      <w:pPr>
        <w:pStyle w:val="ListParagraph"/>
        <w:numPr>
          <w:ilvl w:val="1"/>
          <w:numId w:val="276"/>
        </w:numPr>
      </w:pPr>
      <w:r w:rsidRPr="00810E66">
        <w:t xml:space="preserve">Optionally, keep the Chrome developer Tools open to diagnose any issues making requests to </w:t>
      </w:r>
      <w:r>
        <w:t>CORTEX</w:t>
      </w:r>
      <w:r w:rsidRPr="00810E66">
        <w:t>.</w:t>
      </w:r>
    </w:p>
    <w:p w14:paraId="1751E037" w14:textId="77777777" w:rsidR="006D65FB" w:rsidRPr="00810E66" w:rsidRDefault="006D65FB" w:rsidP="00B84A59">
      <w:pPr>
        <w:pStyle w:val="ListParagraph"/>
        <w:numPr>
          <w:ilvl w:val="1"/>
          <w:numId w:val="276"/>
        </w:numPr>
      </w:pPr>
      <w:r w:rsidRPr="00810E66">
        <w:t>Log in to the system if prompted.</w:t>
      </w:r>
    </w:p>
    <w:p w14:paraId="3B136D41" w14:textId="77777777" w:rsidR="006D65FB" w:rsidRPr="00810E66" w:rsidRDefault="006D65FB" w:rsidP="00B84A59">
      <w:pPr>
        <w:pStyle w:val="ListParagraph"/>
        <w:numPr>
          <w:ilvl w:val="0"/>
          <w:numId w:val="276"/>
        </w:numPr>
      </w:pPr>
      <w:r w:rsidRPr="00810E66">
        <w:t>Select ‘Process Dashboard’ from the home page.</w:t>
      </w:r>
    </w:p>
    <w:p w14:paraId="73533731" w14:textId="77777777" w:rsidR="006D65FB" w:rsidRPr="00810E66" w:rsidRDefault="006D65FB" w:rsidP="00B84A59">
      <w:pPr>
        <w:pStyle w:val="ListParagraph"/>
        <w:numPr>
          <w:ilvl w:val="1"/>
          <w:numId w:val="276"/>
        </w:numPr>
      </w:pPr>
      <w:r w:rsidRPr="00810E66">
        <w:t>The dashboard should show at least 1 pending execution in the executions table.</w:t>
      </w:r>
    </w:p>
    <w:p w14:paraId="5A79582C" w14:textId="77777777" w:rsidR="006D65FB" w:rsidRPr="00810E66" w:rsidRDefault="006D65FB" w:rsidP="00B84A59">
      <w:pPr>
        <w:pStyle w:val="ListParagraph"/>
        <w:numPr>
          <w:ilvl w:val="1"/>
          <w:numId w:val="276"/>
        </w:numPr>
      </w:pPr>
      <w:r w:rsidRPr="00810E66">
        <w:t>If there are many executions, as below, then sorting by ‘Start Date’ will show the most recently started one.</w:t>
      </w:r>
    </w:p>
    <w:p w14:paraId="7C38761C" w14:textId="77777777" w:rsidR="006D65FB" w:rsidRPr="00810E66" w:rsidRDefault="006D65FB" w:rsidP="006D65FB">
      <w:pPr>
        <w:pStyle w:val="Body2"/>
      </w:pPr>
    </w:p>
    <w:p w14:paraId="1D18001E" w14:textId="77777777" w:rsidR="006D65FB" w:rsidRPr="00810E66" w:rsidRDefault="006D65FB" w:rsidP="006D65FB">
      <w:pPr>
        <w:pStyle w:val="Body2"/>
        <w:jc w:val="center"/>
      </w:pPr>
      <w:r w:rsidRPr="00810E66">
        <w:rPr>
          <w:noProof/>
        </w:rPr>
        <w:drawing>
          <wp:inline distT="0" distB="0" distL="0" distR="0" wp14:anchorId="764E9A19" wp14:editId="407A99E8">
            <wp:extent cx="5278120" cy="187007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56"/>
                    <a:stretch>
                      <a:fillRect/>
                    </a:stretch>
                  </pic:blipFill>
                  <pic:spPr>
                    <a:xfrm>
                      <a:off x="0" y="0"/>
                      <a:ext cx="5278120" cy="1870075"/>
                    </a:xfrm>
                    <a:prstGeom prst="rect">
                      <a:avLst/>
                    </a:prstGeom>
                  </pic:spPr>
                </pic:pic>
              </a:graphicData>
            </a:graphic>
          </wp:inline>
        </w:drawing>
      </w:r>
    </w:p>
    <w:p w14:paraId="3CC940C3" w14:textId="77777777" w:rsidR="006D65FB" w:rsidRPr="00810E66" w:rsidRDefault="006D65FB" w:rsidP="006D65FB">
      <w:pPr>
        <w:pStyle w:val="Body2"/>
      </w:pPr>
    </w:p>
    <w:p w14:paraId="446D6542" w14:textId="04FEF229" w:rsidR="006D65FB" w:rsidRPr="00810E66" w:rsidRDefault="006D65FB" w:rsidP="006D65FB">
      <w:pPr>
        <w:pStyle w:val="ListParagraph"/>
        <w:numPr>
          <w:ilvl w:val="0"/>
          <w:numId w:val="276"/>
        </w:numPr>
      </w:pPr>
      <w:r w:rsidRPr="00810E66">
        <w:t>The view is filterable based on available statuses and processes.</w:t>
      </w:r>
    </w:p>
    <w:p w14:paraId="33D25E68" w14:textId="77777777" w:rsidR="006D65FB" w:rsidRPr="00810E66" w:rsidRDefault="006D65FB" w:rsidP="006D65FB">
      <w:pPr>
        <w:pStyle w:val="Body2"/>
        <w:jc w:val="center"/>
      </w:pPr>
      <w:r w:rsidRPr="00810E66">
        <w:rPr>
          <w:noProof/>
        </w:rPr>
        <w:drawing>
          <wp:inline distT="0" distB="0" distL="0" distR="0" wp14:anchorId="3A6F379E" wp14:editId="07CE5EFE">
            <wp:extent cx="3795622" cy="7868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3838355" cy="795667"/>
                    </a:xfrm>
                    <a:prstGeom prst="rect">
                      <a:avLst/>
                    </a:prstGeom>
                  </pic:spPr>
                </pic:pic>
              </a:graphicData>
            </a:graphic>
          </wp:inline>
        </w:drawing>
      </w:r>
    </w:p>
    <w:p w14:paraId="287C95EC" w14:textId="77777777" w:rsidR="006D65FB" w:rsidRPr="00810E66" w:rsidRDefault="006D65FB" w:rsidP="006D65FB">
      <w:pPr>
        <w:pStyle w:val="Body2"/>
      </w:pPr>
    </w:p>
    <w:p w14:paraId="4E9045EA" w14:textId="77777777" w:rsidR="006D65FB" w:rsidRPr="00810E66" w:rsidRDefault="006D65FB" w:rsidP="00B84A59">
      <w:pPr>
        <w:pStyle w:val="ListParagraph"/>
        <w:numPr>
          <w:ilvl w:val="0"/>
          <w:numId w:val="276"/>
        </w:numPr>
      </w:pPr>
      <w:r w:rsidRPr="00810E66">
        <w:t>If any data was logged, clicking the ‘</w:t>
      </w:r>
      <w:proofErr w:type="spellStart"/>
      <w:r w:rsidRPr="00810E66">
        <w:t>i</w:t>
      </w:r>
      <w:proofErr w:type="spellEnd"/>
      <w:r w:rsidRPr="00810E66">
        <w:t>’ button will show these logs</w:t>
      </w:r>
    </w:p>
    <w:p w14:paraId="0FD71148" w14:textId="77777777" w:rsidR="006D65FB" w:rsidRPr="00810E66" w:rsidRDefault="006D65FB" w:rsidP="00B84A59">
      <w:pPr>
        <w:pStyle w:val="ListParagraph"/>
        <w:numPr>
          <w:ilvl w:val="0"/>
          <w:numId w:val="276"/>
        </w:numPr>
      </w:pPr>
      <w:r w:rsidRPr="00810E66">
        <w:t>Providing the access control was set up correctly, the Open Task button should be displayed – click this to navigate to the UI</w:t>
      </w:r>
    </w:p>
    <w:p w14:paraId="48BEA084" w14:textId="77777777" w:rsidR="006D65FB" w:rsidRPr="00810E66" w:rsidRDefault="006D65FB" w:rsidP="00B84A59">
      <w:pPr>
        <w:pStyle w:val="ListParagraph"/>
        <w:numPr>
          <w:ilvl w:val="1"/>
          <w:numId w:val="276"/>
        </w:numPr>
      </w:pPr>
      <w:r w:rsidRPr="00810E66">
        <w:t>If the ‘IF’ statements were correctly configured in Section 3.2.2.4, the page will open. Otherwise, a notification will be shown.</w:t>
      </w:r>
    </w:p>
    <w:p w14:paraId="5420CBFB" w14:textId="77777777" w:rsidR="006D65FB" w:rsidRPr="00810E66" w:rsidRDefault="006D65FB" w:rsidP="00B84A59">
      <w:pPr>
        <w:pStyle w:val="ListParagraph"/>
        <w:numPr>
          <w:ilvl w:val="1"/>
          <w:numId w:val="276"/>
        </w:numPr>
      </w:pPr>
      <w:r w:rsidRPr="00810E66">
        <w:t>Enter some data in the text input field and click Confirm.</w:t>
      </w:r>
    </w:p>
    <w:p w14:paraId="357CD564" w14:textId="50531433" w:rsidR="006D65FB" w:rsidRPr="00810E66" w:rsidRDefault="006D65FB" w:rsidP="00FF7548">
      <w:pPr>
        <w:pStyle w:val="ListParagraph"/>
        <w:numPr>
          <w:ilvl w:val="1"/>
          <w:numId w:val="276"/>
        </w:numPr>
        <w:spacing w:after="0"/>
      </w:pPr>
      <w:r w:rsidRPr="00810E66">
        <w:t>The execution will now have a status of ‘Running’.</w:t>
      </w:r>
    </w:p>
    <w:p w14:paraId="11133825" w14:textId="77777777" w:rsidR="006D65FB" w:rsidRPr="00810E66" w:rsidRDefault="006D65FB" w:rsidP="00FF7548">
      <w:pPr>
        <w:pStyle w:val="ListParagraph"/>
        <w:numPr>
          <w:ilvl w:val="0"/>
          <w:numId w:val="276"/>
        </w:numPr>
      </w:pPr>
      <w:r w:rsidRPr="00810E66">
        <w:t xml:space="preserve">Go back to </w:t>
      </w:r>
      <w:r>
        <w:t>CORTEX</w:t>
      </w:r>
      <w:r w:rsidRPr="00963F37">
        <w:t xml:space="preserve"> </w:t>
      </w:r>
      <w:r w:rsidRPr="00810E66">
        <w:t>– after a short time the execution will move to the breakpoint.</w:t>
      </w:r>
    </w:p>
    <w:p w14:paraId="295D9C9D" w14:textId="77777777" w:rsidR="006D65FB" w:rsidRPr="00810E66" w:rsidRDefault="006D65FB" w:rsidP="00FF7548">
      <w:pPr>
        <w:pStyle w:val="ListParagraph"/>
        <w:numPr>
          <w:ilvl w:val="1"/>
          <w:numId w:val="276"/>
        </w:numPr>
      </w:pPr>
      <w:r w:rsidRPr="00810E66">
        <w:lastRenderedPageBreak/>
        <w:t>Here you should see the response text from the UI, and the status of the task (Completed)</w:t>
      </w:r>
    </w:p>
    <w:p w14:paraId="1E8454D3" w14:textId="1B96DDE3" w:rsidR="00EB3FEC" w:rsidRPr="00810E66" w:rsidRDefault="00EB3FEC" w:rsidP="00FF7548">
      <w:pPr>
        <w:pStyle w:val="Body2"/>
        <w:jc w:val="center"/>
      </w:pPr>
      <w:r>
        <w:rPr>
          <w:noProof/>
        </w:rPr>
        <w:drawing>
          <wp:inline distT="0" distB="0" distL="0" distR="0" wp14:anchorId="05CB20DD" wp14:editId="13F6678D">
            <wp:extent cx="1645920" cy="1045585"/>
            <wp:effectExtent l="0" t="0" r="0" b="2540"/>
            <wp:docPr id="1243337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3762" name="Picture 1" descr="A screenshot of a computer code&#10;&#10;Description automatically generated"/>
                    <pic:cNvPicPr/>
                  </pic:nvPicPr>
                  <pic:blipFill>
                    <a:blip r:embed="rId58"/>
                    <a:stretch>
                      <a:fillRect/>
                    </a:stretch>
                  </pic:blipFill>
                  <pic:spPr>
                    <a:xfrm>
                      <a:off x="0" y="0"/>
                      <a:ext cx="1662105" cy="1055867"/>
                    </a:xfrm>
                    <a:prstGeom prst="rect">
                      <a:avLst/>
                    </a:prstGeom>
                  </pic:spPr>
                </pic:pic>
              </a:graphicData>
            </a:graphic>
          </wp:inline>
        </w:drawing>
      </w:r>
    </w:p>
    <w:p w14:paraId="2541959A" w14:textId="77777777" w:rsidR="006D65FB" w:rsidRPr="00810E66" w:rsidRDefault="006D65FB" w:rsidP="00FF7548">
      <w:pPr>
        <w:pStyle w:val="ListParagraph"/>
        <w:numPr>
          <w:ilvl w:val="0"/>
          <w:numId w:val="276"/>
        </w:numPr>
      </w:pPr>
      <w:r w:rsidRPr="00810E66">
        <w:t>Continue the execution.</w:t>
      </w:r>
    </w:p>
    <w:p w14:paraId="60150198" w14:textId="77777777" w:rsidR="006D65FB" w:rsidRPr="00810E66" w:rsidRDefault="006D65FB" w:rsidP="00FF7548">
      <w:pPr>
        <w:pStyle w:val="ListParagraph"/>
        <w:numPr>
          <w:ilvl w:val="1"/>
          <w:numId w:val="276"/>
        </w:numPr>
      </w:pPr>
      <w:r w:rsidRPr="00810E66">
        <w:t>It should run through to the end.</w:t>
      </w:r>
    </w:p>
    <w:p w14:paraId="20EB1D74" w14:textId="77777777" w:rsidR="006D65FB" w:rsidRPr="00810E66" w:rsidRDefault="006D65FB" w:rsidP="00FF7548">
      <w:pPr>
        <w:pStyle w:val="ListParagraph"/>
        <w:numPr>
          <w:ilvl w:val="1"/>
          <w:numId w:val="276"/>
        </w:numPr>
      </w:pPr>
      <w:r w:rsidRPr="00810E66">
        <w:t>The execution will now have a status of ‘Completed’ and will disappear after 24 hours.</w:t>
      </w:r>
    </w:p>
    <w:p w14:paraId="76D5C0EE" w14:textId="77777777" w:rsidR="006D65FB" w:rsidRDefault="006D65FB" w:rsidP="006D65FB">
      <w:r>
        <w:br w:type="page"/>
      </w:r>
    </w:p>
    <w:p w14:paraId="015769D8" w14:textId="77777777" w:rsidR="006D65FB" w:rsidRPr="007B6A83" w:rsidRDefault="006D65FB" w:rsidP="006D65FB">
      <w:pPr>
        <w:pStyle w:val="Heading2"/>
      </w:pPr>
      <w:bookmarkStart w:id="40" w:name="_Toc130888573"/>
      <w:bookmarkStart w:id="41" w:name="_Toc142059078"/>
      <w:bookmarkStart w:id="42" w:name="_Toc143173648"/>
      <w:r w:rsidRPr="007B6A83">
        <w:lastRenderedPageBreak/>
        <w:t>Direct Linking</w:t>
      </w:r>
      <w:bookmarkEnd w:id="40"/>
      <w:bookmarkEnd w:id="41"/>
      <w:bookmarkEnd w:id="42"/>
    </w:p>
    <w:p w14:paraId="11842EDB" w14:textId="77777777" w:rsidR="006D65FB" w:rsidRDefault="006D65FB" w:rsidP="00FF7548">
      <w:r w:rsidRPr="007B6A83">
        <w:t>When manual tasks are raised by an otherwise fully automated process, they are shown in the Process Dashboard. Direct linking allows the pages associated with a specific task that has been raised to be shared and accessed via a URL.</w:t>
      </w:r>
    </w:p>
    <w:p w14:paraId="1706418F" w14:textId="77777777" w:rsidR="006D65FB" w:rsidRPr="007B6A83" w:rsidRDefault="006D65FB" w:rsidP="006D65FB">
      <w:pPr>
        <w:pStyle w:val="Body2"/>
      </w:pPr>
    </w:p>
    <w:p w14:paraId="660DBA31" w14:textId="77777777" w:rsidR="006D65FB" w:rsidRPr="007B6A83" w:rsidRDefault="006D65FB" w:rsidP="00FF7548">
      <w:pPr>
        <w:pStyle w:val="Heading3"/>
        <w:numPr>
          <w:ilvl w:val="0"/>
          <w:numId w:val="53"/>
        </w:numPr>
        <w:ind w:left="0" w:firstLine="0"/>
      </w:pPr>
      <w:bookmarkStart w:id="43" w:name="_Toc130888574"/>
      <w:r w:rsidRPr="007B6A83">
        <w:t>URL Structure</w:t>
      </w:r>
      <w:bookmarkEnd w:id="43"/>
    </w:p>
    <w:p w14:paraId="37ACC494" w14:textId="77777777" w:rsidR="006D65FB" w:rsidRPr="007B6A83" w:rsidRDefault="006D65FB" w:rsidP="00FF7548">
      <w:r w:rsidRPr="007B6A83">
        <w:t>The URL takes the following form:</w:t>
      </w:r>
    </w:p>
    <w:p w14:paraId="26B4F857" w14:textId="745B395A" w:rsidR="006D65FB" w:rsidRPr="007B6A83" w:rsidRDefault="006D65FB" w:rsidP="00FF7548">
      <w:r w:rsidRPr="007B6A83">
        <w:t>https://</w:t>
      </w:r>
      <w:r w:rsidRPr="009B597A">
        <w:rPr>
          <w:b/>
          <w:bCs/>
        </w:rPr>
        <w:t>&lt;host</w:t>
      </w:r>
      <w:proofErr w:type="gramStart"/>
      <w:r w:rsidRPr="009B597A">
        <w:rPr>
          <w:b/>
          <w:bCs/>
        </w:rPr>
        <w:t>&gt;</w:t>
      </w:r>
      <w:r w:rsidRPr="007B6A83">
        <w:t>.</w:t>
      </w:r>
      <w:r w:rsidRPr="009B597A">
        <w:rPr>
          <w:b/>
          <w:bCs/>
        </w:rPr>
        <w:t>&lt;</w:t>
      </w:r>
      <w:proofErr w:type="gramEnd"/>
      <w:r w:rsidRPr="009B597A">
        <w:rPr>
          <w:b/>
          <w:bCs/>
        </w:rPr>
        <w:t>domain&gt;</w:t>
      </w:r>
      <w:r w:rsidRPr="007B6A83">
        <w:t>.com/</w:t>
      </w:r>
      <w:r w:rsidRPr="009B597A">
        <w:rPr>
          <w:b/>
          <w:bCs/>
        </w:rPr>
        <w:t>&lt;app name&gt;</w:t>
      </w:r>
      <w:r w:rsidRPr="007B6A83">
        <w:t>/?</w:t>
      </w:r>
      <w:proofErr w:type="spellStart"/>
      <w:r w:rsidRPr="007B6A83">
        <w:t>ProcessID</w:t>
      </w:r>
      <w:proofErr w:type="spellEnd"/>
      <w:r w:rsidRPr="007B6A83">
        <w:t>=</w:t>
      </w:r>
      <w:r w:rsidRPr="009B597A">
        <w:rPr>
          <w:b/>
          <w:bCs/>
        </w:rPr>
        <w:t>&lt;process ID&gt;</w:t>
      </w:r>
    </w:p>
    <w:p w14:paraId="07A7E379" w14:textId="77777777" w:rsidR="006D65FB" w:rsidRPr="007B6A83" w:rsidRDefault="006D65FB" w:rsidP="00FF7548">
      <w:r w:rsidRPr="007B6A83">
        <w:t>The parameters should be configured as follows:</w:t>
      </w:r>
    </w:p>
    <w:tbl>
      <w:tblPr>
        <w:tblStyle w:val="TableProfessional"/>
        <w:tblW w:w="8356" w:type="dxa"/>
        <w:tblLook w:val="04A0" w:firstRow="1" w:lastRow="0" w:firstColumn="1" w:lastColumn="0" w:noHBand="0" w:noVBand="1"/>
      </w:tblPr>
      <w:tblGrid>
        <w:gridCol w:w="1262"/>
        <w:gridCol w:w="4542"/>
        <w:gridCol w:w="2552"/>
      </w:tblGrid>
      <w:tr w:rsidR="006D65FB" w:rsidRPr="007B6A83" w14:paraId="04D63EB2"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4ECE3F78" w14:textId="77777777" w:rsidR="006D65FB" w:rsidRPr="00FF7548" w:rsidRDefault="006D65FB" w:rsidP="00FF7548">
            <w:pPr>
              <w:rPr>
                <w:sz w:val="18"/>
                <w:szCs w:val="18"/>
              </w:rPr>
            </w:pPr>
            <w:r w:rsidRPr="00FF7548">
              <w:rPr>
                <w:sz w:val="18"/>
                <w:szCs w:val="18"/>
              </w:rPr>
              <w:t>Parameter</w:t>
            </w:r>
          </w:p>
        </w:tc>
        <w:tc>
          <w:tcPr>
            <w:tcW w:w="4542" w:type="dxa"/>
          </w:tcPr>
          <w:p w14:paraId="5965C65E" w14:textId="77777777" w:rsidR="006D65FB" w:rsidRPr="00FF7548" w:rsidRDefault="006D65FB" w:rsidP="00FF7548">
            <w:pPr>
              <w:cnfStyle w:val="100000000000" w:firstRow="1" w:lastRow="0" w:firstColumn="0" w:lastColumn="0" w:oddVBand="0" w:evenVBand="0" w:oddHBand="0" w:evenHBand="0" w:firstRowFirstColumn="0" w:firstRowLastColumn="0" w:lastRowFirstColumn="0" w:lastRowLastColumn="0"/>
              <w:rPr>
                <w:sz w:val="18"/>
                <w:szCs w:val="18"/>
              </w:rPr>
            </w:pPr>
            <w:r w:rsidRPr="00FF7548">
              <w:rPr>
                <w:sz w:val="18"/>
                <w:szCs w:val="18"/>
              </w:rPr>
              <w:t>Description</w:t>
            </w:r>
          </w:p>
        </w:tc>
        <w:tc>
          <w:tcPr>
            <w:tcW w:w="2552" w:type="dxa"/>
          </w:tcPr>
          <w:p w14:paraId="3077F3F1" w14:textId="77777777" w:rsidR="006D65FB" w:rsidRPr="00FF7548" w:rsidRDefault="006D65FB" w:rsidP="00FF7548">
            <w:pPr>
              <w:cnfStyle w:val="100000000000" w:firstRow="1" w:lastRow="0" w:firstColumn="0" w:lastColumn="0" w:oddVBand="0" w:evenVBand="0" w:oddHBand="0" w:evenHBand="0" w:firstRowFirstColumn="0" w:firstRowLastColumn="0" w:lastRowFirstColumn="0" w:lastRowLastColumn="0"/>
              <w:rPr>
                <w:sz w:val="18"/>
                <w:szCs w:val="18"/>
              </w:rPr>
            </w:pPr>
            <w:r w:rsidRPr="00FF7548">
              <w:rPr>
                <w:sz w:val="18"/>
                <w:szCs w:val="18"/>
              </w:rPr>
              <w:t>Example</w:t>
            </w:r>
          </w:p>
        </w:tc>
      </w:tr>
      <w:tr w:rsidR="006D65FB" w:rsidRPr="007B6A83" w14:paraId="3F5AD7D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2A2FD37C" w14:textId="77777777" w:rsidR="006D65FB" w:rsidRPr="00FF7548" w:rsidRDefault="006D65FB" w:rsidP="00FF7548">
            <w:pPr>
              <w:rPr>
                <w:sz w:val="18"/>
                <w:szCs w:val="18"/>
              </w:rPr>
            </w:pPr>
            <w:r w:rsidRPr="00FF7548">
              <w:rPr>
                <w:sz w:val="18"/>
                <w:szCs w:val="18"/>
              </w:rPr>
              <w:t>Host</w:t>
            </w:r>
          </w:p>
        </w:tc>
        <w:tc>
          <w:tcPr>
            <w:tcW w:w="4542" w:type="dxa"/>
          </w:tcPr>
          <w:p w14:paraId="07D104F5"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The server hosting the CORTEX Interaction Portal</w:t>
            </w:r>
          </w:p>
        </w:tc>
        <w:tc>
          <w:tcPr>
            <w:tcW w:w="2552" w:type="dxa"/>
          </w:tcPr>
          <w:p w14:paraId="78B7D45C"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7548">
              <w:rPr>
                <w:sz w:val="18"/>
                <w:szCs w:val="18"/>
              </w:rPr>
              <w:t>myserver</w:t>
            </w:r>
            <w:proofErr w:type="spellEnd"/>
          </w:p>
        </w:tc>
      </w:tr>
      <w:tr w:rsidR="006D65FB" w:rsidRPr="007B6A83" w14:paraId="6EF048B5"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1B163349" w14:textId="77777777" w:rsidR="006D65FB" w:rsidRPr="00FF7548" w:rsidRDefault="006D65FB" w:rsidP="00FF7548">
            <w:pPr>
              <w:rPr>
                <w:sz w:val="18"/>
                <w:szCs w:val="18"/>
              </w:rPr>
            </w:pPr>
            <w:r w:rsidRPr="00FF7548">
              <w:rPr>
                <w:sz w:val="18"/>
                <w:szCs w:val="18"/>
              </w:rPr>
              <w:t>Domain</w:t>
            </w:r>
          </w:p>
        </w:tc>
        <w:tc>
          <w:tcPr>
            <w:tcW w:w="4542" w:type="dxa"/>
          </w:tcPr>
          <w:p w14:paraId="3DBA4080"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The domain of the server hosting the CORTEX Interaction Portal</w:t>
            </w:r>
          </w:p>
        </w:tc>
        <w:tc>
          <w:tcPr>
            <w:tcW w:w="2552" w:type="dxa"/>
          </w:tcPr>
          <w:p w14:paraId="2D494532"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FF7548">
              <w:rPr>
                <w:sz w:val="18"/>
                <w:szCs w:val="18"/>
              </w:rPr>
              <w:t>mydomain</w:t>
            </w:r>
            <w:proofErr w:type="spellEnd"/>
          </w:p>
        </w:tc>
      </w:tr>
      <w:tr w:rsidR="006D65FB" w:rsidRPr="007B6A83" w14:paraId="5DD99275"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132234C7" w14:textId="77777777" w:rsidR="006D65FB" w:rsidRPr="00FF7548" w:rsidRDefault="006D65FB" w:rsidP="00FF7548">
            <w:pPr>
              <w:rPr>
                <w:sz w:val="18"/>
                <w:szCs w:val="18"/>
              </w:rPr>
            </w:pPr>
            <w:r w:rsidRPr="00FF7548">
              <w:rPr>
                <w:sz w:val="18"/>
                <w:szCs w:val="18"/>
              </w:rPr>
              <w:t>App name</w:t>
            </w:r>
          </w:p>
        </w:tc>
        <w:tc>
          <w:tcPr>
            <w:tcW w:w="4542" w:type="dxa"/>
          </w:tcPr>
          <w:p w14:paraId="224F74DC"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The name given to the CORTEX Interaction Portal</w:t>
            </w:r>
          </w:p>
          <w:p w14:paraId="5D42E919"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Usually this is ‘</w:t>
            </w:r>
            <w:proofErr w:type="spellStart"/>
            <w:r w:rsidRPr="00FF7548">
              <w:rPr>
                <w:sz w:val="18"/>
                <w:szCs w:val="18"/>
              </w:rPr>
              <w:t>CortexInteractionPortal</w:t>
            </w:r>
            <w:proofErr w:type="spellEnd"/>
            <w:r w:rsidRPr="00FF7548">
              <w:rPr>
                <w:sz w:val="18"/>
                <w:szCs w:val="18"/>
              </w:rPr>
              <w:t>’</w:t>
            </w:r>
          </w:p>
        </w:tc>
        <w:tc>
          <w:tcPr>
            <w:tcW w:w="2552" w:type="dxa"/>
          </w:tcPr>
          <w:p w14:paraId="6AF5415E"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7548">
              <w:rPr>
                <w:sz w:val="18"/>
                <w:szCs w:val="18"/>
              </w:rPr>
              <w:t>CortexInteractionPortal</w:t>
            </w:r>
            <w:proofErr w:type="spellEnd"/>
          </w:p>
        </w:tc>
      </w:tr>
      <w:tr w:rsidR="006D65FB" w:rsidRPr="007B6A83" w14:paraId="00AD5DEE"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7ED46E23" w14:textId="77777777" w:rsidR="006D65FB" w:rsidRPr="00FF7548" w:rsidRDefault="006D65FB" w:rsidP="00FF7548">
            <w:pPr>
              <w:rPr>
                <w:sz w:val="18"/>
                <w:szCs w:val="18"/>
              </w:rPr>
            </w:pPr>
            <w:r w:rsidRPr="00FF7548">
              <w:rPr>
                <w:sz w:val="18"/>
                <w:szCs w:val="18"/>
              </w:rPr>
              <w:t>Process ID</w:t>
            </w:r>
          </w:p>
        </w:tc>
        <w:tc>
          <w:tcPr>
            <w:tcW w:w="4542" w:type="dxa"/>
          </w:tcPr>
          <w:p w14:paraId="36923A8A"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 xml:space="preserve">The </w:t>
            </w:r>
            <w:proofErr w:type="spellStart"/>
            <w:r w:rsidRPr="00FF7548">
              <w:rPr>
                <w:sz w:val="18"/>
                <w:szCs w:val="18"/>
              </w:rPr>
              <w:t>uuid</w:t>
            </w:r>
            <w:proofErr w:type="spellEnd"/>
            <w:r w:rsidRPr="00FF7548">
              <w:rPr>
                <w:sz w:val="18"/>
                <w:szCs w:val="18"/>
              </w:rPr>
              <w:t xml:space="preserve"> of the process that the task has been raised as part of.</w:t>
            </w:r>
          </w:p>
        </w:tc>
        <w:tc>
          <w:tcPr>
            <w:tcW w:w="2552" w:type="dxa"/>
          </w:tcPr>
          <w:p w14:paraId="22DC837F"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b7873633-9aab-494c-aa95-368332cf741f</w:t>
            </w:r>
          </w:p>
        </w:tc>
      </w:tr>
    </w:tbl>
    <w:p w14:paraId="1393C8A3" w14:textId="77777777" w:rsidR="006D65FB" w:rsidRPr="007B6A83" w:rsidRDefault="006D65FB" w:rsidP="00FF7548">
      <w:r w:rsidRPr="007B6A83">
        <w:t>Therefore, an example URL could be:</w:t>
      </w:r>
    </w:p>
    <w:p w14:paraId="2784DACA" w14:textId="77777777" w:rsidR="006D65FB" w:rsidRPr="008933C3" w:rsidRDefault="00000000" w:rsidP="00FF7548">
      <w:pPr>
        <w:pStyle w:val="Body2"/>
        <w:rPr>
          <w:b/>
          <w:bCs/>
        </w:rPr>
      </w:pPr>
      <w:hyperlink r:id="rId59" w:history="1">
        <w:r w:rsidR="006D65FB" w:rsidRPr="008933C3">
          <w:rPr>
            <w:rStyle w:val="Hyperlink"/>
            <w:b/>
            <w:bCs/>
          </w:rPr>
          <w:t>https://myserver.mydomain.com/CortexInteractionPortal/?ProcessID=b7873633-9aab-494c-aa95-368332cf741f</w:t>
        </w:r>
      </w:hyperlink>
    </w:p>
    <w:p w14:paraId="1DBCB172" w14:textId="3B6422DF" w:rsidR="006D65FB" w:rsidRPr="007B6A83" w:rsidRDefault="006D65FB" w:rsidP="00FF7548">
      <w:pPr>
        <w:pStyle w:val="Body2"/>
      </w:pPr>
    </w:p>
    <w:p w14:paraId="6AF01806" w14:textId="77777777" w:rsidR="006D65FB" w:rsidRPr="007B6A83" w:rsidRDefault="006D65FB" w:rsidP="00FF7548">
      <w:pPr>
        <w:pStyle w:val="Heading3"/>
        <w:numPr>
          <w:ilvl w:val="0"/>
          <w:numId w:val="53"/>
        </w:numPr>
        <w:ind w:left="0" w:firstLine="0"/>
      </w:pPr>
      <w:bookmarkStart w:id="44" w:name="_Toc130888575"/>
      <w:r w:rsidRPr="007B6A83">
        <w:t>Sharing a link manually</w:t>
      </w:r>
      <w:bookmarkEnd w:id="44"/>
    </w:p>
    <w:p w14:paraId="17D689D1" w14:textId="77777777" w:rsidR="006D65FB" w:rsidRPr="007B6A83" w:rsidRDefault="006D65FB" w:rsidP="00FF7548">
      <w:r w:rsidRPr="007B6A83">
        <w:t>To share a link to a task that is visible on the process dashboard, navigate to it and examine the reference column.</w:t>
      </w:r>
    </w:p>
    <w:p w14:paraId="1C71DAE3" w14:textId="77777777" w:rsidR="006D65FB" w:rsidRPr="007B6A83" w:rsidRDefault="006D65FB" w:rsidP="00FF7548">
      <w:pPr>
        <w:pStyle w:val="Body2"/>
      </w:pPr>
      <w:r w:rsidRPr="007B6A83">
        <w:rPr>
          <w:noProof/>
        </w:rPr>
        <w:drawing>
          <wp:inline distT="0" distB="0" distL="0" distR="0" wp14:anchorId="7BC0FE25" wp14:editId="35E2BB17">
            <wp:extent cx="5278120" cy="21513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60"/>
                    <a:stretch>
                      <a:fillRect/>
                    </a:stretch>
                  </pic:blipFill>
                  <pic:spPr>
                    <a:xfrm>
                      <a:off x="0" y="0"/>
                      <a:ext cx="5278120" cy="2151380"/>
                    </a:xfrm>
                    <a:prstGeom prst="rect">
                      <a:avLst/>
                    </a:prstGeom>
                  </pic:spPr>
                </pic:pic>
              </a:graphicData>
            </a:graphic>
          </wp:inline>
        </w:drawing>
      </w:r>
    </w:p>
    <w:p w14:paraId="56E706A3" w14:textId="77777777" w:rsidR="006D65FB" w:rsidRPr="007B6A83" w:rsidRDefault="006D65FB" w:rsidP="00FF7548">
      <w:pPr>
        <w:pStyle w:val="Body2"/>
      </w:pPr>
    </w:p>
    <w:p w14:paraId="77F682B0" w14:textId="77777777" w:rsidR="006D65FB" w:rsidRDefault="006D65FB" w:rsidP="00FF7548">
      <w:r w:rsidRPr="007B6A83">
        <w:t xml:space="preserve">The ID before the name of the task is the Process ID that can be used in the sharable URL. Using the example above, if a user was to navigate to the following URL, they will only be shown that </w:t>
      </w:r>
      <w:proofErr w:type="gramStart"/>
      <w:r w:rsidRPr="007B6A83">
        <w:t>particular task</w:t>
      </w:r>
      <w:proofErr w:type="gramEnd"/>
      <w:r w:rsidRPr="007B6A83">
        <w:t xml:space="preserve"> in the dashboard.</w:t>
      </w:r>
    </w:p>
    <w:p w14:paraId="47009438" w14:textId="77777777" w:rsidR="006D65FB" w:rsidRPr="007B6A83" w:rsidRDefault="006D65FB" w:rsidP="00FF7548">
      <w:pPr>
        <w:pStyle w:val="Body2"/>
      </w:pPr>
    </w:p>
    <w:p w14:paraId="7C4312F7" w14:textId="77777777" w:rsidR="006D65FB" w:rsidRDefault="00000000" w:rsidP="00FF7548">
      <w:pPr>
        <w:rPr>
          <w:b/>
          <w:bCs/>
        </w:rPr>
      </w:pPr>
      <w:hyperlink r:id="rId61" w:history="1">
        <w:r w:rsidR="006D65FB" w:rsidRPr="00BC1A9C">
          <w:rPr>
            <w:rStyle w:val="Hyperlink"/>
            <w:b/>
            <w:bCs/>
          </w:rPr>
          <w:t>https://myserver.mydomain.com/CortexInteractionPortal/?ProcessID=CTX_OM_74035</w:t>
        </w:r>
      </w:hyperlink>
    </w:p>
    <w:p w14:paraId="343B79C7" w14:textId="77777777" w:rsidR="006D65FB" w:rsidRPr="00BC1A9C" w:rsidRDefault="006D65FB" w:rsidP="00FF7548">
      <w:pPr>
        <w:pStyle w:val="Body2"/>
        <w:rPr>
          <w:b/>
          <w:bCs/>
        </w:rPr>
      </w:pPr>
    </w:p>
    <w:p w14:paraId="68BB9E6F" w14:textId="77777777" w:rsidR="006D65FB" w:rsidRPr="007B6A83" w:rsidRDefault="006D65FB" w:rsidP="00FF7548">
      <w:pPr>
        <w:pStyle w:val="Body2"/>
      </w:pPr>
      <w:r w:rsidRPr="007B6A83">
        <w:rPr>
          <w:noProof/>
        </w:rPr>
        <w:drawing>
          <wp:inline distT="0" distB="0" distL="0" distR="0" wp14:anchorId="56303FB0" wp14:editId="14083714">
            <wp:extent cx="5278120" cy="1056005"/>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62"/>
                    <a:stretch>
                      <a:fillRect/>
                    </a:stretch>
                  </pic:blipFill>
                  <pic:spPr>
                    <a:xfrm>
                      <a:off x="0" y="0"/>
                      <a:ext cx="5278120" cy="1056005"/>
                    </a:xfrm>
                    <a:prstGeom prst="rect">
                      <a:avLst/>
                    </a:prstGeom>
                  </pic:spPr>
                </pic:pic>
              </a:graphicData>
            </a:graphic>
          </wp:inline>
        </w:drawing>
      </w:r>
    </w:p>
    <w:p w14:paraId="00B9EBAF" w14:textId="7373834F" w:rsidR="006D65FB" w:rsidRPr="007B6A83" w:rsidRDefault="006D65FB" w:rsidP="00FF7548">
      <w:pPr>
        <w:pStyle w:val="Body2"/>
      </w:pPr>
    </w:p>
    <w:p w14:paraId="77934681" w14:textId="77777777" w:rsidR="006D65FB" w:rsidRPr="007B6A83" w:rsidRDefault="006D65FB" w:rsidP="00FF7548">
      <w:pPr>
        <w:pStyle w:val="Heading3"/>
        <w:numPr>
          <w:ilvl w:val="0"/>
          <w:numId w:val="53"/>
        </w:numPr>
        <w:ind w:left="0" w:firstLine="0"/>
      </w:pPr>
      <w:bookmarkStart w:id="45" w:name="_Toc130888576"/>
      <w:r w:rsidRPr="007B6A83">
        <w:t>Sharing a link automatically</w:t>
      </w:r>
      <w:bookmarkEnd w:id="45"/>
    </w:p>
    <w:p w14:paraId="6804A9F7" w14:textId="77777777" w:rsidR="006D65FB" w:rsidRPr="007B6A83" w:rsidRDefault="006D65FB" w:rsidP="00FF7548">
      <w:r w:rsidRPr="007B6A83">
        <w:t>Rather than sharing the link manually, it may be a good idea to have the flow that raises the task send an email notification to the user who should deal with the task. This notification could contain the URL that will directly link them to the task to deal with.</w:t>
      </w:r>
    </w:p>
    <w:p w14:paraId="2F2C122B" w14:textId="2879F655" w:rsidR="006D65FB" w:rsidRDefault="006D65FB" w:rsidP="009C7672">
      <w:r w:rsidRPr="007B6A83">
        <w:t>An example flow configuration can be shown below, where an email is sent directly before the task is raised.</w:t>
      </w:r>
    </w:p>
    <w:p w14:paraId="66F1EF9B" w14:textId="64D33311" w:rsidR="009C7672" w:rsidRPr="007B6A83" w:rsidRDefault="009C7672" w:rsidP="006D65FB">
      <w:pPr>
        <w:pStyle w:val="Body2"/>
      </w:pPr>
      <w:r>
        <w:rPr>
          <w:noProof/>
        </w:rPr>
        <w:drawing>
          <wp:inline distT="0" distB="0" distL="0" distR="0" wp14:anchorId="155AF76F" wp14:editId="604780E3">
            <wp:extent cx="5278120" cy="2654935"/>
            <wp:effectExtent l="0" t="0" r="0" b="0"/>
            <wp:docPr id="175095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58094" name="Picture 1" descr="A screenshot of a computer&#10;&#10;Description automatically generated"/>
                    <pic:cNvPicPr/>
                  </pic:nvPicPr>
                  <pic:blipFill>
                    <a:blip r:embed="rId63"/>
                    <a:stretch>
                      <a:fillRect/>
                    </a:stretch>
                  </pic:blipFill>
                  <pic:spPr>
                    <a:xfrm>
                      <a:off x="0" y="0"/>
                      <a:ext cx="5278120" cy="2654935"/>
                    </a:xfrm>
                    <a:prstGeom prst="rect">
                      <a:avLst/>
                    </a:prstGeom>
                  </pic:spPr>
                </pic:pic>
              </a:graphicData>
            </a:graphic>
          </wp:inline>
        </w:drawing>
      </w:r>
    </w:p>
    <w:p w14:paraId="48C1D130" w14:textId="77777777" w:rsidR="006D65FB" w:rsidRPr="000A68C4" w:rsidRDefault="006D65FB" w:rsidP="006D65FB">
      <w:pPr>
        <w:pStyle w:val="Heading1"/>
      </w:pPr>
      <w:bookmarkStart w:id="46" w:name="_Toc130888577"/>
      <w:bookmarkStart w:id="47" w:name="_Toc142059079"/>
      <w:bookmarkStart w:id="48" w:name="_Toc143173649"/>
      <w:proofErr w:type="spellStart"/>
      <w:r w:rsidRPr="000A68C4">
        <w:lastRenderedPageBreak/>
        <w:t>AppGyver</w:t>
      </w:r>
      <w:proofErr w:type="spellEnd"/>
      <w:r w:rsidRPr="000A68C4">
        <w:t xml:space="preserve"> How-To Guidance</w:t>
      </w:r>
      <w:bookmarkEnd w:id="46"/>
      <w:bookmarkEnd w:id="47"/>
      <w:bookmarkEnd w:id="48"/>
    </w:p>
    <w:p w14:paraId="13F9B0C2" w14:textId="09A65721" w:rsidR="006D65FB" w:rsidRPr="000A68C4" w:rsidRDefault="006D65FB" w:rsidP="00FF7548">
      <w:r w:rsidRPr="000A68C4">
        <w:t xml:space="preserve">This section will focus on a variety of miscellaneous ‘how-to’ sections relating to building pages in </w:t>
      </w:r>
      <w:proofErr w:type="spellStart"/>
      <w:r w:rsidRPr="000A68C4">
        <w:t>AppGyver</w:t>
      </w:r>
      <w:proofErr w:type="spellEnd"/>
      <w:r w:rsidRPr="000A68C4">
        <w:t>.</w:t>
      </w:r>
    </w:p>
    <w:p w14:paraId="6CFEBB58" w14:textId="77777777" w:rsidR="006D65FB" w:rsidRPr="000A68C4" w:rsidRDefault="006D65FB" w:rsidP="006D65FB">
      <w:pPr>
        <w:pStyle w:val="Heading2"/>
      </w:pPr>
      <w:bookmarkStart w:id="49" w:name="_Toc130888578"/>
      <w:bookmarkStart w:id="50" w:name="_Toc142059080"/>
      <w:bookmarkStart w:id="51" w:name="_Toc143173650"/>
      <w:r w:rsidRPr="000A68C4">
        <w:t>UI Components</w:t>
      </w:r>
      <w:bookmarkEnd w:id="49"/>
      <w:bookmarkEnd w:id="50"/>
      <w:bookmarkEnd w:id="51"/>
    </w:p>
    <w:p w14:paraId="03661A01" w14:textId="77777777" w:rsidR="006D65FB" w:rsidRPr="000A68C4" w:rsidRDefault="006D65FB" w:rsidP="005C5EF6">
      <w:pPr>
        <w:pStyle w:val="Heading3"/>
        <w:numPr>
          <w:ilvl w:val="0"/>
          <w:numId w:val="53"/>
        </w:numPr>
        <w:ind w:left="0" w:firstLine="0"/>
      </w:pPr>
      <w:bookmarkStart w:id="52" w:name="_Toc130888579"/>
      <w:r w:rsidRPr="000A68C4">
        <w:t>Conditional visibility</w:t>
      </w:r>
      <w:bookmarkEnd w:id="52"/>
    </w:p>
    <w:p w14:paraId="4AE5B7B5" w14:textId="4336FA62" w:rsidR="006D65FB" w:rsidRPr="000A68C4" w:rsidRDefault="006D65FB" w:rsidP="00FF7548">
      <w:r w:rsidRPr="000A68C4">
        <w:t>Often when building UIs, there is a requirement to make certain components visible only under certain conditions. There are two ways of doing this, both making use of the ‘Visible’ property which is configurable for all UI components:</w:t>
      </w:r>
    </w:p>
    <w:p w14:paraId="69C56D66" w14:textId="5F5B1055" w:rsidR="006D65FB" w:rsidRPr="000A68C4" w:rsidRDefault="006D65FB" w:rsidP="00C835AB">
      <w:pPr>
        <w:pStyle w:val="Heading4"/>
      </w:pPr>
      <w:r w:rsidRPr="000A68C4">
        <w:t>Configure the visibility based on a formula</w:t>
      </w:r>
      <w:r w:rsidR="00FF7548">
        <w:t>.</w:t>
      </w:r>
    </w:p>
    <w:p w14:paraId="5602C94E" w14:textId="77777777" w:rsidR="006D65FB" w:rsidRPr="000A68C4" w:rsidRDefault="006D65FB" w:rsidP="00FF7548">
      <w:r w:rsidRPr="000A68C4">
        <w:t>Here we will bind the ‘Visible’ property of a component to a formula, ensuring that a button is only visible on the first day of every month.</w:t>
      </w:r>
    </w:p>
    <w:p w14:paraId="43F19AB7" w14:textId="77777777" w:rsidR="006D65FB" w:rsidRPr="000A68C4" w:rsidRDefault="006D65FB" w:rsidP="00FF7548">
      <w:pPr>
        <w:pStyle w:val="ListParagraph"/>
        <w:numPr>
          <w:ilvl w:val="0"/>
          <w:numId w:val="277"/>
        </w:numPr>
      </w:pPr>
      <w:r w:rsidRPr="000A68C4">
        <w:t>Select the component to which the visibility should be configured. In this case a button, but this process is extendable to any UI components.</w:t>
      </w:r>
    </w:p>
    <w:p w14:paraId="26C92F1B" w14:textId="77777777" w:rsidR="006D65FB" w:rsidRPr="000A68C4" w:rsidRDefault="006D65FB" w:rsidP="00FF7548">
      <w:pPr>
        <w:pStyle w:val="ListParagraph"/>
        <w:numPr>
          <w:ilvl w:val="0"/>
          <w:numId w:val="277"/>
        </w:numPr>
      </w:pPr>
      <w:r w:rsidRPr="000A68C4">
        <w:t>On the right, the properties of this button will be displayed, by clicking ‘Advanced Properties’, the ‘Visible’ property that should be configured here will be revealed.</w:t>
      </w:r>
    </w:p>
    <w:p w14:paraId="0F20E35F" w14:textId="77777777" w:rsidR="006D65FB" w:rsidRPr="000A68C4" w:rsidRDefault="006D65FB" w:rsidP="00FF7548">
      <w:pPr>
        <w:pStyle w:val="ListParagraph"/>
        <w:numPr>
          <w:ilvl w:val="0"/>
          <w:numId w:val="277"/>
        </w:numPr>
      </w:pPr>
      <w:r w:rsidRPr="000A68C4">
        <w:t>Select the button directly below the property name to configure the bindings.</w:t>
      </w:r>
    </w:p>
    <w:p w14:paraId="7BBF6EB4" w14:textId="77777777" w:rsidR="006D65FB" w:rsidRPr="000A68C4" w:rsidRDefault="006D65FB" w:rsidP="00FF7548">
      <w:pPr>
        <w:pStyle w:val="Body2"/>
      </w:pPr>
    </w:p>
    <w:p w14:paraId="7A06DC42" w14:textId="77777777" w:rsidR="006D65FB" w:rsidRPr="000A68C4" w:rsidRDefault="006D65FB" w:rsidP="00FF7548">
      <w:pPr>
        <w:pStyle w:val="Body2"/>
        <w:jc w:val="center"/>
      </w:pPr>
      <w:r w:rsidRPr="000A68C4">
        <w:rPr>
          <w:noProof/>
        </w:rPr>
        <w:lastRenderedPageBreak/>
        <mc:AlternateContent>
          <mc:Choice Requires="wps">
            <w:drawing>
              <wp:anchor distT="0" distB="0" distL="114300" distR="114300" simplePos="0" relativeHeight="251686912" behindDoc="0" locked="0" layoutInCell="1" allowOverlap="1" wp14:anchorId="22783AA9" wp14:editId="63A3C637">
                <wp:simplePos x="0" y="0"/>
                <wp:positionH relativeFrom="column">
                  <wp:posOffset>1436945</wp:posOffset>
                </wp:positionH>
                <wp:positionV relativeFrom="paragraph">
                  <wp:posOffset>2971800</wp:posOffset>
                </wp:positionV>
                <wp:extent cx="553641" cy="523875"/>
                <wp:effectExtent l="0" t="0" r="18415" b="28575"/>
                <wp:wrapNone/>
                <wp:docPr id="15" name="Oval 15"/>
                <wp:cNvGraphicFramePr/>
                <a:graphic xmlns:a="http://schemas.openxmlformats.org/drawingml/2006/main">
                  <a:graphicData uri="http://schemas.microsoft.com/office/word/2010/wordprocessingShape">
                    <wps:wsp>
                      <wps:cNvSpPr/>
                      <wps:spPr>
                        <a:xfrm>
                          <a:off x="0" y="0"/>
                          <a:ext cx="553641"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72202" id="Oval 15" o:spid="_x0000_s1026" style="position:absolute;margin-left:113.15pt;margin-top:234pt;width:43.6pt;height:4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" filled="f" strokecolor="red" strokeweight="1pt">
                <v:stroke joinstyle="miter"/>
              </v:oval>
            </w:pict>
          </mc:Fallback>
        </mc:AlternateContent>
      </w:r>
      <w:r w:rsidRPr="000A68C4">
        <w:rPr>
          <w:noProof/>
        </w:rPr>
        <w:drawing>
          <wp:inline distT="0" distB="0" distL="0" distR="0" wp14:anchorId="38787966" wp14:editId="3ED970D7">
            <wp:extent cx="2495550" cy="3975961"/>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64"/>
                    <a:stretch>
                      <a:fillRect/>
                    </a:stretch>
                  </pic:blipFill>
                  <pic:spPr>
                    <a:xfrm>
                      <a:off x="0" y="0"/>
                      <a:ext cx="2495550" cy="3975961"/>
                    </a:xfrm>
                    <a:prstGeom prst="rect">
                      <a:avLst/>
                    </a:prstGeom>
                  </pic:spPr>
                </pic:pic>
              </a:graphicData>
            </a:graphic>
          </wp:inline>
        </w:drawing>
      </w:r>
    </w:p>
    <w:p w14:paraId="743CCD54" w14:textId="77777777" w:rsidR="006D65FB" w:rsidRPr="000A68C4" w:rsidRDefault="006D65FB" w:rsidP="00FF7548">
      <w:pPr>
        <w:pStyle w:val="Body2"/>
      </w:pPr>
    </w:p>
    <w:p w14:paraId="5B9E0B5F" w14:textId="4AD8E7CD" w:rsidR="006D65FB" w:rsidRPr="000A68C4" w:rsidRDefault="006D65FB" w:rsidP="00FF7548">
      <w:pPr>
        <w:pStyle w:val="Body2"/>
      </w:pPr>
    </w:p>
    <w:p w14:paraId="4CE09E8E" w14:textId="337EB620" w:rsidR="006D65FB" w:rsidRPr="000A68C4" w:rsidRDefault="006D65FB" w:rsidP="00FF7548">
      <w:pPr>
        <w:pStyle w:val="ListParagraph"/>
        <w:numPr>
          <w:ilvl w:val="0"/>
          <w:numId w:val="277"/>
        </w:numPr>
      </w:pPr>
      <w:r w:rsidRPr="000A68C4">
        <w:t xml:space="preserve">This will open the window for editing bindings for this property. </w:t>
      </w:r>
    </w:p>
    <w:p w14:paraId="1A8DB0B8" w14:textId="29EED7C8" w:rsidR="006D65FB" w:rsidRPr="000A68C4" w:rsidRDefault="006D65FB" w:rsidP="00FF7548">
      <w:pPr>
        <w:pStyle w:val="WeAreCORTEXEmphasis"/>
      </w:pPr>
      <w:r w:rsidRPr="000A68C4">
        <w:t xml:space="preserve">Bindings allow the user to set the property value to a datum from another source, not just a static value. This is analogous to changing the view on a </w:t>
      </w:r>
      <w:r>
        <w:t>CORTEX</w:t>
      </w:r>
      <w:r w:rsidRPr="000A68C4">
        <w:t xml:space="preserve"> block property between literal, variable, and expression.</w:t>
      </w:r>
    </w:p>
    <w:p w14:paraId="48C15125" w14:textId="77777777" w:rsidR="006D65FB" w:rsidRPr="000A68C4" w:rsidRDefault="006D65FB" w:rsidP="005C5EF6">
      <w:pPr>
        <w:pStyle w:val="ListParagraph"/>
        <w:numPr>
          <w:ilvl w:val="0"/>
          <w:numId w:val="277"/>
        </w:numPr>
      </w:pPr>
      <w:r w:rsidRPr="000A68C4">
        <w:t>Select ‘Formula’, then click the existing formula</w:t>
      </w:r>
      <w:r>
        <w:t>.</w:t>
      </w:r>
    </w:p>
    <w:p w14:paraId="3B52CB2A" w14:textId="77777777" w:rsidR="006D65FB" w:rsidRPr="000A68C4" w:rsidRDefault="006D65FB" w:rsidP="00FF7548">
      <w:pPr>
        <w:pStyle w:val="Body2"/>
        <w:jc w:val="center"/>
      </w:pPr>
      <w:r w:rsidRPr="000A68C4">
        <w:rPr>
          <w:noProof/>
        </w:rPr>
        <mc:AlternateContent>
          <mc:Choice Requires="wps">
            <w:drawing>
              <wp:anchor distT="0" distB="0" distL="114300" distR="114300" simplePos="0" relativeHeight="251687936" behindDoc="0" locked="0" layoutInCell="1" allowOverlap="1" wp14:anchorId="2C7CEA9D" wp14:editId="4F414281">
                <wp:simplePos x="0" y="0"/>
                <wp:positionH relativeFrom="column">
                  <wp:posOffset>234163</wp:posOffset>
                </wp:positionH>
                <wp:positionV relativeFrom="paragraph">
                  <wp:posOffset>1072896</wp:posOffset>
                </wp:positionV>
                <wp:extent cx="4703673" cy="523875"/>
                <wp:effectExtent l="0" t="0" r="20955" b="28575"/>
                <wp:wrapNone/>
                <wp:docPr id="37" name="Oval 37"/>
                <wp:cNvGraphicFramePr/>
                <a:graphic xmlns:a="http://schemas.openxmlformats.org/drawingml/2006/main">
                  <a:graphicData uri="http://schemas.microsoft.com/office/word/2010/wordprocessingShape">
                    <wps:wsp>
                      <wps:cNvSpPr/>
                      <wps:spPr>
                        <a:xfrm>
                          <a:off x="0" y="0"/>
                          <a:ext cx="4703673"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4266E" id="Oval 37" o:spid="_x0000_s1026" style="position:absolute;margin-left:18.45pt;margin-top:84.5pt;width:370.35pt;height:4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" filled="f" strokecolor="red" strokeweight="1pt">
                <v:stroke joinstyle="miter"/>
              </v:oval>
            </w:pict>
          </mc:Fallback>
        </mc:AlternateContent>
      </w:r>
      <w:r w:rsidRPr="000A68C4">
        <w:rPr>
          <w:noProof/>
        </w:rPr>
        <w:drawing>
          <wp:inline distT="0" distB="0" distL="0" distR="0" wp14:anchorId="15A1406C" wp14:editId="66311A17">
            <wp:extent cx="5080768" cy="2305050"/>
            <wp:effectExtent l="0" t="0" r="571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stretch>
                      <a:fillRect/>
                    </a:stretch>
                  </pic:blipFill>
                  <pic:spPr>
                    <a:xfrm>
                      <a:off x="0" y="0"/>
                      <a:ext cx="5080768" cy="2305050"/>
                    </a:xfrm>
                    <a:prstGeom prst="rect">
                      <a:avLst/>
                    </a:prstGeom>
                  </pic:spPr>
                </pic:pic>
              </a:graphicData>
            </a:graphic>
          </wp:inline>
        </w:drawing>
      </w:r>
    </w:p>
    <w:p w14:paraId="7248D21C" w14:textId="77777777" w:rsidR="006D65FB" w:rsidRPr="000A68C4" w:rsidRDefault="006D65FB" w:rsidP="00FF7548">
      <w:pPr>
        <w:pStyle w:val="Body2"/>
      </w:pPr>
    </w:p>
    <w:p w14:paraId="6EB183CA" w14:textId="77777777" w:rsidR="006D65FB" w:rsidRPr="000A68C4" w:rsidRDefault="006D65FB" w:rsidP="005C5EF6">
      <w:pPr>
        <w:pStyle w:val="ListParagraph"/>
        <w:numPr>
          <w:ilvl w:val="0"/>
          <w:numId w:val="277"/>
        </w:numPr>
      </w:pPr>
      <w:r w:rsidRPr="000A68C4">
        <w:t>This will open the formula editor. A multitude of variables and functions with which to manipulate them are available to use by double-clicking them.</w:t>
      </w:r>
    </w:p>
    <w:p w14:paraId="2B19D3E5" w14:textId="77777777" w:rsidR="006D65FB" w:rsidRPr="000A68C4" w:rsidRDefault="006D65FB" w:rsidP="005C5EF6">
      <w:pPr>
        <w:pStyle w:val="ListParagraph"/>
        <w:numPr>
          <w:ilvl w:val="0"/>
          <w:numId w:val="277"/>
        </w:numPr>
      </w:pPr>
      <w:r w:rsidRPr="000A68C4">
        <w:lastRenderedPageBreak/>
        <w:t>Enter the below formula into the formula editor. This will return true if the current date is</w:t>
      </w:r>
      <w:r>
        <w:t xml:space="preserve"> the first of the month.</w:t>
      </w:r>
    </w:p>
    <w:p w14:paraId="18E2C73E" w14:textId="77777777" w:rsidR="006D65FB" w:rsidRPr="000A68C4" w:rsidRDefault="006D65FB" w:rsidP="00FF7548">
      <w:pPr>
        <w:pStyle w:val="Style1"/>
      </w:pPr>
      <w:r w:rsidRPr="000A68C4">
        <w:t>GET_DATETIME_COMPONENT(</w:t>
      </w:r>
      <w:proofErr w:type="gramStart"/>
      <w:r w:rsidRPr="000A68C4">
        <w:t>NOW(</w:t>
      </w:r>
      <w:proofErr w:type="gramEnd"/>
      <w:r w:rsidRPr="000A68C4">
        <w:t>), "date") == 1</w:t>
      </w:r>
    </w:p>
    <w:p w14:paraId="4F026133" w14:textId="77777777" w:rsidR="006D65FB" w:rsidRPr="000A68C4" w:rsidRDefault="006D65FB" w:rsidP="00FF7548">
      <w:pPr>
        <w:pStyle w:val="Body2"/>
      </w:pPr>
    </w:p>
    <w:p w14:paraId="2957CCE7" w14:textId="77777777" w:rsidR="006D65FB" w:rsidRPr="000A68C4" w:rsidRDefault="006D65FB" w:rsidP="005C5EF6">
      <w:pPr>
        <w:pStyle w:val="ListParagraph"/>
        <w:numPr>
          <w:ilvl w:val="0"/>
          <w:numId w:val="277"/>
        </w:numPr>
      </w:pPr>
      <w:r w:rsidRPr="000A68C4">
        <w:t>Select Save, then Save again, to close the bindings window. The ‘Visible’ property now has a visible formula binding.</w:t>
      </w:r>
    </w:p>
    <w:p w14:paraId="285C788F" w14:textId="77777777" w:rsidR="006D65FB" w:rsidRPr="000A68C4" w:rsidRDefault="006D65FB" w:rsidP="00FF7548">
      <w:pPr>
        <w:pStyle w:val="Body2"/>
        <w:jc w:val="center"/>
      </w:pPr>
      <w:r w:rsidRPr="000A68C4">
        <w:rPr>
          <w:noProof/>
        </w:rPr>
        <w:drawing>
          <wp:inline distT="0" distB="0" distL="0" distR="0" wp14:anchorId="04C2E0AA" wp14:editId="43319A59">
            <wp:extent cx="3571875" cy="1000125"/>
            <wp:effectExtent l="0" t="0" r="9525" b="9525"/>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66"/>
                    <a:stretch>
                      <a:fillRect/>
                    </a:stretch>
                  </pic:blipFill>
                  <pic:spPr>
                    <a:xfrm>
                      <a:off x="0" y="0"/>
                      <a:ext cx="3571875" cy="1000125"/>
                    </a:xfrm>
                    <a:prstGeom prst="rect">
                      <a:avLst/>
                    </a:prstGeom>
                  </pic:spPr>
                </pic:pic>
              </a:graphicData>
            </a:graphic>
          </wp:inline>
        </w:drawing>
      </w:r>
    </w:p>
    <w:p w14:paraId="0980A3E3" w14:textId="473CE6A8" w:rsidR="006D65FB" w:rsidRPr="000A68C4" w:rsidRDefault="006D65FB" w:rsidP="00FF7548">
      <w:pPr>
        <w:pStyle w:val="ListParagraph"/>
        <w:numPr>
          <w:ilvl w:val="0"/>
          <w:numId w:val="277"/>
        </w:numPr>
      </w:pPr>
      <w:r w:rsidRPr="000A68C4">
        <w:t>Preview the web app. If today is the first day of the month, then the button will be visible, otherwise it will not be.</w:t>
      </w:r>
    </w:p>
    <w:p w14:paraId="76905AE0" w14:textId="09D2095C" w:rsidR="006D65FB" w:rsidRDefault="006D65FB" w:rsidP="00FF7548">
      <w:pPr>
        <w:pStyle w:val="WeAreCORTEXEmphasis"/>
      </w:pPr>
      <w:r w:rsidRPr="000A68C4">
        <w:t>If today is not the first day of the month, then it may be worth updating the formula to display it on the current day of the month. For example, if it is currently the 4</w:t>
      </w:r>
      <w:r w:rsidRPr="000A68C4">
        <w:rPr>
          <w:vertAlign w:val="superscript"/>
        </w:rPr>
        <w:t>th</w:t>
      </w:r>
      <w:r w:rsidRPr="000A68C4">
        <w:t>, then update the formula so that the button is only shown on the 4</w:t>
      </w:r>
      <w:r w:rsidRPr="000A68C4">
        <w:rPr>
          <w:vertAlign w:val="superscript"/>
        </w:rPr>
        <w:t>th</w:t>
      </w:r>
      <w:r w:rsidRPr="000A68C4">
        <w:t>.</w:t>
      </w:r>
    </w:p>
    <w:p w14:paraId="48F32C45" w14:textId="77777777" w:rsidR="009E58D5" w:rsidRPr="000A68C4" w:rsidRDefault="009E58D5" w:rsidP="009E58D5"/>
    <w:p w14:paraId="1AFB2C5A" w14:textId="77777777" w:rsidR="006D65FB" w:rsidRPr="000A68C4" w:rsidRDefault="006D65FB" w:rsidP="005C5EF6">
      <w:pPr>
        <w:pStyle w:val="Heading4"/>
        <w:numPr>
          <w:ilvl w:val="0"/>
          <w:numId w:val="53"/>
        </w:numPr>
        <w:ind w:left="0" w:firstLine="0"/>
      </w:pPr>
      <w:r w:rsidRPr="000A68C4">
        <w:t>Configure the visibility based on a variable</w:t>
      </w:r>
    </w:p>
    <w:p w14:paraId="30E13E9B" w14:textId="77777777" w:rsidR="006D65FB" w:rsidRPr="000A68C4" w:rsidRDefault="006D65FB" w:rsidP="009E58D5">
      <w:r w:rsidRPr="000A68C4">
        <w:t>Here we will bind the ‘Visible’ property of a component to a variable, ensuring that a button is only visible if another button is clicked.</w:t>
      </w:r>
    </w:p>
    <w:p w14:paraId="4C2B85D7" w14:textId="77777777" w:rsidR="006D65FB" w:rsidRPr="000A68C4" w:rsidRDefault="006D65FB" w:rsidP="00850BE0">
      <w:pPr>
        <w:pStyle w:val="ListParagraph"/>
        <w:numPr>
          <w:ilvl w:val="0"/>
          <w:numId w:val="278"/>
        </w:numPr>
      </w:pPr>
      <w:r w:rsidRPr="000A68C4">
        <w:t>Create a blank UI containing two button components inside a parent container.</w:t>
      </w:r>
    </w:p>
    <w:p w14:paraId="3CBA7886" w14:textId="77777777" w:rsidR="006D65FB" w:rsidRPr="000A68C4" w:rsidRDefault="006D65FB" w:rsidP="00850BE0">
      <w:pPr>
        <w:pStyle w:val="ListParagraph"/>
        <w:numPr>
          <w:ilvl w:val="0"/>
          <w:numId w:val="278"/>
        </w:numPr>
      </w:pPr>
      <w:r w:rsidRPr="000A68C4">
        <w:t>Label the buttons ‘Toggle Visibility’ and ‘Submit’. The UI should look like the below:</w:t>
      </w:r>
    </w:p>
    <w:p w14:paraId="58AE8A57" w14:textId="77777777" w:rsidR="006D65FB" w:rsidRPr="000A68C4" w:rsidRDefault="006D65FB" w:rsidP="006D65FB">
      <w:pPr>
        <w:pStyle w:val="Body2"/>
      </w:pPr>
    </w:p>
    <w:p w14:paraId="3AFE0765" w14:textId="77777777" w:rsidR="006D65FB" w:rsidRPr="000A68C4" w:rsidRDefault="006D65FB" w:rsidP="006D65FB">
      <w:pPr>
        <w:pStyle w:val="Body2"/>
      </w:pPr>
      <w:r w:rsidRPr="000A68C4">
        <w:rPr>
          <w:noProof/>
        </w:rPr>
        <w:drawing>
          <wp:inline distT="0" distB="0" distL="0" distR="0" wp14:anchorId="60FB11D6" wp14:editId="1AE81FDA">
            <wp:extent cx="5278120" cy="797560"/>
            <wp:effectExtent l="0" t="0" r="0" b="254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67"/>
                    <a:stretch>
                      <a:fillRect/>
                    </a:stretch>
                  </pic:blipFill>
                  <pic:spPr>
                    <a:xfrm>
                      <a:off x="0" y="0"/>
                      <a:ext cx="5278120" cy="797560"/>
                    </a:xfrm>
                    <a:prstGeom prst="rect">
                      <a:avLst/>
                    </a:prstGeom>
                  </pic:spPr>
                </pic:pic>
              </a:graphicData>
            </a:graphic>
          </wp:inline>
        </w:drawing>
      </w:r>
    </w:p>
    <w:p w14:paraId="3E6E74B9" w14:textId="77777777" w:rsidR="006D65FB" w:rsidRPr="000A68C4" w:rsidRDefault="006D65FB" w:rsidP="006D65FB">
      <w:pPr>
        <w:pStyle w:val="Body2"/>
      </w:pPr>
    </w:p>
    <w:p w14:paraId="2E80BE8A" w14:textId="77777777" w:rsidR="006D65FB" w:rsidRPr="000A68C4" w:rsidRDefault="006D65FB" w:rsidP="00850BE0">
      <w:pPr>
        <w:pStyle w:val="ListParagraph"/>
        <w:numPr>
          <w:ilvl w:val="0"/>
          <w:numId w:val="278"/>
        </w:numPr>
      </w:pPr>
      <w:r w:rsidRPr="000A68C4">
        <w:t xml:space="preserve">Select the View-Variables toggle, then Page Variables. </w:t>
      </w:r>
    </w:p>
    <w:p w14:paraId="1C1A8C1A" w14:textId="77777777" w:rsidR="006D65FB" w:rsidRPr="000A68C4" w:rsidRDefault="006D65FB" w:rsidP="00850BE0">
      <w:pPr>
        <w:pStyle w:val="ListParagraph"/>
        <w:numPr>
          <w:ilvl w:val="1"/>
          <w:numId w:val="278"/>
        </w:numPr>
      </w:pPr>
      <w:r w:rsidRPr="000A68C4">
        <w:t>Create a new page variable called ‘</w:t>
      </w:r>
      <w:proofErr w:type="spellStart"/>
      <w:r w:rsidRPr="000A68C4">
        <w:t>isVisible</w:t>
      </w:r>
      <w:proofErr w:type="spellEnd"/>
      <w:r w:rsidRPr="000A68C4">
        <w:t>’.</w:t>
      </w:r>
    </w:p>
    <w:p w14:paraId="0665831D" w14:textId="6E0A40EA" w:rsidR="006D65FB" w:rsidRPr="000A68C4" w:rsidRDefault="006D65FB" w:rsidP="00850BE0">
      <w:pPr>
        <w:pStyle w:val="ListParagraph"/>
        <w:numPr>
          <w:ilvl w:val="1"/>
          <w:numId w:val="278"/>
        </w:numPr>
      </w:pPr>
      <w:r w:rsidRPr="000A68C4">
        <w:t>Set the type to ‘True/false’</w:t>
      </w:r>
    </w:p>
    <w:p w14:paraId="7F63B464" w14:textId="77777777" w:rsidR="006D65FB" w:rsidRPr="000A68C4" w:rsidRDefault="006D65FB" w:rsidP="00850BE0">
      <w:pPr>
        <w:pStyle w:val="ListParagraph"/>
        <w:numPr>
          <w:ilvl w:val="0"/>
          <w:numId w:val="278"/>
        </w:numPr>
      </w:pPr>
      <w:r w:rsidRPr="000A68C4">
        <w:t>Select the View-Variables toggle again and select the ‘Submit’ button.</w:t>
      </w:r>
    </w:p>
    <w:p w14:paraId="2F0C5DC2" w14:textId="77777777" w:rsidR="006D65FB" w:rsidRPr="000A68C4" w:rsidRDefault="006D65FB" w:rsidP="00850BE0">
      <w:pPr>
        <w:pStyle w:val="ListParagraph"/>
        <w:numPr>
          <w:ilvl w:val="0"/>
          <w:numId w:val="278"/>
        </w:numPr>
      </w:pPr>
      <w:r w:rsidRPr="000A68C4">
        <w:t>Go to select the bindings button for the ‘Visible’ Property.</w:t>
      </w:r>
    </w:p>
    <w:p w14:paraId="0875B804" w14:textId="77777777" w:rsidR="006D65FB" w:rsidRPr="000A68C4" w:rsidRDefault="006D65FB" w:rsidP="00850BE0">
      <w:pPr>
        <w:pStyle w:val="ListParagraph"/>
        <w:numPr>
          <w:ilvl w:val="1"/>
          <w:numId w:val="278"/>
        </w:numPr>
        <w:spacing w:after="0"/>
      </w:pPr>
      <w:r w:rsidRPr="000A68C4">
        <w:t>Rather than selecting ‘formula’, as in the previous section, select ‘Data and Variables’.</w:t>
      </w:r>
    </w:p>
    <w:p w14:paraId="27213172" w14:textId="77777777" w:rsidR="006D65FB" w:rsidRPr="000A68C4" w:rsidRDefault="006D65FB" w:rsidP="00850BE0">
      <w:pPr>
        <w:pStyle w:val="ListParagraph"/>
        <w:numPr>
          <w:ilvl w:val="1"/>
          <w:numId w:val="278"/>
        </w:numPr>
      </w:pPr>
      <w:r w:rsidRPr="000A68C4">
        <w:lastRenderedPageBreak/>
        <w:t>Select ‘Page Variable’</w:t>
      </w:r>
    </w:p>
    <w:p w14:paraId="3F729A89" w14:textId="77777777" w:rsidR="006D65FB" w:rsidRPr="000A68C4" w:rsidRDefault="006D65FB" w:rsidP="00850BE0">
      <w:pPr>
        <w:pStyle w:val="ListParagraph"/>
        <w:numPr>
          <w:ilvl w:val="1"/>
          <w:numId w:val="278"/>
        </w:numPr>
      </w:pPr>
      <w:r w:rsidRPr="000A68C4">
        <w:t>Select the variable ‘</w:t>
      </w:r>
      <w:proofErr w:type="spellStart"/>
      <w:r w:rsidRPr="000A68C4">
        <w:t>isVisible</w:t>
      </w:r>
      <w:proofErr w:type="spellEnd"/>
      <w:r w:rsidRPr="000A68C4">
        <w:t>’</w:t>
      </w:r>
    </w:p>
    <w:p w14:paraId="2A9F557C" w14:textId="77777777" w:rsidR="006D65FB" w:rsidRPr="000A68C4" w:rsidRDefault="006D65FB" w:rsidP="00850BE0">
      <w:pPr>
        <w:pStyle w:val="ListParagraph"/>
        <w:numPr>
          <w:ilvl w:val="1"/>
          <w:numId w:val="278"/>
        </w:numPr>
      </w:pPr>
      <w:r w:rsidRPr="000A68C4">
        <w:t>Select ‘Save’</w:t>
      </w:r>
    </w:p>
    <w:p w14:paraId="3D9F361C" w14:textId="77777777" w:rsidR="006D65FB" w:rsidRPr="000A68C4" w:rsidRDefault="006D65FB" w:rsidP="006D65FB">
      <w:pPr>
        <w:pStyle w:val="Body2"/>
      </w:pPr>
    </w:p>
    <w:p w14:paraId="1FEBB5A1" w14:textId="77777777" w:rsidR="006D65FB" w:rsidRPr="000A68C4" w:rsidRDefault="006D65FB" w:rsidP="00850BE0">
      <w:pPr>
        <w:pStyle w:val="ListParagraph"/>
        <w:numPr>
          <w:ilvl w:val="0"/>
          <w:numId w:val="278"/>
        </w:numPr>
      </w:pPr>
      <w:r w:rsidRPr="000A68C4">
        <w:t>Select the ‘Toggle Visibility’ button and open the logic workspace at the bottom of the screen.</w:t>
      </w:r>
    </w:p>
    <w:p w14:paraId="30A392B8" w14:textId="77777777" w:rsidR="006D65FB" w:rsidRPr="000A68C4" w:rsidRDefault="006D65FB" w:rsidP="00850BE0">
      <w:pPr>
        <w:pStyle w:val="ListParagraph"/>
        <w:numPr>
          <w:ilvl w:val="0"/>
          <w:numId w:val="278"/>
        </w:numPr>
      </w:pPr>
      <w:r w:rsidRPr="000A68C4">
        <w:t>Attach a ‘Set Page Variable’ block to the ‘Component tap’ event block</w:t>
      </w:r>
    </w:p>
    <w:p w14:paraId="0E405D49" w14:textId="77777777" w:rsidR="006D65FB" w:rsidRPr="000A68C4" w:rsidRDefault="006D65FB" w:rsidP="00850BE0">
      <w:pPr>
        <w:pStyle w:val="ListParagraph"/>
        <w:numPr>
          <w:ilvl w:val="1"/>
          <w:numId w:val="278"/>
        </w:numPr>
      </w:pPr>
      <w:r w:rsidRPr="000A68C4">
        <w:t>Configure the ‘Variable name’ parameter to be the ‘</w:t>
      </w:r>
      <w:proofErr w:type="spellStart"/>
      <w:r w:rsidRPr="000A68C4">
        <w:t>isVisible</w:t>
      </w:r>
      <w:proofErr w:type="spellEnd"/>
      <w:r w:rsidRPr="000A68C4">
        <w:t>’ variable created earlier.</w:t>
      </w:r>
    </w:p>
    <w:p w14:paraId="56477516" w14:textId="77777777" w:rsidR="006D65FB" w:rsidRPr="000A68C4" w:rsidRDefault="006D65FB" w:rsidP="00850BE0">
      <w:pPr>
        <w:pStyle w:val="ListParagraph"/>
        <w:numPr>
          <w:ilvl w:val="1"/>
          <w:numId w:val="278"/>
        </w:numPr>
      </w:pPr>
      <w:r w:rsidRPr="000A68C4">
        <w:t xml:space="preserve">Bind the following formula to the ‘Assigned value’ property. This will set the value of </w:t>
      </w:r>
      <w:proofErr w:type="spellStart"/>
      <w:r w:rsidRPr="000A68C4">
        <w:t>isVisible</w:t>
      </w:r>
      <w:proofErr w:type="spellEnd"/>
      <w:r w:rsidRPr="000A68C4">
        <w:t xml:space="preserve"> is true if it false, and to false if it true.</w:t>
      </w:r>
    </w:p>
    <w:p w14:paraId="0E63B658" w14:textId="77777777" w:rsidR="006D65FB" w:rsidRPr="000A68C4" w:rsidRDefault="006D65FB" w:rsidP="006D65FB">
      <w:pPr>
        <w:pStyle w:val="Style1"/>
        <w:ind w:left="1440"/>
      </w:pPr>
      <w:proofErr w:type="gramStart"/>
      <w:r w:rsidRPr="000A68C4">
        <w:t>IF(</w:t>
      </w:r>
      <w:proofErr w:type="spellStart"/>
      <w:proofErr w:type="gramEnd"/>
      <w:r w:rsidRPr="000A68C4">
        <w:t>pageVars.isVisible</w:t>
      </w:r>
      <w:proofErr w:type="spellEnd"/>
      <w:r w:rsidRPr="000A68C4">
        <w:t>, false, true)</w:t>
      </w:r>
    </w:p>
    <w:p w14:paraId="22571048" w14:textId="77777777" w:rsidR="006D65FB" w:rsidRPr="000A68C4" w:rsidRDefault="006D65FB" w:rsidP="006D65FB">
      <w:pPr>
        <w:pStyle w:val="Body2"/>
      </w:pPr>
    </w:p>
    <w:p w14:paraId="01186A7C" w14:textId="77777777" w:rsidR="006D65FB" w:rsidRPr="000A68C4" w:rsidRDefault="006D65FB" w:rsidP="00850BE0">
      <w:pPr>
        <w:pStyle w:val="ListParagraph"/>
        <w:numPr>
          <w:ilvl w:val="0"/>
          <w:numId w:val="278"/>
        </w:numPr>
      </w:pPr>
      <w:r w:rsidRPr="000A68C4">
        <w:t>Save the page and ensure it has been mapped to a service request following the steps in section 3.1.</w:t>
      </w:r>
    </w:p>
    <w:p w14:paraId="20B9BFBC" w14:textId="77777777" w:rsidR="006D65FB" w:rsidRPr="000A68C4" w:rsidRDefault="006D65FB" w:rsidP="00850BE0">
      <w:pPr>
        <w:pStyle w:val="ListParagraph"/>
        <w:numPr>
          <w:ilvl w:val="0"/>
          <w:numId w:val="278"/>
        </w:numPr>
      </w:pPr>
      <w:r w:rsidRPr="000A68C4">
        <w:t>Preview the app and launch the service request.</w:t>
      </w:r>
    </w:p>
    <w:p w14:paraId="10FD5AFB" w14:textId="77777777" w:rsidR="006D65FB" w:rsidRPr="000A68C4" w:rsidRDefault="006D65FB" w:rsidP="00850BE0">
      <w:pPr>
        <w:pStyle w:val="ListParagraph"/>
        <w:numPr>
          <w:ilvl w:val="0"/>
          <w:numId w:val="278"/>
        </w:numPr>
      </w:pPr>
      <w:r w:rsidRPr="000A68C4">
        <w:t>Only the ‘Toggle Visibility’ button should be visible and selecting it should show and hide the ‘Submit’ button.</w:t>
      </w:r>
    </w:p>
    <w:p w14:paraId="6297F954" w14:textId="77777777" w:rsidR="006D65FB" w:rsidRPr="000A68C4" w:rsidRDefault="006D65FB" w:rsidP="006D65FB">
      <w:pPr>
        <w:pStyle w:val="Body2"/>
      </w:pPr>
    </w:p>
    <w:p w14:paraId="7B44FF2A" w14:textId="77777777" w:rsidR="006D65FB" w:rsidRDefault="006D65FB" w:rsidP="006D65FB">
      <w:pPr>
        <w:pStyle w:val="WeAreCORTEXEmphasis"/>
      </w:pPr>
      <w:r w:rsidRPr="000A68C4">
        <w:t xml:space="preserve">Note that this variable can have its ‘preview’ value set to ‘false’ </w:t>
      </w:r>
      <w:proofErr w:type="gramStart"/>
      <w:r w:rsidRPr="000A68C4">
        <w:t>in order to</w:t>
      </w:r>
      <w:proofErr w:type="gramEnd"/>
      <w:r w:rsidRPr="000A68C4">
        <w:t xml:space="preserve"> hide the component while developing, but this will not affect its behaviour when deployed and used. </w:t>
      </w:r>
    </w:p>
    <w:p w14:paraId="20FDE924" w14:textId="77777777" w:rsidR="006D65FB" w:rsidRPr="00AF44F8" w:rsidRDefault="006D65FB" w:rsidP="005C5EF6">
      <w:pPr>
        <w:pStyle w:val="Heading3"/>
        <w:numPr>
          <w:ilvl w:val="0"/>
          <w:numId w:val="53"/>
        </w:numPr>
        <w:ind w:left="0" w:firstLine="0"/>
        <w:rPr>
          <w:rFonts w:eastAsiaTheme="minorHAnsi"/>
        </w:rPr>
      </w:pPr>
      <w:r w:rsidRPr="000A68C4">
        <w:br w:type="page"/>
      </w:r>
      <w:bookmarkStart w:id="53" w:name="_Toc130888580"/>
      <w:r w:rsidRPr="00AF44F8">
        <w:rPr>
          <w:rFonts w:eastAsiaTheme="minorHAnsi"/>
        </w:rPr>
        <w:lastRenderedPageBreak/>
        <w:t>Repeating UI components</w:t>
      </w:r>
      <w:bookmarkEnd w:id="53"/>
    </w:p>
    <w:p w14:paraId="47E5DFB9" w14:textId="77777777" w:rsidR="006D65FB" w:rsidRPr="00AF44F8" w:rsidRDefault="006D65FB" w:rsidP="00850BE0">
      <w:r w:rsidRPr="00AF44F8">
        <w:t>It is often a requirement for a page to have components repeat many times in a dynamic fashion based on a list of data. For example, a table or list of data, or a progress bar denoting how far along in a UI driven process they are.</w:t>
      </w:r>
    </w:p>
    <w:p w14:paraId="58C48749" w14:textId="77777777" w:rsidR="006D65FB" w:rsidRPr="00AF44F8" w:rsidRDefault="006D65FB" w:rsidP="00850BE0">
      <w:r w:rsidRPr="00AF44F8">
        <w:t xml:space="preserve">In </w:t>
      </w:r>
      <w:proofErr w:type="spellStart"/>
      <w:r w:rsidRPr="00AF44F8">
        <w:t>AppGyver</w:t>
      </w:r>
      <w:proofErr w:type="spellEnd"/>
      <w:r w:rsidRPr="00AF44F8">
        <w:t xml:space="preserve">, this works similarly to a ‘For Each’ loop in </w:t>
      </w:r>
      <w:r>
        <w:t>CORTEX</w:t>
      </w:r>
      <w:r w:rsidRPr="00AF44F8">
        <w:t>.</w:t>
      </w:r>
    </w:p>
    <w:p w14:paraId="0686D583" w14:textId="77777777" w:rsidR="006D65FB" w:rsidRPr="00AF44F8" w:rsidRDefault="006D65FB" w:rsidP="006D65FB">
      <w:pPr>
        <w:pStyle w:val="Body2"/>
      </w:pPr>
    </w:p>
    <w:p w14:paraId="5967D1E3" w14:textId="1A0DFB39" w:rsidR="006D65FB" w:rsidRPr="00AF44F8" w:rsidRDefault="006D65FB" w:rsidP="006D65FB">
      <w:pPr>
        <w:pStyle w:val="ListParagraph"/>
        <w:numPr>
          <w:ilvl w:val="0"/>
          <w:numId w:val="279"/>
        </w:numPr>
      </w:pPr>
      <w:r w:rsidRPr="00AF44F8">
        <w:t xml:space="preserve">In </w:t>
      </w:r>
      <w:proofErr w:type="spellStart"/>
      <w:r w:rsidRPr="00AF44F8">
        <w:t>AppGyver</w:t>
      </w:r>
      <w:proofErr w:type="spellEnd"/>
      <w:r w:rsidRPr="00AF44F8">
        <w:t xml:space="preserve">, create a page or app variable with a type of ‘List’. </w:t>
      </w:r>
    </w:p>
    <w:p w14:paraId="3B05116B" w14:textId="0C74D359" w:rsidR="006D65FB" w:rsidRPr="00AF44F8" w:rsidRDefault="006D65FB" w:rsidP="006D65FB">
      <w:pPr>
        <w:pStyle w:val="WeAreCORTEXEmphasis"/>
      </w:pPr>
      <w:r w:rsidRPr="00AF44F8">
        <w:t xml:space="preserve">This may be populated with data from a user input, a response from calling a </w:t>
      </w:r>
      <w:r>
        <w:t>CORTEX</w:t>
      </w:r>
      <w:r w:rsidRPr="00AF44F8">
        <w:t xml:space="preserve"> flow, passed as a parameter from another page, etc</w:t>
      </w:r>
    </w:p>
    <w:p w14:paraId="4C79FB08" w14:textId="77777777" w:rsidR="006D65FB" w:rsidRPr="00AF44F8" w:rsidRDefault="006D65FB" w:rsidP="00850BE0">
      <w:pPr>
        <w:pStyle w:val="ListParagraph"/>
        <w:numPr>
          <w:ilvl w:val="0"/>
          <w:numId w:val="279"/>
        </w:numPr>
      </w:pPr>
      <w:r w:rsidRPr="00AF44F8">
        <w:t>Place a component to repeat on the page, this could be a button, input, or even a container containing many other components.</w:t>
      </w:r>
    </w:p>
    <w:p w14:paraId="622416F3" w14:textId="16AFF011" w:rsidR="006D65FB" w:rsidRPr="00AF44F8" w:rsidRDefault="006D65FB" w:rsidP="006D65FB">
      <w:pPr>
        <w:pStyle w:val="ListParagraph"/>
        <w:numPr>
          <w:ilvl w:val="0"/>
          <w:numId w:val="279"/>
        </w:numPr>
      </w:pPr>
      <w:r w:rsidRPr="00AF44F8">
        <w:t>Select this component and locate the ‘Repeat with’ parameter.</w:t>
      </w:r>
    </w:p>
    <w:p w14:paraId="68A80A4F" w14:textId="615F6BE1" w:rsidR="006D65FB" w:rsidRPr="00AF44F8" w:rsidRDefault="006D65FB" w:rsidP="00850BE0">
      <w:pPr>
        <w:pStyle w:val="Body2"/>
        <w:jc w:val="center"/>
      </w:pPr>
      <w:r w:rsidRPr="00AF44F8">
        <w:rPr>
          <w:noProof/>
        </w:rPr>
        <w:drawing>
          <wp:inline distT="0" distB="0" distL="0" distR="0" wp14:anchorId="561AB141" wp14:editId="590EFA41">
            <wp:extent cx="1190625" cy="695325"/>
            <wp:effectExtent l="0" t="0" r="9525"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rotWithShape="1">
                    <a:blip r:embed="rId68"/>
                    <a:srcRect r="46352"/>
                    <a:stretch/>
                  </pic:blipFill>
                  <pic:spPr bwMode="auto">
                    <a:xfrm>
                      <a:off x="0" y="0"/>
                      <a:ext cx="1190625" cy="695325"/>
                    </a:xfrm>
                    <a:prstGeom prst="rect">
                      <a:avLst/>
                    </a:prstGeom>
                    <a:ln>
                      <a:noFill/>
                    </a:ln>
                    <a:extLst>
                      <a:ext uri="{53640926-AAD7-44D8-BBD7-CCE9431645EC}">
                        <a14:shadowObscured xmlns:a14="http://schemas.microsoft.com/office/drawing/2010/main"/>
                      </a:ext>
                    </a:extLst>
                  </pic:spPr>
                </pic:pic>
              </a:graphicData>
            </a:graphic>
          </wp:inline>
        </w:drawing>
      </w:r>
    </w:p>
    <w:p w14:paraId="11A07037" w14:textId="77777777" w:rsidR="006D65FB" w:rsidRPr="00AF44F8" w:rsidRDefault="006D65FB" w:rsidP="00850BE0">
      <w:pPr>
        <w:pStyle w:val="ListParagraph"/>
        <w:numPr>
          <w:ilvl w:val="0"/>
          <w:numId w:val="279"/>
        </w:numPr>
      </w:pPr>
      <w:r w:rsidRPr="00AF44F8">
        <w:t>Binding this parameter to the list variable created earlier will cause the component to be rendered once for each element in the list.</w:t>
      </w:r>
    </w:p>
    <w:p w14:paraId="52FD9697" w14:textId="77777777" w:rsidR="006D65FB" w:rsidRPr="00AF44F8" w:rsidRDefault="006D65FB" w:rsidP="00850BE0">
      <w:pPr>
        <w:pStyle w:val="ListParagraph"/>
        <w:numPr>
          <w:ilvl w:val="0"/>
          <w:numId w:val="279"/>
        </w:numPr>
      </w:pPr>
      <w:r w:rsidRPr="00AF44F8">
        <w:t xml:space="preserve">The element of the list that a repetition of the component represents can be accessed in a formula by referencing </w:t>
      </w:r>
      <w:proofErr w:type="spellStart"/>
      <w:proofErr w:type="gramStart"/>
      <w:r w:rsidRPr="00850BE0">
        <w:t>repeated.current</w:t>
      </w:r>
      <w:proofErr w:type="spellEnd"/>
      <w:proofErr w:type="gramEnd"/>
      <w:r w:rsidRPr="00AF44F8">
        <w:t xml:space="preserve">, similarly to the </w:t>
      </w:r>
      <w:proofErr w:type="spellStart"/>
      <w:r w:rsidRPr="00850BE0">
        <w:t>CurrentIteration.Value</w:t>
      </w:r>
      <w:proofErr w:type="spellEnd"/>
      <w:r w:rsidRPr="00AF44F8">
        <w:t xml:space="preserve"> variable used in ‘For Each’ loop in </w:t>
      </w:r>
      <w:r>
        <w:t>CORTEX</w:t>
      </w:r>
      <w:r w:rsidRPr="00AF44F8">
        <w:t>.</w:t>
      </w:r>
    </w:p>
    <w:p w14:paraId="658709ED" w14:textId="77777777" w:rsidR="006D65FB" w:rsidRPr="00AF44F8" w:rsidRDefault="006D65FB" w:rsidP="006D65FB">
      <w:pPr>
        <w:pStyle w:val="Body2"/>
      </w:pPr>
    </w:p>
    <w:p w14:paraId="0894B898" w14:textId="77777777" w:rsidR="006D65FB" w:rsidRPr="00AF44F8" w:rsidRDefault="006D65FB" w:rsidP="006D65FB">
      <w:pPr>
        <w:pStyle w:val="Body2"/>
        <w:jc w:val="center"/>
      </w:pPr>
      <w:r w:rsidRPr="00AF44F8">
        <w:rPr>
          <w:noProof/>
        </w:rPr>
        <w:drawing>
          <wp:inline distT="0" distB="0" distL="0" distR="0" wp14:anchorId="2EA3822E" wp14:editId="51C5EE22">
            <wp:extent cx="5278120" cy="897255"/>
            <wp:effectExtent l="0" t="0" r="0" b="0"/>
            <wp:docPr id="42" name="Picture 4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with medium confidence"/>
                    <pic:cNvPicPr/>
                  </pic:nvPicPr>
                  <pic:blipFill>
                    <a:blip r:embed="rId69"/>
                    <a:stretch>
                      <a:fillRect/>
                    </a:stretch>
                  </pic:blipFill>
                  <pic:spPr>
                    <a:xfrm>
                      <a:off x="0" y="0"/>
                      <a:ext cx="5278120" cy="897255"/>
                    </a:xfrm>
                    <a:prstGeom prst="rect">
                      <a:avLst/>
                    </a:prstGeom>
                  </pic:spPr>
                </pic:pic>
              </a:graphicData>
            </a:graphic>
          </wp:inline>
        </w:drawing>
      </w:r>
    </w:p>
    <w:p w14:paraId="4C7A5D7C" w14:textId="77777777" w:rsidR="006D65FB" w:rsidRPr="00AF44F8" w:rsidRDefault="006D65FB" w:rsidP="006D65FB">
      <w:pPr>
        <w:pStyle w:val="Body2"/>
      </w:pPr>
    </w:p>
    <w:p w14:paraId="0D6135B7" w14:textId="77777777" w:rsidR="006D65FB" w:rsidRPr="00AF44F8" w:rsidRDefault="006D65FB" w:rsidP="006D65FB">
      <w:pPr>
        <w:pStyle w:val="Body2"/>
      </w:pPr>
      <w:r w:rsidRPr="00AF44F8">
        <w:br w:type="page"/>
      </w:r>
    </w:p>
    <w:p w14:paraId="655674E3" w14:textId="77777777" w:rsidR="006D65FB" w:rsidRPr="00AF44F8" w:rsidRDefault="006D65FB" w:rsidP="005C5EF6">
      <w:pPr>
        <w:pStyle w:val="Heading3"/>
        <w:numPr>
          <w:ilvl w:val="0"/>
          <w:numId w:val="53"/>
        </w:numPr>
        <w:ind w:left="0" w:firstLine="0"/>
      </w:pPr>
      <w:bookmarkStart w:id="54" w:name="_Toc130888581"/>
      <w:r w:rsidRPr="00AF44F8">
        <w:lastRenderedPageBreak/>
        <w:t>Dynamic Forms</w:t>
      </w:r>
      <w:bookmarkEnd w:id="54"/>
    </w:p>
    <w:p w14:paraId="61309527" w14:textId="3A29B17E" w:rsidR="006D65FB" w:rsidRPr="00AF44F8" w:rsidRDefault="006D65FB" w:rsidP="00850BE0">
      <w:r w:rsidRPr="00AF44F8">
        <w:t xml:space="preserve">Using conditional visibility and repeating UI components, it is possible to build up a dynamic web form based on a JSON specification returned by </w:t>
      </w:r>
      <w:r>
        <w:t>CORTEX</w:t>
      </w:r>
      <w:r w:rsidRPr="00AF44F8">
        <w:t>.</w:t>
      </w:r>
    </w:p>
    <w:p w14:paraId="1FD6DE53" w14:textId="77777777" w:rsidR="006D65FB" w:rsidRPr="00AF44F8" w:rsidRDefault="006D65FB" w:rsidP="00850BE0">
      <w:r w:rsidRPr="00AF44F8">
        <w:t xml:space="preserve">For example, a user may be registering a car with a car dealership on an </w:t>
      </w:r>
      <w:proofErr w:type="spellStart"/>
      <w:r w:rsidRPr="00AF44F8">
        <w:t>AppGyver</w:t>
      </w:r>
      <w:proofErr w:type="spellEnd"/>
      <w:r w:rsidRPr="00AF44F8">
        <w:t xml:space="preserve"> page, which calls a </w:t>
      </w:r>
      <w:r>
        <w:t>CORTEX</w:t>
      </w:r>
      <w:r w:rsidRPr="00AF44F8">
        <w:t xml:space="preserve"> flow to return the information required by the dealership’s systems to complete the registration.</w:t>
      </w:r>
    </w:p>
    <w:p w14:paraId="111BD1E0" w14:textId="77777777" w:rsidR="006D65FB" w:rsidRPr="00AF44F8" w:rsidRDefault="006D65FB" w:rsidP="006D65FB">
      <w:pPr>
        <w:pStyle w:val="Body2"/>
      </w:pPr>
    </w:p>
    <w:p w14:paraId="734F28EE" w14:textId="77777777" w:rsidR="006D65FB" w:rsidRPr="00C50161" w:rsidRDefault="006D65FB" w:rsidP="006D65FB">
      <w:pPr>
        <w:pStyle w:val="Style1"/>
        <w:spacing w:after="0"/>
        <w:ind w:left="0"/>
        <w:rPr>
          <w:sz w:val="18"/>
          <w:szCs w:val="20"/>
        </w:rPr>
      </w:pPr>
      <w:r w:rsidRPr="00C50161">
        <w:rPr>
          <w:sz w:val="18"/>
          <w:szCs w:val="20"/>
        </w:rPr>
        <w:t>[</w:t>
      </w:r>
    </w:p>
    <w:p w14:paraId="3EE23942" w14:textId="77777777" w:rsidR="006D65FB" w:rsidRPr="00C50161" w:rsidRDefault="006D65FB" w:rsidP="006D65FB">
      <w:pPr>
        <w:pStyle w:val="Style1"/>
        <w:spacing w:after="0"/>
        <w:ind w:left="0"/>
        <w:rPr>
          <w:sz w:val="18"/>
          <w:szCs w:val="20"/>
        </w:rPr>
      </w:pPr>
      <w:r w:rsidRPr="00C50161">
        <w:rPr>
          <w:sz w:val="18"/>
          <w:szCs w:val="20"/>
        </w:rPr>
        <w:tab/>
        <w:t>{</w:t>
      </w:r>
    </w:p>
    <w:p w14:paraId="07BB6A21"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"Make",</w:t>
      </w:r>
    </w:p>
    <w:p w14:paraId="3BE31C9A"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12CD04A8"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"Dropdown",</w:t>
      </w:r>
    </w:p>
    <w:p w14:paraId="5E386A2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dropDownData</w:t>
      </w:r>
      <w:proofErr w:type="spellEnd"/>
      <w:r w:rsidRPr="00C50161">
        <w:rPr>
          <w:sz w:val="18"/>
          <w:szCs w:val="20"/>
        </w:rPr>
        <w:t>": [</w:t>
      </w:r>
    </w:p>
    <w:p w14:paraId="354D8B8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t>{</w:t>
      </w:r>
    </w:p>
    <w:p w14:paraId="7AEE6B58"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rPr>
        <w:tab/>
        <w:t>"label": "Ford",</w:t>
      </w:r>
    </w:p>
    <w:p w14:paraId="2798FCBE"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rPr>
        <w:tab/>
        <w:t>"value": "Ford"</w:t>
      </w:r>
    </w:p>
    <w:p w14:paraId="3324BC8C" w14:textId="77777777" w:rsidR="006D65FB" w:rsidRPr="00C50161" w:rsidRDefault="006D65FB" w:rsidP="006D65FB">
      <w:pPr>
        <w:pStyle w:val="Style1"/>
        <w:spacing w:after="0"/>
        <w:ind w:left="0"/>
        <w:rPr>
          <w:sz w:val="18"/>
          <w:szCs w:val="20"/>
          <w:lang w:val="nl-NL"/>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lang w:val="nl-NL"/>
        </w:rPr>
        <w:t>},</w:t>
      </w:r>
    </w:p>
    <w:p w14:paraId="23621131"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043A3F79"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"label": "Land Rover",</w:t>
      </w:r>
    </w:p>
    <w:p w14:paraId="49A1C10D"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"value": "LandRover"</w:t>
      </w:r>
    </w:p>
    <w:p w14:paraId="5D77DD1F"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5A6AE073"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51319516"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"label": "Volkswagen",</w:t>
      </w:r>
    </w:p>
    <w:p w14:paraId="763149C0" w14:textId="77777777" w:rsidR="006D65FB" w:rsidRPr="00C50161" w:rsidRDefault="006D65FB" w:rsidP="006D65FB">
      <w:pPr>
        <w:pStyle w:val="Style1"/>
        <w:spacing w:after="0"/>
        <w:ind w:left="0"/>
        <w:rPr>
          <w:sz w:val="18"/>
          <w:szCs w:val="20"/>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rPr>
        <w:t>"value": "Volkswagen"</w:t>
      </w:r>
    </w:p>
    <w:p w14:paraId="5BE74601"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t>}</w:t>
      </w:r>
    </w:p>
    <w:p w14:paraId="52758CEC"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
    <w:p w14:paraId="02AC1D8B"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1FF60EE0"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"Ford"</w:t>
      </w:r>
    </w:p>
    <w:p w14:paraId="3DA575C1" w14:textId="77777777" w:rsidR="006D65FB" w:rsidRPr="00C50161" w:rsidRDefault="006D65FB" w:rsidP="006D65FB">
      <w:pPr>
        <w:pStyle w:val="Style1"/>
        <w:spacing w:after="0"/>
        <w:ind w:left="0"/>
        <w:rPr>
          <w:sz w:val="18"/>
          <w:szCs w:val="20"/>
        </w:rPr>
      </w:pPr>
      <w:r w:rsidRPr="00C50161">
        <w:rPr>
          <w:sz w:val="18"/>
          <w:szCs w:val="20"/>
        </w:rPr>
        <w:tab/>
        <w:t>},</w:t>
      </w:r>
    </w:p>
    <w:p w14:paraId="0FA33772" w14:textId="77777777" w:rsidR="006D65FB" w:rsidRPr="00C50161" w:rsidRDefault="006D65FB" w:rsidP="006D65FB">
      <w:pPr>
        <w:pStyle w:val="Style1"/>
        <w:spacing w:after="0"/>
        <w:ind w:left="0"/>
        <w:rPr>
          <w:sz w:val="18"/>
          <w:szCs w:val="20"/>
        </w:rPr>
      </w:pPr>
      <w:r w:rsidRPr="00C50161">
        <w:rPr>
          <w:sz w:val="18"/>
          <w:szCs w:val="20"/>
        </w:rPr>
        <w:tab/>
        <w:t>{</w:t>
      </w:r>
    </w:p>
    <w:p w14:paraId="0392CB1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"Condition",</w:t>
      </w:r>
    </w:p>
    <w:p w14:paraId="3185C71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7433646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"Text"</w:t>
      </w:r>
    </w:p>
    <w:p w14:paraId="729F428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62C7BB43"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"No issues"</w:t>
      </w:r>
    </w:p>
    <w:p w14:paraId="2367D62E" w14:textId="77777777" w:rsidR="006D65FB" w:rsidRPr="00C50161" w:rsidRDefault="006D65FB" w:rsidP="006D65FB">
      <w:pPr>
        <w:pStyle w:val="Style1"/>
        <w:spacing w:after="0"/>
        <w:ind w:left="0"/>
        <w:rPr>
          <w:sz w:val="18"/>
          <w:szCs w:val="20"/>
        </w:rPr>
      </w:pPr>
      <w:r w:rsidRPr="00C50161">
        <w:rPr>
          <w:sz w:val="18"/>
          <w:szCs w:val="20"/>
        </w:rPr>
        <w:tab/>
        <w:t>},</w:t>
      </w:r>
    </w:p>
    <w:p w14:paraId="61905835" w14:textId="77777777" w:rsidR="006D65FB" w:rsidRPr="00C50161" w:rsidRDefault="006D65FB" w:rsidP="006D65FB">
      <w:pPr>
        <w:pStyle w:val="Style1"/>
        <w:spacing w:after="0"/>
        <w:ind w:left="0"/>
        <w:rPr>
          <w:sz w:val="18"/>
          <w:szCs w:val="20"/>
        </w:rPr>
      </w:pPr>
      <w:r w:rsidRPr="00C50161">
        <w:rPr>
          <w:sz w:val="18"/>
          <w:szCs w:val="20"/>
        </w:rPr>
        <w:tab/>
        <w:t>{</w:t>
      </w:r>
    </w:p>
    <w:p w14:paraId="7994DD9D"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"Tax Required?",</w:t>
      </w:r>
    </w:p>
    <w:p w14:paraId="5F06D39C"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23F0E00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"Checkbox"</w:t>
      </w:r>
    </w:p>
    <w:p w14:paraId="6ACEB2D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16B00DEB"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true</w:t>
      </w:r>
    </w:p>
    <w:p w14:paraId="7B12B72D" w14:textId="77777777" w:rsidR="006D65FB" w:rsidRPr="00C50161" w:rsidRDefault="006D65FB" w:rsidP="006D65FB">
      <w:pPr>
        <w:pStyle w:val="Style1"/>
        <w:spacing w:after="0"/>
        <w:ind w:left="0"/>
        <w:rPr>
          <w:sz w:val="18"/>
          <w:szCs w:val="20"/>
        </w:rPr>
      </w:pPr>
      <w:r w:rsidRPr="00C50161">
        <w:rPr>
          <w:sz w:val="18"/>
          <w:szCs w:val="20"/>
        </w:rPr>
        <w:tab/>
        <w:t>},</w:t>
      </w:r>
    </w:p>
    <w:p w14:paraId="180A2C24" w14:textId="77777777" w:rsidR="006D65FB" w:rsidRPr="00C50161" w:rsidRDefault="006D65FB" w:rsidP="006D65FB">
      <w:pPr>
        <w:pStyle w:val="Style1"/>
        <w:spacing w:after="0"/>
        <w:ind w:left="0"/>
        <w:rPr>
          <w:sz w:val="18"/>
          <w:szCs w:val="20"/>
        </w:rPr>
      </w:pPr>
      <w:r w:rsidRPr="00C50161">
        <w:rPr>
          <w:sz w:val="18"/>
          <w:szCs w:val="20"/>
        </w:rPr>
        <w:tab/>
        <w:t>{</w:t>
      </w:r>
    </w:p>
    <w:p w14:paraId="594C1F0B" w14:textId="77777777" w:rsidR="006D65FB" w:rsidRPr="00C50161" w:rsidRDefault="006D65FB" w:rsidP="006D65FB">
      <w:pPr>
        <w:pStyle w:val="Style1"/>
        <w:spacing w:after="0"/>
        <w:ind w:left="0"/>
        <w:rPr>
          <w:sz w:val="18"/>
          <w:szCs w:val="20"/>
        </w:rPr>
      </w:pPr>
      <w:r w:rsidRPr="00C50161">
        <w:rPr>
          <w:sz w:val="18"/>
          <w:szCs w:val="20"/>
        </w:rPr>
        <w:lastRenderedPageBreak/>
        <w:tab/>
      </w:r>
      <w:r w:rsidRPr="00C50161">
        <w:rPr>
          <w:sz w:val="18"/>
          <w:szCs w:val="20"/>
        </w:rPr>
        <w:tab/>
        <w:t>"label": "Value",</w:t>
      </w:r>
    </w:p>
    <w:p w14:paraId="584FCB27"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08316F10"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"Number",</w:t>
      </w:r>
    </w:p>
    <w:p w14:paraId="6B7E6EC2"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minValue</w:t>
      </w:r>
      <w:proofErr w:type="spellEnd"/>
      <w:r w:rsidRPr="00C50161">
        <w:rPr>
          <w:sz w:val="18"/>
          <w:szCs w:val="20"/>
        </w:rPr>
        <w:t>": 15000,</w:t>
      </w:r>
    </w:p>
    <w:p w14:paraId="6C6C004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maxValue</w:t>
      </w:r>
      <w:proofErr w:type="spellEnd"/>
      <w:r w:rsidRPr="00C50161">
        <w:rPr>
          <w:sz w:val="18"/>
          <w:szCs w:val="20"/>
        </w:rPr>
        <w:t>": 100000</w:t>
      </w:r>
    </w:p>
    <w:p w14:paraId="0653DB72"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5A165FAE"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30000</w:t>
      </w:r>
    </w:p>
    <w:p w14:paraId="27618A0D" w14:textId="77777777" w:rsidR="006D65FB" w:rsidRPr="00C50161" w:rsidRDefault="006D65FB" w:rsidP="006D65FB">
      <w:pPr>
        <w:pStyle w:val="Style1"/>
        <w:spacing w:after="0"/>
        <w:ind w:left="0"/>
        <w:rPr>
          <w:sz w:val="18"/>
          <w:szCs w:val="20"/>
        </w:rPr>
      </w:pPr>
      <w:r w:rsidRPr="00C50161">
        <w:rPr>
          <w:sz w:val="18"/>
          <w:szCs w:val="20"/>
        </w:rPr>
        <w:tab/>
        <w:t>}</w:t>
      </w:r>
    </w:p>
    <w:p w14:paraId="63F9E784" w14:textId="77777777" w:rsidR="006D65FB" w:rsidRPr="00C50161" w:rsidRDefault="006D65FB" w:rsidP="006D65FB">
      <w:pPr>
        <w:pStyle w:val="Style1"/>
        <w:spacing w:after="0"/>
        <w:ind w:left="0"/>
        <w:rPr>
          <w:sz w:val="18"/>
          <w:szCs w:val="20"/>
        </w:rPr>
      </w:pPr>
      <w:r w:rsidRPr="00C50161">
        <w:rPr>
          <w:sz w:val="18"/>
          <w:szCs w:val="20"/>
        </w:rPr>
        <w:t xml:space="preserve">] </w:t>
      </w:r>
    </w:p>
    <w:p w14:paraId="0533A825" w14:textId="77777777" w:rsidR="006D65FB" w:rsidRPr="00AF44F8" w:rsidRDefault="006D65FB" w:rsidP="006D65FB">
      <w:pPr>
        <w:pStyle w:val="Body2"/>
      </w:pPr>
      <w:r w:rsidRPr="00AF44F8">
        <w:br w:type="page"/>
      </w:r>
    </w:p>
    <w:p w14:paraId="29C64A37" w14:textId="77777777" w:rsidR="006D65FB" w:rsidRPr="00AF44F8" w:rsidRDefault="006D65FB" w:rsidP="00850BE0">
      <w:r w:rsidRPr="00AF44F8">
        <w:lastRenderedPageBreak/>
        <w:t xml:space="preserve">The above example specification defines a list of four input fields, each of a different type, along with all information required by </w:t>
      </w:r>
      <w:proofErr w:type="spellStart"/>
      <w:r w:rsidRPr="00AF44F8">
        <w:t>AppGyver</w:t>
      </w:r>
      <w:proofErr w:type="spellEnd"/>
      <w:r w:rsidRPr="00AF44F8">
        <w:t xml:space="preserve"> to render each field.</w:t>
      </w:r>
    </w:p>
    <w:p w14:paraId="3719F15A" w14:textId="77777777" w:rsidR="006D65FB" w:rsidRPr="00AF44F8" w:rsidRDefault="006D65FB" w:rsidP="00850BE0">
      <w:r w:rsidRPr="00AF44F8">
        <w:t xml:space="preserve">Here, the aim is to create an </w:t>
      </w:r>
      <w:proofErr w:type="spellStart"/>
      <w:r w:rsidRPr="00AF44F8">
        <w:t>AppGyver</w:t>
      </w:r>
      <w:proofErr w:type="spellEnd"/>
      <w:r w:rsidRPr="00AF44F8">
        <w:t xml:space="preserve"> page that turns the above specification into a web form, then saves the data entered by the user to an object variable. To be truly dynamic, if a fifth element is added to the above JSON specification, then a new form element should be added to the </w:t>
      </w:r>
      <w:proofErr w:type="spellStart"/>
      <w:r w:rsidRPr="00AF44F8">
        <w:t>AppGyver</w:t>
      </w:r>
      <w:proofErr w:type="spellEnd"/>
      <w:r w:rsidRPr="00AF44F8">
        <w:t xml:space="preserve"> page without any changes being made to it.</w:t>
      </w:r>
    </w:p>
    <w:p w14:paraId="794CED92" w14:textId="77777777" w:rsidR="006D65FB" w:rsidRPr="00AF44F8" w:rsidRDefault="006D65FB" w:rsidP="00850BE0">
      <w:r w:rsidRPr="00AF44F8">
        <w:t>To implement the above, complete the above steps:</w:t>
      </w:r>
    </w:p>
    <w:p w14:paraId="1742FF1D" w14:textId="77777777" w:rsidR="006D65FB" w:rsidRPr="00AF44F8" w:rsidRDefault="006D65FB" w:rsidP="00850BE0">
      <w:pPr>
        <w:pStyle w:val="ListParagraph"/>
        <w:numPr>
          <w:ilvl w:val="0"/>
          <w:numId w:val="280"/>
        </w:numPr>
      </w:pPr>
      <w:r w:rsidRPr="00AF44F8">
        <w:t xml:space="preserve">Create a new page in </w:t>
      </w:r>
      <w:proofErr w:type="spellStart"/>
      <w:r w:rsidRPr="00AF44F8">
        <w:t>AppGyver</w:t>
      </w:r>
      <w:proofErr w:type="spellEnd"/>
      <w:r w:rsidRPr="00AF44F8">
        <w:t xml:space="preserve"> and register a service request that will allow a user to navigate to it using the steps in Section 3.1.</w:t>
      </w:r>
    </w:p>
    <w:p w14:paraId="0041C5CB" w14:textId="77777777" w:rsidR="006D65FB" w:rsidRPr="00AF44F8" w:rsidRDefault="006D65FB" w:rsidP="00850BE0">
      <w:pPr>
        <w:pStyle w:val="ListParagraph"/>
        <w:numPr>
          <w:ilvl w:val="0"/>
          <w:numId w:val="280"/>
        </w:numPr>
      </w:pPr>
      <w:r w:rsidRPr="00AF44F8">
        <w:t>Create the following page variables for the page.</w:t>
      </w:r>
    </w:p>
    <w:p w14:paraId="764DB072" w14:textId="77777777" w:rsidR="006D65FB" w:rsidRPr="00AF44F8" w:rsidRDefault="006D65FB" w:rsidP="006D65FB">
      <w:pPr>
        <w:pStyle w:val="Body2"/>
      </w:pPr>
    </w:p>
    <w:tbl>
      <w:tblPr>
        <w:tblStyle w:val="TableProfessional"/>
        <w:tblW w:w="0" w:type="auto"/>
        <w:tblLook w:val="04A0" w:firstRow="1" w:lastRow="0" w:firstColumn="1" w:lastColumn="0" w:noHBand="0" w:noVBand="1"/>
      </w:tblPr>
      <w:tblGrid>
        <w:gridCol w:w="4149"/>
        <w:gridCol w:w="4147"/>
      </w:tblGrid>
      <w:tr w:rsidR="006D65FB" w:rsidRPr="00AF44F8" w14:paraId="4E68EC5C"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1D76EBFF" w14:textId="77777777" w:rsidR="006D65FB" w:rsidRPr="00850BE0" w:rsidRDefault="006D65FB" w:rsidP="00850BE0">
            <w:pPr>
              <w:rPr>
                <w:sz w:val="18"/>
                <w:szCs w:val="18"/>
              </w:rPr>
            </w:pPr>
            <w:r w:rsidRPr="00850BE0">
              <w:rPr>
                <w:sz w:val="18"/>
                <w:szCs w:val="18"/>
              </w:rPr>
              <w:t>Variable Name</w:t>
            </w:r>
          </w:p>
        </w:tc>
        <w:tc>
          <w:tcPr>
            <w:tcW w:w="4147" w:type="dxa"/>
          </w:tcPr>
          <w:p w14:paraId="76484AC2" w14:textId="77777777" w:rsidR="006D65FB" w:rsidRPr="00850BE0" w:rsidRDefault="006D65FB" w:rsidP="00850BE0">
            <w:pPr>
              <w:cnfStyle w:val="100000000000" w:firstRow="1" w:lastRow="0" w:firstColumn="0" w:lastColumn="0" w:oddVBand="0" w:evenVBand="0" w:oddHBand="0" w:evenHBand="0" w:firstRowFirstColumn="0" w:firstRowLastColumn="0" w:lastRowFirstColumn="0" w:lastRowLastColumn="0"/>
              <w:rPr>
                <w:sz w:val="18"/>
                <w:szCs w:val="18"/>
              </w:rPr>
            </w:pPr>
            <w:r w:rsidRPr="00850BE0">
              <w:rPr>
                <w:sz w:val="18"/>
                <w:szCs w:val="18"/>
              </w:rPr>
              <w:t>Variable Value Type</w:t>
            </w:r>
          </w:p>
        </w:tc>
      </w:tr>
      <w:tr w:rsidR="006D65FB" w:rsidRPr="00AF44F8" w14:paraId="42B52C7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2A40773D" w14:textId="77777777" w:rsidR="006D65FB" w:rsidRPr="00850BE0" w:rsidRDefault="006D65FB" w:rsidP="00850BE0">
            <w:pPr>
              <w:rPr>
                <w:sz w:val="18"/>
                <w:szCs w:val="18"/>
              </w:rPr>
            </w:pPr>
            <w:proofErr w:type="spellStart"/>
            <w:r w:rsidRPr="00850BE0">
              <w:rPr>
                <w:sz w:val="18"/>
                <w:szCs w:val="18"/>
              </w:rPr>
              <w:t>AllParameters</w:t>
            </w:r>
            <w:proofErr w:type="spellEnd"/>
          </w:p>
        </w:tc>
        <w:tc>
          <w:tcPr>
            <w:tcW w:w="4147" w:type="dxa"/>
          </w:tcPr>
          <w:p w14:paraId="062B35A2"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Object</w:t>
            </w:r>
          </w:p>
        </w:tc>
      </w:tr>
      <w:tr w:rsidR="006D65FB" w:rsidRPr="00AF44F8" w14:paraId="0346FC1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3B78B0CB" w14:textId="77777777" w:rsidR="006D65FB" w:rsidRPr="00850BE0" w:rsidRDefault="006D65FB" w:rsidP="00850BE0">
            <w:pPr>
              <w:rPr>
                <w:sz w:val="18"/>
                <w:szCs w:val="18"/>
              </w:rPr>
            </w:pPr>
            <w:proofErr w:type="spellStart"/>
            <w:r w:rsidRPr="00850BE0">
              <w:rPr>
                <w:sz w:val="18"/>
                <w:szCs w:val="18"/>
              </w:rPr>
              <w:t>FormSpecification</w:t>
            </w:r>
            <w:proofErr w:type="spellEnd"/>
          </w:p>
        </w:tc>
        <w:tc>
          <w:tcPr>
            <w:tcW w:w="4147" w:type="dxa"/>
          </w:tcPr>
          <w:p w14:paraId="20233F7A"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List of texts</w:t>
            </w:r>
          </w:p>
        </w:tc>
      </w:tr>
      <w:tr w:rsidR="006D65FB" w:rsidRPr="00AF44F8" w14:paraId="00518BE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5541F737" w14:textId="77777777" w:rsidR="006D65FB" w:rsidRPr="00850BE0" w:rsidRDefault="006D65FB" w:rsidP="00850BE0">
            <w:pPr>
              <w:rPr>
                <w:sz w:val="18"/>
                <w:szCs w:val="18"/>
              </w:rPr>
            </w:pPr>
            <w:proofErr w:type="spellStart"/>
            <w:r w:rsidRPr="00850BE0">
              <w:rPr>
                <w:sz w:val="18"/>
                <w:szCs w:val="18"/>
              </w:rPr>
              <w:t>ParameterNamesGivenValue</w:t>
            </w:r>
            <w:proofErr w:type="spellEnd"/>
          </w:p>
        </w:tc>
        <w:tc>
          <w:tcPr>
            <w:tcW w:w="4147" w:type="dxa"/>
          </w:tcPr>
          <w:p w14:paraId="5EB5D24C"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List of texts</w:t>
            </w:r>
          </w:p>
        </w:tc>
      </w:tr>
      <w:tr w:rsidR="006D65FB" w:rsidRPr="00AF44F8" w14:paraId="53F6433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536FB0D1" w14:textId="77777777" w:rsidR="006D65FB" w:rsidRPr="00850BE0" w:rsidRDefault="006D65FB" w:rsidP="00850BE0">
            <w:pPr>
              <w:rPr>
                <w:sz w:val="18"/>
                <w:szCs w:val="18"/>
              </w:rPr>
            </w:pPr>
            <w:proofErr w:type="spellStart"/>
            <w:r w:rsidRPr="00850BE0">
              <w:rPr>
                <w:sz w:val="18"/>
                <w:szCs w:val="18"/>
              </w:rPr>
              <w:t>ParameterValue</w:t>
            </w:r>
            <w:proofErr w:type="spellEnd"/>
          </w:p>
        </w:tc>
        <w:tc>
          <w:tcPr>
            <w:tcW w:w="4147" w:type="dxa"/>
          </w:tcPr>
          <w:p w14:paraId="7EDF34B7"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Object with a ‘text’ property named ‘Name’ and an ‘any value’ property named ‘Value’</w:t>
            </w:r>
          </w:p>
        </w:tc>
      </w:tr>
      <w:tr w:rsidR="006D65FB" w:rsidRPr="00AF44F8" w14:paraId="39E08C6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297CB29A" w14:textId="77777777" w:rsidR="006D65FB" w:rsidRPr="00850BE0" w:rsidRDefault="006D65FB" w:rsidP="00850BE0">
            <w:pPr>
              <w:rPr>
                <w:sz w:val="18"/>
                <w:szCs w:val="18"/>
              </w:rPr>
            </w:pPr>
            <w:proofErr w:type="spellStart"/>
            <w:r w:rsidRPr="00850BE0">
              <w:rPr>
                <w:sz w:val="18"/>
                <w:szCs w:val="18"/>
              </w:rPr>
              <w:t>ParameterValues</w:t>
            </w:r>
            <w:proofErr w:type="spellEnd"/>
          </w:p>
        </w:tc>
        <w:tc>
          <w:tcPr>
            <w:tcW w:w="4147" w:type="dxa"/>
          </w:tcPr>
          <w:p w14:paraId="2FDC84D4"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List of objects</w:t>
            </w:r>
          </w:p>
        </w:tc>
      </w:tr>
      <w:tr w:rsidR="006D65FB" w:rsidRPr="00AF44F8" w14:paraId="1D2940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76777859" w14:textId="77777777" w:rsidR="006D65FB" w:rsidRPr="00850BE0" w:rsidRDefault="006D65FB" w:rsidP="00850BE0">
            <w:pPr>
              <w:rPr>
                <w:sz w:val="18"/>
                <w:szCs w:val="18"/>
              </w:rPr>
            </w:pPr>
            <w:proofErr w:type="spellStart"/>
            <w:r w:rsidRPr="00850BE0">
              <w:rPr>
                <w:sz w:val="18"/>
                <w:szCs w:val="18"/>
              </w:rPr>
              <w:t>ParametersGivenValue</w:t>
            </w:r>
            <w:proofErr w:type="spellEnd"/>
          </w:p>
        </w:tc>
        <w:tc>
          <w:tcPr>
            <w:tcW w:w="4147" w:type="dxa"/>
          </w:tcPr>
          <w:p w14:paraId="6050F739"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Object</w:t>
            </w:r>
          </w:p>
        </w:tc>
      </w:tr>
    </w:tbl>
    <w:p w14:paraId="529CD6A1" w14:textId="77777777" w:rsidR="006D65FB" w:rsidRPr="00AF44F8" w:rsidRDefault="006D65FB" w:rsidP="006D65FB">
      <w:pPr>
        <w:pStyle w:val="Body2"/>
      </w:pPr>
    </w:p>
    <w:p w14:paraId="65E2ADAF" w14:textId="77777777" w:rsidR="006D65FB" w:rsidRPr="00AF44F8" w:rsidRDefault="006D65FB" w:rsidP="00850BE0">
      <w:pPr>
        <w:pStyle w:val="ListParagraph"/>
        <w:numPr>
          <w:ilvl w:val="0"/>
          <w:numId w:val="280"/>
        </w:numPr>
      </w:pPr>
      <w:r w:rsidRPr="00AF44F8">
        <w:t>Select ‘PAGE LAYOUT’ on the component tree in the bottom right and open the logic panel.</w:t>
      </w:r>
    </w:p>
    <w:p w14:paraId="442E128D" w14:textId="77777777" w:rsidR="006D65FB" w:rsidRPr="00AF44F8" w:rsidRDefault="006D65FB" w:rsidP="00850BE0">
      <w:pPr>
        <w:pStyle w:val="ListParagraph"/>
        <w:numPr>
          <w:ilvl w:val="0"/>
          <w:numId w:val="280"/>
        </w:numPr>
      </w:pPr>
      <w:r w:rsidRPr="00AF44F8">
        <w:t>Connect a ‘Set page variable’ block to the ‘Page mounted’ event.</w:t>
      </w:r>
    </w:p>
    <w:p w14:paraId="368A8E5B" w14:textId="77777777" w:rsidR="006D65FB" w:rsidRPr="00AF44F8" w:rsidRDefault="006D65FB" w:rsidP="00850BE0">
      <w:pPr>
        <w:pStyle w:val="ListParagraph"/>
        <w:numPr>
          <w:ilvl w:val="1"/>
          <w:numId w:val="280"/>
        </w:numPr>
      </w:pPr>
      <w:r w:rsidRPr="00AF44F8">
        <w:t>The ‘Variable name’ should be ‘</w:t>
      </w:r>
      <w:proofErr w:type="spellStart"/>
      <w:r w:rsidRPr="00AF44F8">
        <w:t>FormSpecification</w:t>
      </w:r>
      <w:proofErr w:type="spellEnd"/>
      <w:r w:rsidRPr="00AF44F8">
        <w:t>’, as created earlier</w:t>
      </w:r>
      <w:r>
        <w:t>.</w:t>
      </w:r>
    </w:p>
    <w:p w14:paraId="6DDF20E0" w14:textId="4089A3D7" w:rsidR="006D65FB" w:rsidRPr="00AF44F8" w:rsidRDefault="006D65FB" w:rsidP="006D65FB">
      <w:pPr>
        <w:pStyle w:val="ListParagraph"/>
        <w:numPr>
          <w:ilvl w:val="1"/>
          <w:numId w:val="280"/>
        </w:numPr>
      </w:pPr>
      <w:r w:rsidRPr="00AF44F8">
        <w:t>The ‘Assigned value’ should be a formula, with the JSON above compressed and pasted as the value.</w:t>
      </w:r>
    </w:p>
    <w:p w14:paraId="42DF9276" w14:textId="1092074B" w:rsidR="006D65FB" w:rsidRPr="00AF44F8" w:rsidRDefault="006D65FB" w:rsidP="00850BE0">
      <w:pPr>
        <w:pStyle w:val="Style1"/>
        <w:ind w:left="0"/>
      </w:pPr>
      <w:r w:rsidRPr="00AF44F8">
        <w:t>[{"label":"Make","typeData":{"typeName":"Dropdown","dropDownData":[{"label":"Ford","value":"Ford"},{"label":"Land Rover","value":"LandRover"},{"label":"Volkswagen","value":"Volkswagen"}]},"defaultValue":"Ford"},{"label":"Condition","typeData":{"typeName":"Text"},"defaultValue":"No issues"},{"</w:t>
      </w:r>
      <w:proofErr w:type="spellStart"/>
      <w:r w:rsidRPr="00AF44F8">
        <w:t>label":"Tax</w:t>
      </w:r>
      <w:proofErr w:type="spellEnd"/>
      <w:r w:rsidRPr="00AF44F8">
        <w:t xml:space="preserve"> Required?","typeData":{"typeName":"Checkbox"},"defaultValue":true},{"label":"Value","typeData":{"typeName":"Number","minValue":15000,"maxValue":100000},"defaultValue":30000}]</w:t>
      </w:r>
    </w:p>
    <w:p w14:paraId="160296FB" w14:textId="77777777" w:rsidR="006D65FB" w:rsidRPr="00AF44F8" w:rsidRDefault="006D65FB" w:rsidP="00850BE0">
      <w:pPr>
        <w:pStyle w:val="ListParagraph"/>
        <w:numPr>
          <w:ilvl w:val="1"/>
          <w:numId w:val="280"/>
        </w:numPr>
      </w:pPr>
      <w:r w:rsidRPr="00AF44F8">
        <w:t>This will ensure that the specification value is defined when the page loads.</w:t>
      </w:r>
    </w:p>
    <w:p w14:paraId="7C66D40D" w14:textId="77777777" w:rsidR="006D65FB" w:rsidRDefault="006D65FB" w:rsidP="00850BE0">
      <w:pPr>
        <w:pStyle w:val="ListParagraph"/>
        <w:numPr>
          <w:ilvl w:val="1"/>
          <w:numId w:val="280"/>
        </w:numPr>
      </w:pPr>
      <w:r w:rsidRPr="00AF44F8">
        <w:lastRenderedPageBreak/>
        <w:t>The logic should look as follows:</w:t>
      </w:r>
    </w:p>
    <w:p w14:paraId="0FE1F1C2" w14:textId="77777777" w:rsidR="006D65FB" w:rsidRPr="00AF44F8" w:rsidRDefault="006D65FB" w:rsidP="006D65FB">
      <w:pPr>
        <w:pStyle w:val="Body2"/>
        <w:ind w:left="1440"/>
      </w:pPr>
    </w:p>
    <w:p w14:paraId="48D26C05" w14:textId="700EC20C" w:rsidR="006D65FB" w:rsidRDefault="006D65FB" w:rsidP="008348DA">
      <w:pPr>
        <w:pStyle w:val="Body2"/>
        <w:jc w:val="center"/>
      </w:pPr>
      <w:r w:rsidRPr="00AF44F8">
        <w:rPr>
          <w:noProof/>
        </w:rPr>
        <w:drawing>
          <wp:inline distT="0" distB="0" distL="0" distR="0" wp14:anchorId="314D7CDF" wp14:editId="04BC4DC8">
            <wp:extent cx="3286125" cy="970399"/>
            <wp:effectExtent l="0" t="0" r="0" b="127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rotWithShape="1">
                    <a:blip r:embed="rId70"/>
                    <a:srcRect t="19512"/>
                    <a:stretch/>
                  </pic:blipFill>
                  <pic:spPr bwMode="auto">
                    <a:xfrm>
                      <a:off x="0" y="0"/>
                      <a:ext cx="3296312" cy="973407"/>
                    </a:xfrm>
                    <a:prstGeom prst="rect">
                      <a:avLst/>
                    </a:prstGeom>
                    <a:ln>
                      <a:noFill/>
                    </a:ln>
                    <a:extLst>
                      <a:ext uri="{53640926-AAD7-44D8-BBD7-CCE9431645EC}">
                        <a14:shadowObscured xmlns:a14="http://schemas.microsoft.com/office/drawing/2010/main"/>
                      </a:ext>
                    </a:extLst>
                  </pic:spPr>
                </pic:pic>
              </a:graphicData>
            </a:graphic>
          </wp:inline>
        </w:drawing>
      </w:r>
    </w:p>
    <w:p w14:paraId="4B86D521" w14:textId="77777777" w:rsidR="006D65FB" w:rsidRPr="00AF44F8" w:rsidRDefault="006D65FB" w:rsidP="008348DA">
      <w:pPr>
        <w:pStyle w:val="ListParagraph"/>
        <w:numPr>
          <w:ilvl w:val="0"/>
          <w:numId w:val="280"/>
        </w:numPr>
      </w:pPr>
      <w:r w:rsidRPr="00AF44F8">
        <w:t>Add a container to the page.</w:t>
      </w:r>
    </w:p>
    <w:p w14:paraId="0EAB409D" w14:textId="77777777" w:rsidR="006D65FB" w:rsidRPr="00AF44F8" w:rsidRDefault="006D65FB" w:rsidP="008348DA">
      <w:pPr>
        <w:pStyle w:val="ListParagraph"/>
        <w:numPr>
          <w:ilvl w:val="0"/>
          <w:numId w:val="280"/>
        </w:numPr>
      </w:pPr>
      <w:r w:rsidRPr="00AF44F8">
        <w:t xml:space="preserve">Bind the ‘Repeat with’ property to a formula, simply referencing the </w:t>
      </w:r>
      <w:proofErr w:type="spellStart"/>
      <w:r w:rsidRPr="00AF44F8">
        <w:t>FormSpecification</w:t>
      </w:r>
      <w:proofErr w:type="spellEnd"/>
      <w:r w:rsidRPr="00AF44F8">
        <w:t xml:space="preserve"> page variable as follows:</w:t>
      </w:r>
    </w:p>
    <w:p w14:paraId="5ADA708B" w14:textId="77777777" w:rsidR="006D65FB" w:rsidRPr="00AF44F8" w:rsidRDefault="006D65FB" w:rsidP="006D65FB">
      <w:pPr>
        <w:pStyle w:val="Style1"/>
      </w:pPr>
      <w:proofErr w:type="spellStart"/>
      <w:r w:rsidRPr="00AF44F8">
        <w:t>pageVars.FormSpecification</w:t>
      </w:r>
      <w:proofErr w:type="spellEnd"/>
    </w:p>
    <w:p w14:paraId="091C7677" w14:textId="77777777" w:rsidR="006D65FB" w:rsidRPr="00AF44F8" w:rsidRDefault="006D65FB" w:rsidP="008348DA">
      <w:pPr>
        <w:pStyle w:val="ListParagraph"/>
        <w:numPr>
          <w:ilvl w:val="0"/>
          <w:numId w:val="280"/>
        </w:numPr>
      </w:pPr>
      <w:r w:rsidRPr="00AF44F8">
        <w:t>Within this container, add an input field, a dropdown field, a slider field, and a checkbox field in any order.</w:t>
      </w:r>
    </w:p>
    <w:p w14:paraId="23F97146" w14:textId="77777777" w:rsidR="006D65FB" w:rsidRPr="00AF44F8" w:rsidRDefault="006D65FB" w:rsidP="008348DA">
      <w:pPr>
        <w:pStyle w:val="ListParagraph"/>
        <w:numPr>
          <w:ilvl w:val="0"/>
          <w:numId w:val="280"/>
        </w:numPr>
      </w:pPr>
      <w:r w:rsidRPr="00AF44F8">
        <w:t>Save the page and launch the app as in the preview portal.</w:t>
      </w:r>
    </w:p>
    <w:p w14:paraId="1C4D2493" w14:textId="1446F315" w:rsidR="006D65FB" w:rsidRPr="00AF44F8" w:rsidRDefault="006D65FB" w:rsidP="006D65FB">
      <w:pPr>
        <w:pStyle w:val="ListParagraph"/>
        <w:numPr>
          <w:ilvl w:val="0"/>
          <w:numId w:val="280"/>
        </w:numPr>
      </w:pPr>
      <w:r w:rsidRPr="00AF44F8">
        <w:t>Log into the app and navigate to the page from the service requests page. It should look like the below, with the set of input fields being repeated 4 times</w:t>
      </w:r>
      <w:r>
        <w:t>.</w:t>
      </w:r>
    </w:p>
    <w:p w14:paraId="5680D1B9" w14:textId="77777777" w:rsidR="006D65FB" w:rsidRPr="00AF44F8" w:rsidRDefault="006D65FB" w:rsidP="006D65FB">
      <w:pPr>
        <w:pStyle w:val="Body2"/>
        <w:jc w:val="center"/>
      </w:pPr>
      <w:r w:rsidRPr="00AF44F8">
        <w:rPr>
          <w:noProof/>
        </w:rPr>
        <w:drawing>
          <wp:inline distT="0" distB="0" distL="0" distR="0" wp14:anchorId="4700B22B" wp14:editId="7B4B81EB">
            <wp:extent cx="3723608" cy="4477109"/>
            <wp:effectExtent l="0" t="0" r="0" b="0"/>
            <wp:docPr id="44" name="Picture 4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email&#10;&#10;Description automatically generated"/>
                    <pic:cNvPicPr/>
                  </pic:nvPicPr>
                  <pic:blipFill>
                    <a:blip r:embed="rId71"/>
                    <a:stretch>
                      <a:fillRect/>
                    </a:stretch>
                  </pic:blipFill>
                  <pic:spPr>
                    <a:xfrm>
                      <a:off x="0" y="0"/>
                      <a:ext cx="3728096" cy="4482505"/>
                    </a:xfrm>
                    <a:prstGeom prst="rect">
                      <a:avLst/>
                    </a:prstGeom>
                  </pic:spPr>
                </pic:pic>
              </a:graphicData>
            </a:graphic>
          </wp:inline>
        </w:drawing>
      </w:r>
    </w:p>
    <w:p w14:paraId="7705D060" w14:textId="1B9BE058" w:rsidR="006D65FB" w:rsidRPr="00AF44F8" w:rsidRDefault="006D65FB" w:rsidP="006D65FB">
      <w:pPr>
        <w:pStyle w:val="Body2"/>
      </w:pPr>
    </w:p>
    <w:p w14:paraId="3517F5B3" w14:textId="77777777" w:rsidR="006D65FB" w:rsidRPr="00AF44F8" w:rsidRDefault="006D65FB" w:rsidP="008348DA">
      <w:pPr>
        <w:pStyle w:val="ListParagraph"/>
        <w:numPr>
          <w:ilvl w:val="0"/>
          <w:numId w:val="280"/>
        </w:numPr>
      </w:pPr>
      <w:r w:rsidRPr="00AF44F8">
        <w:lastRenderedPageBreak/>
        <w:t>Return to the UI Canvas and select the input field</w:t>
      </w:r>
    </w:p>
    <w:p w14:paraId="7339B38F" w14:textId="77777777" w:rsidR="006D65FB" w:rsidRPr="00AF44F8" w:rsidRDefault="006D65FB" w:rsidP="008348DA">
      <w:pPr>
        <w:pStyle w:val="ListParagraph"/>
        <w:numPr>
          <w:ilvl w:val="1"/>
          <w:numId w:val="280"/>
        </w:numPr>
      </w:pPr>
      <w:r w:rsidRPr="00AF44F8">
        <w:t>To ensure that the component is displayed correctly, configure the properties as follows:</w:t>
      </w:r>
    </w:p>
    <w:p w14:paraId="07AA657F" w14:textId="77777777" w:rsidR="006D65FB" w:rsidRPr="00AF44F8" w:rsidRDefault="006D65FB" w:rsidP="008348DA">
      <w:pPr>
        <w:ind w:left="720" w:firstLine="720"/>
      </w:pPr>
      <w:r w:rsidRPr="00AF44F8">
        <w:rPr>
          <w:b/>
        </w:rPr>
        <w:t>Label -</w:t>
      </w:r>
      <w:r w:rsidRPr="00AF44F8">
        <w:t xml:space="preserve"> formula with value:</w:t>
      </w:r>
    </w:p>
    <w:p w14:paraId="2F046605"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56CAA016" w14:textId="77777777" w:rsidR="006D65FB" w:rsidRPr="00AF44F8" w:rsidRDefault="006D65FB" w:rsidP="008348DA">
      <w:pPr>
        <w:ind w:left="1440"/>
      </w:pPr>
      <w:r w:rsidRPr="00AF44F8">
        <w:rPr>
          <w:b/>
        </w:rPr>
        <w:t>Value</w:t>
      </w:r>
      <w:r w:rsidRPr="00AF44F8">
        <w:t xml:space="preserve"> - formula with value:</w:t>
      </w:r>
    </w:p>
    <w:p w14:paraId="366C56C4" w14:textId="77777777" w:rsidR="006D65FB" w:rsidRPr="00AF44F8" w:rsidRDefault="006D65FB" w:rsidP="006D65FB">
      <w:pPr>
        <w:pStyle w:val="Style1"/>
        <w:ind w:left="1440"/>
      </w:pPr>
      <w:proofErr w:type="spellStart"/>
      <w:proofErr w:type="gramStart"/>
      <w:r w:rsidRPr="00AF44F8">
        <w:t>repeated.current</w:t>
      </w:r>
      <w:proofErr w:type="gramEnd"/>
      <w:r w:rsidRPr="00AF44F8">
        <w:t>.value</w:t>
      </w:r>
      <w:proofErr w:type="spellEnd"/>
    </w:p>
    <w:p w14:paraId="754970D2" w14:textId="77777777" w:rsidR="006D65FB" w:rsidRPr="00AF44F8" w:rsidRDefault="006D65FB" w:rsidP="008348DA">
      <w:pPr>
        <w:ind w:left="720" w:firstLine="720"/>
      </w:pPr>
      <w:r w:rsidRPr="00AF44F8">
        <w:rPr>
          <w:b/>
        </w:rPr>
        <w:t>Placeholder text</w:t>
      </w:r>
      <w:r w:rsidRPr="00AF44F8">
        <w:t xml:space="preserve"> - formula with value:</w:t>
      </w:r>
    </w:p>
    <w:p w14:paraId="1D7A1D68"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r w:rsidRPr="00AF44F8">
        <w:t xml:space="preserve"> </w:t>
      </w:r>
    </w:p>
    <w:p w14:paraId="70C6CEA8" w14:textId="77777777" w:rsidR="006D65FB" w:rsidRPr="00AF44F8" w:rsidRDefault="006D65FB" w:rsidP="008348DA">
      <w:pPr>
        <w:ind w:left="720" w:firstLine="720"/>
      </w:pPr>
      <w:r w:rsidRPr="00AF44F8">
        <w:rPr>
          <w:b/>
        </w:rPr>
        <w:t>Visible</w:t>
      </w:r>
      <w:r w:rsidRPr="00AF44F8">
        <w:t xml:space="preserve"> - formula with value:</w:t>
      </w:r>
    </w:p>
    <w:p w14:paraId="15F305DC"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"Text" </w:t>
      </w:r>
    </w:p>
    <w:p w14:paraId="27348218" w14:textId="77777777" w:rsidR="006D65FB" w:rsidRPr="00AF44F8" w:rsidRDefault="006D65FB" w:rsidP="006D65FB">
      <w:pPr>
        <w:pStyle w:val="Body2"/>
      </w:pPr>
    </w:p>
    <w:p w14:paraId="246F9CE6" w14:textId="77777777" w:rsidR="006D65FB" w:rsidRPr="00AF44F8" w:rsidRDefault="006D65FB" w:rsidP="008348DA">
      <w:pPr>
        <w:pStyle w:val="ListParagraph"/>
        <w:numPr>
          <w:ilvl w:val="1"/>
          <w:numId w:val="280"/>
        </w:numPr>
      </w:pPr>
      <w:r w:rsidRPr="00AF44F8">
        <w:t>To ensure that the data entered is saved correctly, configure the component logic as follows:</w:t>
      </w:r>
    </w:p>
    <w:p w14:paraId="68E2F6A6" w14:textId="77777777" w:rsidR="006D65FB" w:rsidRPr="00AF44F8" w:rsidRDefault="006D65FB" w:rsidP="008348DA">
      <w:pPr>
        <w:pStyle w:val="ListParagraph"/>
        <w:numPr>
          <w:ilvl w:val="2"/>
          <w:numId w:val="280"/>
        </w:numPr>
      </w:pPr>
      <w:r w:rsidRPr="00AF44F8">
        <w:t xml:space="preserve">Connect a ‘Set page variable’ block to the Component </w:t>
      </w:r>
      <w:proofErr w:type="spellStart"/>
      <w:r w:rsidRPr="00AF44F8">
        <w:t>onChange</w:t>
      </w:r>
      <w:proofErr w:type="spellEnd"/>
      <w:r w:rsidRPr="00AF44F8">
        <w:t xml:space="preserve"> event. Configure its properties as follows:</w:t>
      </w:r>
    </w:p>
    <w:p w14:paraId="661D2900" w14:textId="77777777" w:rsidR="006D65FB" w:rsidRPr="00AF44F8" w:rsidRDefault="006D65FB" w:rsidP="008348DA">
      <w:pPr>
        <w:spacing w:after="0"/>
        <w:ind w:left="2160"/>
      </w:pPr>
      <w:bookmarkStart w:id="55" w:name="_Hlk126323065"/>
      <w:r w:rsidRPr="00AF44F8">
        <w:rPr>
          <w:b/>
        </w:rPr>
        <w:t>Variable name</w:t>
      </w:r>
      <w:r w:rsidRPr="00AF44F8">
        <w:t xml:space="preserve"> – Page Variable </w:t>
      </w:r>
      <w:proofErr w:type="spellStart"/>
      <w:r w:rsidRPr="00AF44F8">
        <w:t>ParameterValue</w:t>
      </w:r>
      <w:proofErr w:type="spellEnd"/>
      <w:r w:rsidRPr="00AF44F8">
        <w:t xml:space="preserve">, with Page Variable Field </w:t>
      </w:r>
      <w:proofErr w:type="spellStart"/>
      <w:r w:rsidRPr="00AF44F8">
        <w:t>ParameterValue.Name</w:t>
      </w:r>
      <w:proofErr w:type="spellEnd"/>
    </w:p>
    <w:p w14:paraId="07BAD805" w14:textId="77777777" w:rsidR="006D65FB" w:rsidRPr="00AF44F8" w:rsidRDefault="006D65FB" w:rsidP="008348DA">
      <w:pPr>
        <w:spacing w:after="0"/>
        <w:ind w:left="2160"/>
      </w:pPr>
      <w:r w:rsidRPr="00AF44F8">
        <w:rPr>
          <w:b/>
        </w:rPr>
        <w:t xml:space="preserve">Assigned Value </w:t>
      </w:r>
      <w:r w:rsidRPr="00AF44F8">
        <w:t>– formula with value:</w:t>
      </w:r>
    </w:p>
    <w:p w14:paraId="25FDE453" w14:textId="77777777" w:rsidR="006D65FB" w:rsidRPr="00AF44F8" w:rsidRDefault="006D65FB" w:rsidP="006D65FB">
      <w:pPr>
        <w:pStyle w:val="Style1"/>
        <w:ind w:left="2160"/>
      </w:pPr>
      <w:proofErr w:type="spellStart"/>
      <w:proofErr w:type="gramStart"/>
      <w:r w:rsidRPr="00AF44F8">
        <w:t>repeated.current</w:t>
      </w:r>
      <w:proofErr w:type="gramEnd"/>
      <w:r w:rsidRPr="00AF44F8">
        <w:t>.label</w:t>
      </w:r>
      <w:proofErr w:type="spellEnd"/>
    </w:p>
    <w:bookmarkEnd w:id="55"/>
    <w:p w14:paraId="182D19F3" w14:textId="77777777" w:rsidR="006D65FB" w:rsidRPr="00AF44F8" w:rsidRDefault="006D65FB" w:rsidP="006D65FB">
      <w:pPr>
        <w:pStyle w:val="Body2"/>
        <w:ind w:left="720"/>
      </w:pPr>
    </w:p>
    <w:p w14:paraId="154931EF" w14:textId="77777777" w:rsidR="006D65FB" w:rsidRPr="00AF44F8" w:rsidRDefault="006D65FB" w:rsidP="008348DA">
      <w:pPr>
        <w:pStyle w:val="ListParagraph"/>
        <w:numPr>
          <w:ilvl w:val="2"/>
          <w:numId w:val="280"/>
        </w:numPr>
      </w:pPr>
      <w:r w:rsidRPr="00AF44F8">
        <w:t>Connect another ‘Set page variable’ block to the one above. Configure its properties as follows:</w:t>
      </w:r>
    </w:p>
    <w:p w14:paraId="340D4935" w14:textId="77777777" w:rsidR="006D65FB" w:rsidRPr="00AF44F8" w:rsidRDefault="006D65FB" w:rsidP="008348DA">
      <w:pPr>
        <w:spacing w:after="0"/>
        <w:ind w:left="2160"/>
      </w:pPr>
      <w:r w:rsidRPr="00AF44F8">
        <w:rPr>
          <w:b/>
        </w:rPr>
        <w:t>Variable name</w:t>
      </w:r>
      <w:r w:rsidRPr="00AF44F8">
        <w:t xml:space="preserve"> – Page Variable </w:t>
      </w:r>
      <w:proofErr w:type="spellStart"/>
      <w:r w:rsidRPr="00AF44F8">
        <w:t>ParameterValue</w:t>
      </w:r>
      <w:proofErr w:type="spellEnd"/>
      <w:r w:rsidRPr="00AF44F8">
        <w:t xml:space="preserve">, with Page Variable Field </w:t>
      </w:r>
      <w:proofErr w:type="spellStart"/>
      <w:r w:rsidRPr="00AF44F8">
        <w:t>ParameterValue.Value</w:t>
      </w:r>
      <w:proofErr w:type="spellEnd"/>
    </w:p>
    <w:p w14:paraId="7CBE569C" w14:textId="77777777" w:rsidR="006D65FB" w:rsidRPr="00AF44F8" w:rsidRDefault="006D65FB" w:rsidP="008348DA">
      <w:pPr>
        <w:spacing w:after="0"/>
        <w:ind w:left="2160"/>
      </w:pPr>
      <w:r w:rsidRPr="00AF44F8">
        <w:rPr>
          <w:b/>
        </w:rPr>
        <w:t xml:space="preserve">Assigned Value </w:t>
      </w:r>
      <w:r w:rsidRPr="00AF44F8">
        <w:t>– formula with value:</w:t>
      </w:r>
    </w:p>
    <w:p w14:paraId="2D0D8F24" w14:textId="77777777" w:rsidR="006D65FB" w:rsidRPr="00AF44F8" w:rsidRDefault="006D65FB" w:rsidP="006D65FB">
      <w:pPr>
        <w:pStyle w:val="Style1"/>
        <w:ind w:left="2160"/>
      </w:pPr>
      <w:proofErr w:type="spellStart"/>
      <w:r w:rsidRPr="00AF44F8">
        <w:t>self.value</w:t>
      </w:r>
      <w:proofErr w:type="spellEnd"/>
    </w:p>
    <w:p w14:paraId="7C392447" w14:textId="77777777" w:rsidR="006D65FB" w:rsidRPr="00AF44F8" w:rsidRDefault="006D65FB" w:rsidP="006D65FB">
      <w:pPr>
        <w:pStyle w:val="Body2"/>
        <w:ind w:left="720"/>
      </w:pPr>
    </w:p>
    <w:p w14:paraId="3731AD95" w14:textId="77777777" w:rsidR="006D65FB" w:rsidRPr="00AF44F8" w:rsidRDefault="006D65FB" w:rsidP="008348DA">
      <w:pPr>
        <w:pStyle w:val="ListParagraph"/>
        <w:numPr>
          <w:ilvl w:val="2"/>
          <w:numId w:val="280"/>
        </w:numPr>
      </w:pPr>
      <w:r w:rsidRPr="00AF44F8">
        <w:t>Connect another ‘Set page variable’ block to the one above. Configure its properties as follows:</w:t>
      </w:r>
    </w:p>
    <w:p w14:paraId="07DCF54A" w14:textId="77777777" w:rsidR="006D65FB" w:rsidRPr="00AF44F8" w:rsidRDefault="006D65FB" w:rsidP="008348DA">
      <w:pPr>
        <w:spacing w:after="0"/>
        <w:ind w:left="2160"/>
      </w:pPr>
      <w:bookmarkStart w:id="56" w:name="_Hlk126332324"/>
      <w:r w:rsidRPr="00AF44F8">
        <w:rPr>
          <w:b/>
        </w:rPr>
        <w:t>Variable name</w:t>
      </w:r>
      <w:r w:rsidRPr="00AF44F8">
        <w:t xml:space="preserve"> – Page Variable </w:t>
      </w:r>
      <w:proofErr w:type="spellStart"/>
      <w:r w:rsidRPr="00AF44F8">
        <w:t>ParameterValues</w:t>
      </w:r>
      <w:proofErr w:type="spellEnd"/>
    </w:p>
    <w:p w14:paraId="42BAC849" w14:textId="77777777" w:rsidR="006D65FB" w:rsidRPr="00AF44F8" w:rsidRDefault="006D65FB" w:rsidP="008348DA">
      <w:pPr>
        <w:spacing w:after="0"/>
        <w:ind w:left="2160"/>
      </w:pPr>
      <w:r w:rsidRPr="00AF44F8">
        <w:rPr>
          <w:b/>
        </w:rPr>
        <w:t xml:space="preserve">Assigned Value </w:t>
      </w:r>
      <w:r w:rsidRPr="00AF44F8">
        <w:t>– formula with value:</w:t>
      </w:r>
    </w:p>
    <w:p w14:paraId="12A27F66" w14:textId="77777777" w:rsidR="006D65FB" w:rsidRPr="00AF44F8" w:rsidRDefault="006D65FB" w:rsidP="006D65FB">
      <w:pPr>
        <w:pStyle w:val="Style1"/>
        <w:ind w:left="2160"/>
      </w:pPr>
      <w:r w:rsidRPr="00AF44F8">
        <w:t>REMOVE_ITEM_BY_</w:t>
      </w:r>
      <w:proofErr w:type="gramStart"/>
      <w:r w:rsidRPr="00AF44F8">
        <w:t>KEY(</w:t>
      </w:r>
      <w:proofErr w:type="spellStart"/>
      <w:proofErr w:type="gramEnd"/>
      <w:r w:rsidRPr="00AF44F8">
        <w:t>pageVars.ParameterValues</w:t>
      </w:r>
      <w:proofErr w:type="spellEnd"/>
      <w:r w:rsidRPr="00AF44F8">
        <w:t xml:space="preserve">, "Name", </w:t>
      </w:r>
      <w:proofErr w:type="spellStart"/>
      <w:r w:rsidRPr="00AF44F8">
        <w:t>repeated.current.label</w:t>
      </w:r>
      <w:proofErr w:type="spellEnd"/>
      <w:r w:rsidRPr="00AF44F8">
        <w:t>)</w:t>
      </w:r>
    </w:p>
    <w:bookmarkEnd w:id="56"/>
    <w:p w14:paraId="7EFE2E96" w14:textId="77777777" w:rsidR="006D65FB" w:rsidRPr="00AF44F8" w:rsidRDefault="006D65FB" w:rsidP="006D65FB">
      <w:pPr>
        <w:pStyle w:val="Body2"/>
        <w:ind w:left="720"/>
      </w:pPr>
    </w:p>
    <w:p w14:paraId="784E3C15" w14:textId="77777777" w:rsidR="006D65FB" w:rsidRPr="00AF44F8" w:rsidRDefault="006D65FB" w:rsidP="008348DA">
      <w:pPr>
        <w:pStyle w:val="ListParagraph"/>
        <w:numPr>
          <w:ilvl w:val="2"/>
          <w:numId w:val="280"/>
        </w:numPr>
      </w:pPr>
      <w:r w:rsidRPr="00AF44F8">
        <w:lastRenderedPageBreak/>
        <w:t>Connect a final ‘Set page variable’ block to the one above. Configure its properties as follows:</w:t>
      </w:r>
    </w:p>
    <w:p w14:paraId="6C63DAC0" w14:textId="77777777" w:rsidR="006D65FB" w:rsidRPr="00AF44F8" w:rsidRDefault="006D65FB" w:rsidP="008348DA">
      <w:pPr>
        <w:spacing w:after="0"/>
        <w:ind w:left="1980"/>
      </w:pPr>
      <w:r w:rsidRPr="00AF44F8">
        <w:rPr>
          <w:b/>
        </w:rPr>
        <w:t>Variable name</w:t>
      </w:r>
      <w:r w:rsidRPr="00AF44F8">
        <w:t xml:space="preserve"> – Page Variable </w:t>
      </w:r>
      <w:proofErr w:type="spellStart"/>
      <w:r w:rsidRPr="00AF44F8">
        <w:t>ParameterValues</w:t>
      </w:r>
      <w:proofErr w:type="spellEnd"/>
    </w:p>
    <w:p w14:paraId="4DCBF1F5" w14:textId="77777777" w:rsidR="006D65FB" w:rsidRPr="00AF44F8" w:rsidRDefault="006D65FB" w:rsidP="008348DA">
      <w:pPr>
        <w:spacing w:after="0"/>
        <w:ind w:left="1980"/>
      </w:pPr>
      <w:r w:rsidRPr="00AF44F8">
        <w:rPr>
          <w:b/>
        </w:rPr>
        <w:t xml:space="preserve">Assigned Value </w:t>
      </w:r>
      <w:r w:rsidRPr="00AF44F8">
        <w:t>– formula with value:</w:t>
      </w:r>
    </w:p>
    <w:p w14:paraId="4E172812" w14:textId="06DB66C9" w:rsidR="006D65FB" w:rsidRDefault="006D65FB" w:rsidP="008348DA">
      <w:pPr>
        <w:pStyle w:val="Style1"/>
        <w:ind w:left="2160"/>
      </w:pPr>
      <w:r w:rsidRPr="00AF44F8">
        <w:t>WITH_</w:t>
      </w:r>
      <w:proofErr w:type="gramStart"/>
      <w:r w:rsidRPr="00AF44F8">
        <w:t>ITEM(</w:t>
      </w:r>
      <w:proofErr w:type="spellStart"/>
      <w:proofErr w:type="gramEnd"/>
      <w:r w:rsidRPr="00AF44F8">
        <w:t>pageVars.ParameterValues</w:t>
      </w:r>
      <w:proofErr w:type="spellEnd"/>
      <w:r w:rsidRPr="00AF44F8">
        <w:t xml:space="preserve">, </w:t>
      </w:r>
      <w:proofErr w:type="spellStart"/>
      <w:r w:rsidRPr="00AF44F8">
        <w:t>pageVars.ParameterValue</w:t>
      </w:r>
      <w:proofErr w:type="spellEnd"/>
      <w:r w:rsidRPr="00AF44F8">
        <w:t>)</w:t>
      </w:r>
    </w:p>
    <w:p w14:paraId="69690D08" w14:textId="77777777" w:rsidR="006D65FB" w:rsidRPr="00AF44F8" w:rsidRDefault="006D65FB" w:rsidP="008348DA">
      <w:pPr>
        <w:pStyle w:val="ListParagraph"/>
        <w:numPr>
          <w:ilvl w:val="0"/>
          <w:numId w:val="280"/>
        </w:numPr>
        <w:spacing w:after="0"/>
      </w:pPr>
      <w:r w:rsidRPr="00AF44F8">
        <w:t>Select the dropdown field.</w:t>
      </w:r>
    </w:p>
    <w:p w14:paraId="7E25EB95"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0FCBA0C1" w14:textId="77777777" w:rsidR="006D65FB" w:rsidRPr="00AF44F8" w:rsidRDefault="006D65FB" w:rsidP="008348DA">
      <w:pPr>
        <w:spacing w:after="0"/>
        <w:ind w:left="720" w:firstLine="720"/>
      </w:pPr>
      <w:r w:rsidRPr="00AF44F8">
        <w:rPr>
          <w:b/>
        </w:rPr>
        <w:t>Label -</w:t>
      </w:r>
      <w:r w:rsidRPr="00AF44F8">
        <w:t xml:space="preserve"> formula with value:</w:t>
      </w:r>
    </w:p>
    <w:p w14:paraId="11E2B5B4"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41616699" w14:textId="77777777" w:rsidR="006D65FB" w:rsidRPr="00AF44F8" w:rsidRDefault="006D65FB" w:rsidP="008348DA">
      <w:pPr>
        <w:spacing w:before="240" w:after="0"/>
        <w:ind w:left="1440"/>
      </w:pPr>
      <w:r w:rsidRPr="00AF44F8">
        <w:rPr>
          <w:b/>
        </w:rPr>
        <w:t>Option List</w:t>
      </w:r>
      <w:r w:rsidRPr="00AF44F8">
        <w:t xml:space="preserve"> - formula with value:</w:t>
      </w:r>
    </w:p>
    <w:p w14:paraId="50A9DBDD" w14:textId="77777777" w:rsidR="006D65FB" w:rsidRPr="00AF44F8" w:rsidRDefault="006D65FB" w:rsidP="006D65FB">
      <w:pPr>
        <w:pStyle w:val="Style1"/>
        <w:ind w:left="1440"/>
      </w:pPr>
      <w:proofErr w:type="spellStart"/>
      <w:proofErr w:type="gramStart"/>
      <w:r w:rsidRPr="00AF44F8">
        <w:t>repeated.current</w:t>
      </w:r>
      <w:proofErr w:type="gramEnd"/>
      <w:r w:rsidRPr="00AF44F8">
        <w:t>.typeData.dropDownData</w:t>
      </w:r>
      <w:proofErr w:type="spellEnd"/>
    </w:p>
    <w:p w14:paraId="1F6496C9" w14:textId="77777777" w:rsidR="006D65FB" w:rsidRPr="00AF44F8" w:rsidRDefault="006D65FB" w:rsidP="008348DA">
      <w:pPr>
        <w:spacing w:before="240" w:after="0"/>
        <w:ind w:left="720" w:firstLine="720"/>
      </w:pPr>
      <w:r w:rsidRPr="00AF44F8">
        <w:rPr>
          <w:b/>
        </w:rPr>
        <w:t>Selected Value</w:t>
      </w:r>
      <w:r w:rsidRPr="00AF44F8">
        <w:t xml:space="preserve"> - formula with value:</w:t>
      </w:r>
    </w:p>
    <w:p w14:paraId="70F96D44"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r w:rsidRPr="00AF44F8">
        <w:t xml:space="preserve"> </w:t>
      </w:r>
    </w:p>
    <w:p w14:paraId="2BE1B826"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0D6259C2"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"Dropdown" </w:t>
      </w:r>
    </w:p>
    <w:p w14:paraId="111A13B0" w14:textId="77777777" w:rsidR="006D65FB" w:rsidRPr="00AF44F8" w:rsidRDefault="006D65FB" w:rsidP="006D65FB">
      <w:pPr>
        <w:pStyle w:val="Body2"/>
      </w:pPr>
    </w:p>
    <w:p w14:paraId="307200DC"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2097BB0F"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4D0AE11C" w14:textId="3E2C8C29" w:rsidR="006D65FB" w:rsidRPr="00AF44F8" w:rsidRDefault="006D65FB" w:rsidP="006D65FB">
      <w:pPr>
        <w:pStyle w:val="ListParagraph"/>
        <w:numPr>
          <w:ilvl w:val="2"/>
          <w:numId w:val="280"/>
        </w:numPr>
        <w:spacing w:after="0"/>
      </w:pPr>
      <w:r w:rsidRPr="00AF44F8">
        <w:t>Paste them into the logic for the dropdown field and connect the first of them to the ‘Component tap’ field.</w:t>
      </w:r>
    </w:p>
    <w:p w14:paraId="356ABF1F" w14:textId="77777777" w:rsidR="006D65FB" w:rsidRPr="00AF44F8" w:rsidRDefault="006D65FB" w:rsidP="008348DA">
      <w:pPr>
        <w:pStyle w:val="ListParagraph"/>
        <w:numPr>
          <w:ilvl w:val="0"/>
          <w:numId w:val="280"/>
        </w:numPr>
        <w:spacing w:after="0"/>
      </w:pPr>
      <w:r w:rsidRPr="00AF44F8">
        <w:t>Select the slider field.</w:t>
      </w:r>
    </w:p>
    <w:p w14:paraId="5B32DAD5"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4901FDA9" w14:textId="77777777" w:rsidR="006D65FB" w:rsidRPr="00AF44F8" w:rsidRDefault="006D65FB" w:rsidP="008348DA">
      <w:pPr>
        <w:spacing w:after="0"/>
        <w:ind w:left="720" w:firstLine="720"/>
      </w:pPr>
      <w:r w:rsidRPr="00AF44F8">
        <w:rPr>
          <w:b/>
        </w:rPr>
        <w:t>Label -</w:t>
      </w:r>
      <w:r w:rsidRPr="00AF44F8">
        <w:t xml:space="preserve"> formula with value:</w:t>
      </w:r>
    </w:p>
    <w:p w14:paraId="6C6D25E4"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r w:rsidRPr="00AF44F8">
        <w:t xml:space="preserve"> + ": " + (FIND_BY_KEY(</w:t>
      </w:r>
      <w:proofErr w:type="spellStart"/>
      <w:r w:rsidRPr="00AF44F8">
        <w:t>pageVars.ParameterValues</w:t>
      </w:r>
      <w:proofErr w:type="spellEnd"/>
      <w:r w:rsidRPr="00AF44F8">
        <w:t xml:space="preserve">, "Name", </w:t>
      </w:r>
      <w:proofErr w:type="spellStart"/>
      <w:r w:rsidRPr="00AF44F8">
        <w:t>repeated.current.label</w:t>
      </w:r>
      <w:proofErr w:type="spellEnd"/>
      <w:r w:rsidRPr="00AF44F8">
        <w:t>).Value)</w:t>
      </w:r>
    </w:p>
    <w:p w14:paraId="32539271" w14:textId="77777777" w:rsidR="006D65FB" w:rsidRPr="00AF44F8" w:rsidRDefault="006D65FB" w:rsidP="008348DA">
      <w:pPr>
        <w:spacing w:before="240" w:after="0"/>
        <w:ind w:left="720" w:firstLine="720"/>
      </w:pPr>
      <w:r w:rsidRPr="00AF44F8">
        <w:rPr>
          <w:b/>
        </w:rPr>
        <w:t>Value</w:t>
      </w:r>
      <w:r w:rsidRPr="00AF44F8">
        <w:t xml:space="preserve"> - formula with value:</w:t>
      </w:r>
    </w:p>
    <w:p w14:paraId="4B25C135"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p>
    <w:p w14:paraId="0271E506" w14:textId="77777777" w:rsidR="006D65FB" w:rsidRPr="00AF44F8" w:rsidRDefault="006D65FB" w:rsidP="008348DA">
      <w:pPr>
        <w:spacing w:before="240" w:after="0"/>
        <w:ind w:left="720" w:firstLine="720"/>
      </w:pPr>
      <w:r w:rsidRPr="00AF44F8">
        <w:rPr>
          <w:b/>
        </w:rPr>
        <w:t>Minimum Value</w:t>
      </w:r>
      <w:r w:rsidRPr="00AF44F8">
        <w:t xml:space="preserve"> - formula with value:</w:t>
      </w:r>
    </w:p>
    <w:p w14:paraId="666BD7B1" w14:textId="77777777" w:rsidR="006D65FB" w:rsidRPr="00AF44F8" w:rsidRDefault="006D65FB" w:rsidP="006D65FB">
      <w:pPr>
        <w:pStyle w:val="Style1"/>
        <w:ind w:left="1440"/>
      </w:pPr>
      <w:proofErr w:type="spellStart"/>
      <w:proofErr w:type="gramStart"/>
      <w:r w:rsidRPr="00AF44F8">
        <w:t>repeated.current</w:t>
      </w:r>
      <w:proofErr w:type="gramEnd"/>
      <w:r w:rsidRPr="00AF44F8">
        <w:t>.typeData.minValue</w:t>
      </w:r>
      <w:proofErr w:type="spellEnd"/>
    </w:p>
    <w:p w14:paraId="523E8A34" w14:textId="77777777" w:rsidR="006D65FB" w:rsidRPr="00AF44F8" w:rsidRDefault="006D65FB" w:rsidP="008348DA">
      <w:pPr>
        <w:spacing w:before="240" w:after="0"/>
        <w:ind w:left="720" w:firstLine="720"/>
      </w:pPr>
      <w:r w:rsidRPr="00AF44F8">
        <w:rPr>
          <w:b/>
        </w:rPr>
        <w:lastRenderedPageBreak/>
        <w:t>Maximum Value</w:t>
      </w:r>
      <w:r w:rsidRPr="00AF44F8">
        <w:t xml:space="preserve"> - formula with value:</w:t>
      </w:r>
    </w:p>
    <w:p w14:paraId="4448C2C2" w14:textId="77777777" w:rsidR="006D65FB" w:rsidRPr="00AF44F8" w:rsidRDefault="006D65FB" w:rsidP="006D65FB">
      <w:pPr>
        <w:pStyle w:val="Style1"/>
        <w:ind w:left="1440"/>
      </w:pPr>
      <w:proofErr w:type="spellStart"/>
      <w:proofErr w:type="gramStart"/>
      <w:r w:rsidRPr="00AF44F8">
        <w:t>repeated.current</w:t>
      </w:r>
      <w:proofErr w:type="gramEnd"/>
      <w:r w:rsidRPr="00AF44F8">
        <w:t>.typeData.maxValue</w:t>
      </w:r>
      <w:proofErr w:type="spellEnd"/>
    </w:p>
    <w:p w14:paraId="36646C76"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45A1B87E"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"Number" </w:t>
      </w:r>
    </w:p>
    <w:p w14:paraId="682F9A81" w14:textId="77777777" w:rsidR="006D65FB" w:rsidRPr="00AF44F8" w:rsidRDefault="006D65FB" w:rsidP="006D65FB">
      <w:pPr>
        <w:pStyle w:val="Body2"/>
      </w:pPr>
    </w:p>
    <w:p w14:paraId="054733D0"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179B6A16"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2F7D62D3" w14:textId="2EA0FCE1" w:rsidR="006D65FB" w:rsidRDefault="006D65FB" w:rsidP="006D65FB">
      <w:pPr>
        <w:pStyle w:val="ListParagraph"/>
        <w:numPr>
          <w:ilvl w:val="2"/>
          <w:numId w:val="280"/>
        </w:numPr>
        <w:spacing w:after="0"/>
      </w:pPr>
      <w:r w:rsidRPr="00AF44F8">
        <w:t xml:space="preserve">Paste them into the logic for the slider field and connect the first of them to the ‘Component </w:t>
      </w:r>
      <w:proofErr w:type="spellStart"/>
      <w:r w:rsidRPr="00AF44F8">
        <w:t>onChange</w:t>
      </w:r>
      <w:proofErr w:type="spellEnd"/>
      <w:r w:rsidRPr="00AF44F8">
        <w:t>’ field.</w:t>
      </w:r>
    </w:p>
    <w:p w14:paraId="7844F4BE" w14:textId="77777777" w:rsidR="006D65FB" w:rsidRPr="00AF44F8" w:rsidRDefault="006D65FB" w:rsidP="008348DA">
      <w:pPr>
        <w:pStyle w:val="ListParagraph"/>
        <w:numPr>
          <w:ilvl w:val="0"/>
          <w:numId w:val="280"/>
        </w:numPr>
        <w:spacing w:after="0"/>
      </w:pPr>
      <w:r w:rsidRPr="00AF44F8">
        <w:t>Select the checkbox field.</w:t>
      </w:r>
    </w:p>
    <w:p w14:paraId="086E10CB"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0186E14A" w14:textId="77777777" w:rsidR="006D65FB" w:rsidRPr="00AF44F8" w:rsidRDefault="006D65FB" w:rsidP="008348DA">
      <w:pPr>
        <w:spacing w:before="240" w:after="0"/>
        <w:ind w:left="720" w:firstLine="720"/>
      </w:pPr>
      <w:r w:rsidRPr="00AF44F8">
        <w:rPr>
          <w:b/>
        </w:rPr>
        <w:t>Label -</w:t>
      </w:r>
      <w:r w:rsidRPr="00AF44F8">
        <w:t xml:space="preserve"> formula with value:</w:t>
      </w:r>
    </w:p>
    <w:p w14:paraId="2E7D876F"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20C185F8" w14:textId="77777777" w:rsidR="006D65FB" w:rsidRPr="00AF44F8" w:rsidRDefault="006D65FB" w:rsidP="008348DA">
      <w:pPr>
        <w:spacing w:before="240" w:after="0"/>
        <w:ind w:left="720" w:firstLine="720"/>
      </w:pPr>
      <w:r w:rsidRPr="00AF44F8">
        <w:rPr>
          <w:b/>
        </w:rPr>
        <w:t>Value</w:t>
      </w:r>
      <w:r w:rsidRPr="00AF44F8">
        <w:t xml:space="preserve"> - formula with value:</w:t>
      </w:r>
    </w:p>
    <w:p w14:paraId="3B3D3580"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p>
    <w:p w14:paraId="363A4CC0"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762B9F24" w14:textId="2B399150" w:rsidR="006D65FB" w:rsidRPr="00AF44F8" w:rsidRDefault="006D65FB" w:rsidP="008348DA">
      <w:pPr>
        <w:pStyle w:val="Style1"/>
        <w:ind w:left="1440"/>
      </w:pPr>
      <w:proofErr w:type="spellStart"/>
      <w:proofErr w:type="gramStart"/>
      <w:r w:rsidRPr="00AF44F8">
        <w:t>repeated.current</w:t>
      </w:r>
      <w:proofErr w:type="gramEnd"/>
      <w:r w:rsidRPr="00AF44F8">
        <w:t>.typeData.typeName</w:t>
      </w:r>
      <w:proofErr w:type="spellEnd"/>
      <w:r w:rsidRPr="00AF44F8">
        <w:t xml:space="preserve"> == "Checkbox" </w:t>
      </w:r>
    </w:p>
    <w:p w14:paraId="0285188D"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470B7F10"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3743FB52" w14:textId="0E43A700" w:rsidR="006D65FB" w:rsidRPr="00AF44F8" w:rsidRDefault="006D65FB" w:rsidP="006D65FB">
      <w:pPr>
        <w:pStyle w:val="ListParagraph"/>
        <w:numPr>
          <w:ilvl w:val="2"/>
          <w:numId w:val="280"/>
        </w:numPr>
        <w:spacing w:after="0"/>
      </w:pPr>
      <w:r w:rsidRPr="00AF44F8">
        <w:t xml:space="preserve">Paste them into the logic for the checkbox field and connect the first of them to the ‘Component </w:t>
      </w:r>
      <w:proofErr w:type="spellStart"/>
      <w:r w:rsidRPr="00AF44F8">
        <w:t>onChange</w:t>
      </w:r>
      <w:proofErr w:type="spellEnd"/>
      <w:r w:rsidRPr="00AF44F8">
        <w:t>’ field.</w:t>
      </w:r>
    </w:p>
    <w:p w14:paraId="460D467D" w14:textId="77777777" w:rsidR="006D65FB" w:rsidRPr="00AF44F8" w:rsidRDefault="006D65FB" w:rsidP="008348DA">
      <w:pPr>
        <w:pStyle w:val="ListParagraph"/>
        <w:numPr>
          <w:ilvl w:val="0"/>
          <w:numId w:val="280"/>
        </w:numPr>
        <w:spacing w:after="0"/>
      </w:pPr>
      <w:r w:rsidRPr="00AF44F8">
        <w:t>Below the repeated container, add a button component with a labelled ‘Submit’.</w:t>
      </w:r>
    </w:p>
    <w:p w14:paraId="0656111D" w14:textId="77777777" w:rsidR="006D65FB" w:rsidRPr="00AF44F8" w:rsidRDefault="006D65FB" w:rsidP="008348DA">
      <w:pPr>
        <w:pStyle w:val="ListParagraph"/>
        <w:numPr>
          <w:ilvl w:val="0"/>
          <w:numId w:val="280"/>
        </w:numPr>
        <w:spacing w:after="0"/>
      </w:pPr>
      <w:r w:rsidRPr="00AF44F8">
        <w:t>In the logic for this button, connect five ‘Set page variable’ blocks in sequence.</w:t>
      </w:r>
    </w:p>
    <w:p w14:paraId="2EDB47FF" w14:textId="77777777" w:rsidR="006D65FB" w:rsidRPr="00AF44F8" w:rsidRDefault="006D65FB" w:rsidP="008348DA">
      <w:pPr>
        <w:pStyle w:val="ListParagraph"/>
        <w:numPr>
          <w:ilvl w:val="1"/>
          <w:numId w:val="280"/>
        </w:numPr>
        <w:spacing w:after="0"/>
      </w:pPr>
      <w:r w:rsidRPr="00AF44F8">
        <w:t>Configure the first as follows:</w:t>
      </w:r>
    </w:p>
    <w:p w14:paraId="2D65DFE6"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ParametersGivenValue</w:t>
      </w:r>
      <w:proofErr w:type="spellEnd"/>
    </w:p>
    <w:p w14:paraId="384B415D" w14:textId="77777777" w:rsidR="006D65FB" w:rsidRPr="00AF44F8" w:rsidRDefault="006D65FB" w:rsidP="008348DA">
      <w:pPr>
        <w:spacing w:after="0"/>
        <w:ind w:left="1440"/>
      </w:pPr>
      <w:r w:rsidRPr="00AF44F8">
        <w:rPr>
          <w:b/>
        </w:rPr>
        <w:t xml:space="preserve">Assigned Value </w:t>
      </w:r>
      <w:r w:rsidRPr="00AF44F8">
        <w:t>– formula with value:</w:t>
      </w:r>
    </w:p>
    <w:p w14:paraId="3A175936" w14:textId="77777777" w:rsidR="006D65FB" w:rsidRPr="00AF44F8" w:rsidRDefault="006D65FB" w:rsidP="006D65FB">
      <w:pPr>
        <w:pStyle w:val="Style1"/>
        <w:ind w:left="1440"/>
      </w:pPr>
      <w:r w:rsidRPr="00AF44F8">
        <w:t>BUILD_</w:t>
      </w:r>
      <w:proofErr w:type="gramStart"/>
      <w:r w:rsidRPr="00AF44F8">
        <w:t>OBJECT(</w:t>
      </w:r>
      <w:proofErr w:type="spellStart"/>
      <w:proofErr w:type="gramEnd"/>
      <w:r w:rsidRPr="00AF44F8">
        <w:t>pageVars.ParameterValues</w:t>
      </w:r>
      <w:proofErr w:type="spellEnd"/>
      <w:r w:rsidRPr="00AF44F8">
        <w:t>, "Name", "Value")</w:t>
      </w:r>
    </w:p>
    <w:p w14:paraId="2CC650F3" w14:textId="77777777" w:rsidR="006D65FB" w:rsidRPr="00AF44F8" w:rsidRDefault="006D65FB" w:rsidP="008348DA">
      <w:pPr>
        <w:pStyle w:val="ListParagraph"/>
        <w:numPr>
          <w:ilvl w:val="1"/>
          <w:numId w:val="280"/>
        </w:numPr>
        <w:spacing w:after="0"/>
      </w:pPr>
      <w:r w:rsidRPr="00AF44F8">
        <w:t>Configure the second as follows:</w:t>
      </w:r>
    </w:p>
    <w:p w14:paraId="4F1C3612"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ParameterNamesGivenValue</w:t>
      </w:r>
      <w:proofErr w:type="spellEnd"/>
    </w:p>
    <w:p w14:paraId="0853286F" w14:textId="77777777" w:rsidR="006D65FB" w:rsidRPr="00AF44F8" w:rsidRDefault="006D65FB" w:rsidP="008348DA">
      <w:pPr>
        <w:spacing w:after="0"/>
        <w:ind w:left="1440"/>
      </w:pPr>
      <w:r w:rsidRPr="00AF44F8">
        <w:rPr>
          <w:b/>
        </w:rPr>
        <w:t xml:space="preserve">Assigned Value </w:t>
      </w:r>
      <w:r w:rsidRPr="00AF44F8">
        <w:t>– formula with value:</w:t>
      </w:r>
    </w:p>
    <w:p w14:paraId="7942E045" w14:textId="77777777" w:rsidR="006D65FB" w:rsidRPr="00AF44F8" w:rsidRDefault="006D65FB" w:rsidP="006D65FB">
      <w:pPr>
        <w:pStyle w:val="Style1"/>
        <w:ind w:left="1440"/>
      </w:pPr>
      <w:proofErr w:type="gramStart"/>
      <w:r w:rsidRPr="00AF44F8">
        <w:lastRenderedPageBreak/>
        <w:t>KEYS(</w:t>
      </w:r>
      <w:proofErr w:type="spellStart"/>
      <w:proofErr w:type="gramEnd"/>
      <w:r w:rsidRPr="00AF44F8">
        <w:t>pageVars.ParametersGivenValue</w:t>
      </w:r>
      <w:proofErr w:type="spellEnd"/>
      <w:r w:rsidRPr="00AF44F8">
        <w:t>)</w:t>
      </w:r>
    </w:p>
    <w:p w14:paraId="15A2AEE1" w14:textId="77777777" w:rsidR="006D65FB" w:rsidRPr="00AF44F8" w:rsidRDefault="006D65FB" w:rsidP="008348DA">
      <w:pPr>
        <w:pStyle w:val="ListParagraph"/>
        <w:numPr>
          <w:ilvl w:val="1"/>
          <w:numId w:val="280"/>
        </w:numPr>
        <w:spacing w:after="0"/>
      </w:pPr>
      <w:r w:rsidRPr="00AF44F8">
        <w:t>Configure the third as follows:</w:t>
      </w:r>
    </w:p>
    <w:p w14:paraId="1D1BB24D"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4A93EF2A" w14:textId="77777777" w:rsidR="006D65FB" w:rsidRPr="00AF44F8" w:rsidRDefault="006D65FB" w:rsidP="008348DA">
      <w:pPr>
        <w:spacing w:after="0"/>
        <w:ind w:left="1440"/>
      </w:pPr>
      <w:r w:rsidRPr="00AF44F8">
        <w:rPr>
          <w:b/>
        </w:rPr>
        <w:t xml:space="preserve">Assigned Value </w:t>
      </w:r>
      <w:r w:rsidRPr="00AF44F8">
        <w:t>– formula with value:</w:t>
      </w:r>
    </w:p>
    <w:p w14:paraId="284B0B21" w14:textId="77777777" w:rsidR="006D65FB" w:rsidRPr="00AF44F8" w:rsidRDefault="006D65FB" w:rsidP="006D65FB">
      <w:pPr>
        <w:pStyle w:val="Style1"/>
        <w:ind w:left="1440"/>
      </w:pPr>
      <w:r w:rsidRPr="00AF44F8">
        <w:t>BUILD_</w:t>
      </w:r>
      <w:proofErr w:type="gramStart"/>
      <w:r w:rsidRPr="00AF44F8">
        <w:t>OBJECT(</w:t>
      </w:r>
      <w:proofErr w:type="spellStart"/>
      <w:proofErr w:type="gramEnd"/>
      <w:r w:rsidRPr="00AF44F8">
        <w:t>pageVars.FormSpecification</w:t>
      </w:r>
      <w:proofErr w:type="spellEnd"/>
      <w:r w:rsidRPr="00AF44F8">
        <w:t>, "label", "</w:t>
      </w:r>
      <w:proofErr w:type="spellStart"/>
      <w:r w:rsidRPr="00AF44F8">
        <w:t>defaultValue</w:t>
      </w:r>
      <w:proofErr w:type="spellEnd"/>
      <w:r w:rsidRPr="00AF44F8">
        <w:t>")</w:t>
      </w:r>
    </w:p>
    <w:p w14:paraId="61F6C7E7" w14:textId="77777777" w:rsidR="006D65FB" w:rsidRPr="00AF44F8" w:rsidRDefault="006D65FB" w:rsidP="008348DA">
      <w:pPr>
        <w:pStyle w:val="ListParagraph"/>
        <w:numPr>
          <w:ilvl w:val="1"/>
          <w:numId w:val="280"/>
        </w:numPr>
        <w:spacing w:after="0"/>
      </w:pPr>
      <w:r w:rsidRPr="00AF44F8">
        <w:t>Configure the fourth as follows:</w:t>
      </w:r>
    </w:p>
    <w:p w14:paraId="535FDDBB"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1FCA2F98" w14:textId="77777777" w:rsidR="006D65FB" w:rsidRPr="00AF44F8" w:rsidRDefault="006D65FB" w:rsidP="008348DA">
      <w:pPr>
        <w:spacing w:after="0"/>
        <w:ind w:left="1440"/>
      </w:pPr>
      <w:r w:rsidRPr="00AF44F8">
        <w:rPr>
          <w:b/>
        </w:rPr>
        <w:t xml:space="preserve">Assigned Value </w:t>
      </w:r>
      <w:r w:rsidRPr="00AF44F8">
        <w:t>– formula with value:</w:t>
      </w:r>
    </w:p>
    <w:p w14:paraId="2A9099D6" w14:textId="77777777" w:rsidR="006D65FB" w:rsidRPr="00AF44F8" w:rsidRDefault="006D65FB" w:rsidP="006D65FB">
      <w:pPr>
        <w:pStyle w:val="Style1"/>
        <w:ind w:left="1440"/>
      </w:pPr>
      <w:r w:rsidRPr="00AF44F8">
        <w:t>OMIT_</w:t>
      </w:r>
      <w:proofErr w:type="gramStart"/>
      <w:r w:rsidRPr="00AF44F8">
        <w:t>KEYS(</w:t>
      </w:r>
      <w:proofErr w:type="spellStart"/>
      <w:proofErr w:type="gramEnd"/>
      <w:r w:rsidRPr="00AF44F8">
        <w:t>pageVars.AllParameters</w:t>
      </w:r>
      <w:proofErr w:type="spellEnd"/>
      <w:r w:rsidRPr="00AF44F8">
        <w:t xml:space="preserve">, </w:t>
      </w:r>
      <w:proofErr w:type="spellStart"/>
      <w:r w:rsidRPr="00AF44F8">
        <w:t>pageVars.ParameterNamesGivenValue</w:t>
      </w:r>
      <w:proofErr w:type="spellEnd"/>
      <w:r w:rsidRPr="00AF44F8">
        <w:t>)</w:t>
      </w:r>
    </w:p>
    <w:p w14:paraId="086A6264" w14:textId="77777777" w:rsidR="006D65FB" w:rsidRPr="00AF44F8" w:rsidRDefault="006D65FB" w:rsidP="008348DA">
      <w:pPr>
        <w:pStyle w:val="ListParagraph"/>
        <w:numPr>
          <w:ilvl w:val="1"/>
          <w:numId w:val="280"/>
        </w:numPr>
        <w:spacing w:after="0"/>
      </w:pPr>
      <w:r w:rsidRPr="00AF44F8">
        <w:t>Configure the fifth as follows:</w:t>
      </w:r>
    </w:p>
    <w:p w14:paraId="744D39EB"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51B3D0ED" w14:textId="77777777" w:rsidR="006D65FB" w:rsidRPr="00AF44F8" w:rsidRDefault="006D65FB" w:rsidP="008348DA">
      <w:pPr>
        <w:spacing w:after="0"/>
        <w:ind w:left="1440"/>
      </w:pPr>
      <w:r w:rsidRPr="00AF44F8">
        <w:rPr>
          <w:b/>
        </w:rPr>
        <w:t xml:space="preserve">Assigned Value </w:t>
      </w:r>
      <w:r w:rsidRPr="00AF44F8">
        <w:t>– formula with value:</w:t>
      </w:r>
    </w:p>
    <w:p w14:paraId="7C39EB94" w14:textId="72AA1659" w:rsidR="006D65FB" w:rsidRDefault="006D65FB" w:rsidP="008348DA">
      <w:pPr>
        <w:pStyle w:val="Style1"/>
        <w:ind w:left="1440"/>
      </w:pPr>
      <w:proofErr w:type="gramStart"/>
      <w:r w:rsidRPr="00AF44F8">
        <w:t>MERGE(</w:t>
      </w:r>
      <w:proofErr w:type="gramEnd"/>
      <w:r w:rsidRPr="00AF44F8">
        <w:t>[</w:t>
      </w:r>
      <w:proofErr w:type="spellStart"/>
      <w:r w:rsidRPr="00AF44F8">
        <w:t>pageVars.AllParameters</w:t>
      </w:r>
      <w:proofErr w:type="spellEnd"/>
      <w:r w:rsidRPr="00AF44F8">
        <w:t xml:space="preserve">, </w:t>
      </w:r>
      <w:proofErr w:type="spellStart"/>
      <w:r w:rsidRPr="00AF44F8">
        <w:t>pageVars.ParametersGivenValue</w:t>
      </w:r>
      <w:proofErr w:type="spellEnd"/>
      <w:r w:rsidRPr="00AF44F8">
        <w:t>])</w:t>
      </w:r>
    </w:p>
    <w:p w14:paraId="550F88B2" w14:textId="77777777" w:rsidR="006D65FB" w:rsidRPr="00AF44F8" w:rsidRDefault="006D65FB" w:rsidP="008348DA">
      <w:pPr>
        <w:pStyle w:val="ListParagraph"/>
        <w:numPr>
          <w:ilvl w:val="0"/>
          <w:numId w:val="280"/>
        </w:numPr>
        <w:spacing w:after="0"/>
      </w:pPr>
      <w:r w:rsidRPr="00AF44F8">
        <w:t>Connect an ‘Alert’ block to the sixth block and configure its properties as follows:</w:t>
      </w:r>
    </w:p>
    <w:p w14:paraId="4FFBFF49" w14:textId="77777777" w:rsidR="006D65FB" w:rsidRPr="00AF44F8" w:rsidRDefault="006D65FB" w:rsidP="008348DA">
      <w:pPr>
        <w:spacing w:after="0"/>
        <w:ind w:left="1440"/>
      </w:pPr>
      <w:r w:rsidRPr="00AF44F8">
        <w:rPr>
          <w:b/>
        </w:rPr>
        <w:t>Dialogue title -</w:t>
      </w:r>
      <w:r w:rsidRPr="00AF44F8">
        <w:t xml:space="preserve"> Text with value ‘Entered Values’</w:t>
      </w:r>
    </w:p>
    <w:p w14:paraId="1693B4AC" w14:textId="579F9C56" w:rsidR="006D65FB" w:rsidRPr="00AF44F8" w:rsidRDefault="006D65FB" w:rsidP="008348DA">
      <w:pPr>
        <w:spacing w:after="0"/>
        <w:ind w:left="1440"/>
      </w:pPr>
      <w:r w:rsidRPr="00AF44F8">
        <w:rPr>
          <w:b/>
        </w:rPr>
        <w:t xml:space="preserve">Dialogue message </w:t>
      </w:r>
      <w:r w:rsidRPr="00AF44F8">
        <w:t xml:space="preserve">– Page Variable </w:t>
      </w:r>
      <w:proofErr w:type="spellStart"/>
      <w:r w:rsidRPr="00AF44F8">
        <w:t>AllParameters</w:t>
      </w:r>
      <w:proofErr w:type="spellEnd"/>
    </w:p>
    <w:p w14:paraId="3B86D98A" w14:textId="77777777" w:rsidR="006D65FB" w:rsidRPr="00AF44F8" w:rsidRDefault="006D65FB" w:rsidP="008348DA">
      <w:pPr>
        <w:pStyle w:val="ListParagraph"/>
        <w:numPr>
          <w:ilvl w:val="0"/>
          <w:numId w:val="280"/>
        </w:numPr>
        <w:spacing w:after="0"/>
      </w:pPr>
      <w:r w:rsidRPr="00AF44F8">
        <w:t>Save the page and launch the app as in the preview portal.</w:t>
      </w:r>
    </w:p>
    <w:p w14:paraId="22E7097A" w14:textId="2A125E07" w:rsidR="006D65FB" w:rsidRPr="00AF44F8" w:rsidRDefault="006D65FB" w:rsidP="006D65FB">
      <w:pPr>
        <w:pStyle w:val="ListParagraph"/>
        <w:numPr>
          <w:ilvl w:val="0"/>
          <w:numId w:val="280"/>
        </w:numPr>
        <w:spacing w:after="0"/>
      </w:pPr>
      <w:r w:rsidRPr="00AF44F8">
        <w:t>Log into the app and navigate to the page from the service requests page. It should look like the below, with the set of input fields that are listed in the JSON specification.</w:t>
      </w:r>
    </w:p>
    <w:p w14:paraId="27DAAE45" w14:textId="42BC657A" w:rsidR="006D65FB" w:rsidRPr="00AF44F8" w:rsidRDefault="006D65FB" w:rsidP="006D65FB">
      <w:pPr>
        <w:pStyle w:val="Body2"/>
      </w:pPr>
      <w:r w:rsidRPr="00AF44F8">
        <w:rPr>
          <w:noProof/>
        </w:rPr>
        <w:drawing>
          <wp:inline distT="0" distB="0" distL="0" distR="0" wp14:anchorId="617A478B" wp14:editId="2B17888C">
            <wp:extent cx="5278120" cy="202120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72"/>
                    <a:stretch>
                      <a:fillRect/>
                    </a:stretch>
                  </pic:blipFill>
                  <pic:spPr>
                    <a:xfrm>
                      <a:off x="0" y="0"/>
                      <a:ext cx="5278120" cy="2021205"/>
                    </a:xfrm>
                    <a:prstGeom prst="rect">
                      <a:avLst/>
                    </a:prstGeom>
                  </pic:spPr>
                </pic:pic>
              </a:graphicData>
            </a:graphic>
          </wp:inline>
        </w:drawing>
      </w:r>
    </w:p>
    <w:p w14:paraId="6EE2721F" w14:textId="0A4C752D" w:rsidR="006D65FB" w:rsidRPr="00AF44F8" w:rsidRDefault="006D65FB" w:rsidP="006D65FB">
      <w:pPr>
        <w:pStyle w:val="ListParagraph"/>
        <w:numPr>
          <w:ilvl w:val="0"/>
          <w:numId w:val="280"/>
        </w:numPr>
        <w:spacing w:after="0"/>
      </w:pPr>
      <w:r w:rsidRPr="00AF44F8">
        <w:t>Enter some values, and press ‘Submit’. A dialog will be displayed showing the variable ‘</w:t>
      </w:r>
      <w:proofErr w:type="spellStart"/>
      <w:r w:rsidRPr="00AF44F8">
        <w:t>AllParameter</w:t>
      </w:r>
      <w:proofErr w:type="spellEnd"/>
      <w:r w:rsidRPr="00AF44F8">
        <w:t>’, which contains the details that were entered.</w:t>
      </w:r>
    </w:p>
    <w:p w14:paraId="0040F611" w14:textId="77777777" w:rsidR="006D65FB" w:rsidRPr="00AF44F8" w:rsidRDefault="006D65FB" w:rsidP="006D65FB">
      <w:pPr>
        <w:pStyle w:val="Body2"/>
      </w:pPr>
      <w:r w:rsidRPr="00AF44F8">
        <w:rPr>
          <w:noProof/>
        </w:rPr>
        <w:lastRenderedPageBreak/>
        <w:drawing>
          <wp:inline distT="0" distB="0" distL="0" distR="0" wp14:anchorId="40DE3B20" wp14:editId="288F136B">
            <wp:extent cx="5278120" cy="433260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73"/>
                    <a:stretch>
                      <a:fillRect/>
                    </a:stretch>
                  </pic:blipFill>
                  <pic:spPr>
                    <a:xfrm>
                      <a:off x="0" y="0"/>
                      <a:ext cx="5278120" cy="4332605"/>
                    </a:xfrm>
                    <a:prstGeom prst="rect">
                      <a:avLst/>
                    </a:prstGeom>
                  </pic:spPr>
                </pic:pic>
              </a:graphicData>
            </a:graphic>
          </wp:inline>
        </w:drawing>
      </w:r>
    </w:p>
    <w:p w14:paraId="572CA5BE" w14:textId="77777777" w:rsidR="006D65FB" w:rsidRPr="00AF44F8" w:rsidRDefault="006D65FB" w:rsidP="006D65FB">
      <w:pPr>
        <w:pStyle w:val="Body2"/>
      </w:pPr>
    </w:p>
    <w:p w14:paraId="66DF535F" w14:textId="77777777" w:rsidR="006D65FB" w:rsidRPr="00AF44F8" w:rsidRDefault="006D65FB" w:rsidP="008348DA">
      <w:pPr>
        <w:pStyle w:val="WeAreCORTEXEmphasis"/>
        <w:spacing w:after="0"/>
      </w:pPr>
      <w:r w:rsidRPr="00AF44F8">
        <w:t>Possible extensions to this implementation:</w:t>
      </w:r>
    </w:p>
    <w:p w14:paraId="208E5A93" w14:textId="77777777" w:rsidR="006D65FB" w:rsidRPr="00AF44F8" w:rsidRDefault="006D65FB" w:rsidP="008348DA">
      <w:pPr>
        <w:pStyle w:val="WeAreCORTEXEmphasis"/>
        <w:numPr>
          <w:ilvl w:val="1"/>
          <w:numId w:val="23"/>
        </w:numPr>
        <w:spacing w:after="0"/>
      </w:pPr>
      <w:r w:rsidRPr="00AF44F8">
        <w:t>Try re-ordering or adding new the elements in the specification JSON entered in step 4 above.</w:t>
      </w:r>
    </w:p>
    <w:p w14:paraId="103584EF" w14:textId="77777777" w:rsidR="006D65FB" w:rsidRPr="00AF44F8" w:rsidRDefault="006D65FB" w:rsidP="008348DA">
      <w:pPr>
        <w:pStyle w:val="WeAreCORTEXEmphasis"/>
        <w:numPr>
          <w:ilvl w:val="2"/>
          <w:numId w:val="23"/>
        </w:numPr>
        <w:spacing w:after="0"/>
      </w:pPr>
      <w:r w:rsidRPr="00AF44F8">
        <w:t>See how page changes when previewed without any changes to the page in the UI Canvas.</w:t>
      </w:r>
    </w:p>
    <w:p w14:paraId="70397BE5" w14:textId="77777777" w:rsidR="006D65FB" w:rsidRPr="00AF44F8" w:rsidRDefault="006D65FB" w:rsidP="008348DA">
      <w:pPr>
        <w:pStyle w:val="WeAreCORTEXEmphasis"/>
        <w:numPr>
          <w:ilvl w:val="2"/>
          <w:numId w:val="23"/>
        </w:numPr>
        <w:spacing w:after="0"/>
      </w:pPr>
      <w:r w:rsidRPr="00AF44F8">
        <w:t xml:space="preserve">See how the data stored in the </w:t>
      </w:r>
      <w:proofErr w:type="spellStart"/>
      <w:r w:rsidRPr="00AF44F8">
        <w:t>AllParameters</w:t>
      </w:r>
      <w:proofErr w:type="spellEnd"/>
      <w:r w:rsidRPr="00AF44F8">
        <w:t xml:space="preserve"> variable changes once data are entered.</w:t>
      </w:r>
    </w:p>
    <w:p w14:paraId="6852ED6F" w14:textId="77777777" w:rsidR="006D65FB" w:rsidRPr="00AF44F8" w:rsidRDefault="006D65FB" w:rsidP="008348DA">
      <w:pPr>
        <w:pStyle w:val="WeAreCORTEXEmphasis"/>
        <w:numPr>
          <w:ilvl w:val="1"/>
          <w:numId w:val="23"/>
        </w:numPr>
        <w:spacing w:after="0"/>
      </w:pPr>
      <w:r w:rsidRPr="00AF44F8">
        <w:t xml:space="preserve">Try returning the specification JSON from a </w:t>
      </w:r>
      <w:r>
        <w:t>CORTEX</w:t>
      </w:r>
      <w:r w:rsidRPr="00AF44F8">
        <w:t xml:space="preserve"> flow.</w:t>
      </w:r>
    </w:p>
    <w:p w14:paraId="506BB53B" w14:textId="77777777" w:rsidR="006D65FB" w:rsidRPr="00AF44F8" w:rsidRDefault="006D65FB" w:rsidP="008348DA">
      <w:pPr>
        <w:pStyle w:val="WeAreCORTEXEmphasis"/>
        <w:numPr>
          <w:ilvl w:val="2"/>
          <w:numId w:val="23"/>
        </w:numPr>
        <w:spacing w:after="0"/>
      </w:pPr>
      <w:r w:rsidRPr="00AF44F8">
        <w:t>Build a flow that returns a different specification JSON based on an input variable.</w:t>
      </w:r>
    </w:p>
    <w:p w14:paraId="4F148694" w14:textId="77777777" w:rsidR="006D65FB" w:rsidRPr="00AF44F8" w:rsidRDefault="006D65FB" w:rsidP="008348DA">
      <w:pPr>
        <w:pStyle w:val="WeAreCORTEXEmphasis"/>
        <w:numPr>
          <w:ilvl w:val="2"/>
          <w:numId w:val="23"/>
        </w:numPr>
        <w:spacing w:after="0"/>
      </w:pPr>
      <w:r w:rsidRPr="00AF44F8">
        <w:t xml:space="preserve">In this way, </w:t>
      </w:r>
      <w:r>
        <w:t>CORTEX</w:t>
      </w:r>
      <w:r w:rsidRPr="00AF44F8">
        <w:t xml:space="preserve"> can define what data needs to be sent to it by a user without any changes being required in </w:t>
      </w:r>
      <w:proofErr w:type="spellStart"/>
      <w:r w:rsidRPr="00AF44F8">
        <w:t>AppGyver</w:t>
      </w:r>
      <w:proofErr w:type="spellEnd"/>
      <w:r w:rsidRPr="00AF44F8">
        <w:t>.</w:t>
      </w:r>
    </w:p>
    <w:p w14:paraId="617BB60D" w14:textId="77777777" w:rsidR="006D65FB" w:rsidRPr="00AF44F8" w:rsidRDefault="006D65FB" w:rsidP="006D65FB">
      <w:pPr>
        <w:pStyle w:val="Body2"/>
      </w:pPr>
      <w:r w:rsidRPr="00AF44F8">
        <w:br w:type="page"/>
      </w:r>
    </w:p>
    <w:p w14:paraId="62040C34" w14:textId="77777777" w:rsidR="006D65FB" w:rsidRPr="00AF44F8" w:rsidRDefault="006D65FB" w:rsidP="005C5EF6">
      <w:pPr>
        <w:pStyle w:val="Heading3"/>
        <w:numPr>
          <w:ilvl w:val="0"/>
          <w:numId w:val="53"/>
        </w:numPr>
        <w:ind w:left="0" w:firstLine="0"/>
      </w:pPr>
      <w:bookmarkStart w:id="57" w:name="_Toc130888582"/>
      <w:r w:rsidRPr="00AF44F8">
        <w:lastRenderedPageBreak/>
        <w:t>Progress Bar</w:t>
      </w:r>
      <w:bookmarkEnd w:id="57"/>
    </w:p>
    <w:p w14:paraId="50550DEB" w14:textId="77777777" w:rsidR="006D65FB" w:rsidRPr="00AF44F8" w:rsidRDefault="006D65FB" w:rsidP="005D3426">
      <w:r w:rsidRPr="00AF44F8">
        <w:t>During a UI driven process, where a user is guided through a sequence of steps with a sequence of pages, it can be worthwhile highlighting the point in the process that a user is currently at.</w:t>
      </w:r>
    </w:p>
    <w:p w14:paraId="6A03C0D8" w14:textId="77777777" w:rsidR="006D65FB" w:rsidRPr="00AF44F8" w:rsidRDefault="006D65FB" w:rsidP="005D3426">
      <w:r w:rsidRPr="00AF44F8">
        <w:t>For example, in the ‘Server Provisioning’ example:</w:t>
      </w:r>
    </w:p>
    <w:p w14:paraId="2D09FB75" w14:textId="77777777" w:rsidR="006D65FB" w:rsidRPr="00AF44F8" w:rsidRDefault="006D65FB" w:rsidP="006D65FB">
      <w:pPr>
        <w:pStyle w:val="Body2"/>
      </w:pPr>
    </w:p>
    <w:p w14:paraId="73007AF0" w14:textId="77777777" w:rsidR="006D65FB" w:rsidRPr="00AF44F8" w:rsidRDefault="006D65FB" w:rsidP="006D65FB">
      <w:pPr>
        <w:pStyle w:val="Body2"/>
      </w:pPr>
      <w:r w:rsidRPr="00AF44F8">
        <w:rPr>
          <w:noProof/>
        </w:rPr>
        <w:drawing>
          <wp:inline distT="0" distB="0" distL="0" distR="0" wp14:anchorId="13E8ACB7" wp14:editId="6036AED6">
            <wp:extent cx="5278120" cy="175323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4"/>
                    <a:stretch>
                      <a:fillRect/>
                    </a:stretch>
                  </pic:blipFill>
                  <pic:spPr>
                    <a:xfrm>
                      <a:off x="0" y="0"/>
                      <a:ext cx="5278120" cy="1753235"/>
                    </a:xfrm>
                    <a:prstGeom prst="rect">
                      <a:avLst/>
                    </a:prstGeom>
                  </pic:spPr>
                </pic:pic>
              </a:graphicData>
            </a:graphic>
          </wp:inline>
        </w:drawing>
      </w:r>
    </w:p>
    <w:p w14:paraId="7479354E" w14:textId="77777777" w:rsidR="006D65FB" w:rsidRPr="00AF44F8" w:rsidRDefault="006D65FB" w:rsidP="006D65FB">
      <w:pPr>
        <w:pStyle w:val="Body2"/>
      </w:pPr>
    </w:p>
    <w:p w14:paraId="182605A4" w14:textId="69BF1F26" w:rsidR="006D65FB" w:rsidRPr="00AF44F8" w:rsidRDefault="006D65FB" w:rsidP="005D3426">
      <w:r w:rsidRPr="00AF44F8">
        <w:t>Complete the following steps to implement the above progress bar:</w:t>
      </w:r>
    </w:p>
    <w:p w14:paraId="05B31DFA" w14:textId="77777777" w:rsidR="006D65FB" w:rsidRPr="00AF44F8" w:rsidRDefault="006D65FB" w:rsidP="005D3426">
      <w:pPr>
        <w:pStyle w:val="ListParagraph"/>
        <w:numPr>
          <w:ilvl w:val="0"/>
          <w:numId w:val="281"/>
        </w:numPr>
      </w:pPr>
      <w:r w:rsidRPr="00AF44F8">
        <w:t>Create an App variable called ‘&lt;process&gt;Pages’. In this example, this will be referred to as the ‘Pages’ variable.</w:t>
      </w:r>
    </w:p>
    <w:p w14:paraId="4391B88B" w14:textId="77777777" w:rsidR="006D65FB" w:rsidRPr="00AF44F8" w:rsidRDefault="006D65FB" w:rsidP="005D3426">
      <w:pPr>
        <w:pStyle w:val="ListParagraph"/>
        <w:numPr>
          <w:ilvl w:val="0"/>
          <w:numId w:val="281"/>
        </w:numPr>
      </w:pPr>
      <w:r w:rsidRPr="00AF44F8">
        <w:t>Insert a container component to the top of the first UI page in the sequence of Ui Driven Process pages.</w:t>
      </w:r>
    </w:p>
    <w:p w14:paraId="5D8E63E4" w14:textId="5867D971" w:rsidR="006D65FB" w:rsidRPr="00AF44F8" w:rsidRDefault="006D65FB" w:rsidP="005D3426">
      <w:pPr>
        <w:pStyle w:val="ListParagraph"/>
        <w:numPr>
          <w:ilvl w:val="0"/>
          <w:numId w:val="281"/>
        </w:numPr>
      </w:pPr>
      <w:r w:rsidRPr="00AF44F8">
        <w:t>With the container selected, go to the ‘Layout’ tab, and change the layout to ‘Horizontal’.</w:t>
      </w:r>
    </w:p>
    <w:p w14:paraId="3A9B0A47" w14:textId="77777777" w:rsidR="006D65FB" w:rsidRPr="00AF44F8" w:rsidRDefault="006D65FB" w:rsidP="006D65FB">
      <w:pPr>
        <w:pStyle w:val="Body2"/>
        <w:jc w:val="center"/>
      </w:pPr>
      <w:r w:rsidRPr="00AF44F8">
        <w:rPr>
          <w:noProof/>
        </w:rPr>
        <w:drawing>
          <wp:inline distT="0" distB="0" distL="0" distR="0" wp14:anchorId="2CDE3716" wp14:editId="35EC5F0D">
            <wp:extent cx="2433111" cy="3027871"/>
            <wp:effectExtent l="0" t="0" r="5715" b="127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75"/>
                    <a:stretch>
                      <a:fillRect/>
                    </a:stretch>
                  </pic:blipFill>
                  <pic:spPr>
                    <a:xfrm>
                      <a:off x="0" y="0"/>
                      <a:ext cx="2433802" cy="3028731"/>
                    </a:xfrm>
                    <a:prstGeom prst="rect">
                      <a:avLst/>
                    </a:prstGeom>
                  </pic:spPr>
                </pic:pic>
              </a:graphicData>
            </a:graphic>
          </wp:inline>
        </w:drawing>
      </w:r>
    </w:p>
    <w:p w14:paraId="68E62792" w14:textId="77777777" w:rsidR="006D65FB" w:rsidRPr="00AF44F8" w:rsidRDefault="006D65FB" w:rsidP="006D65FB">
      <w:pPr>
        <w:pStyle w:val="Body2"/>
      </w:pPr>
    </w:p>
    <w:p w14:paraId="60890DD0" w14:textId="4807546F" w:rsidR="006D65FB" w:rsidRPr="00AF44F8" w:rsidRDefault="006D65FB" w:rsidP="006D65FB">
      <w:pPr>
        <w:pStyle w:val="Body2"/>
      </w:pPr>
    </w:p>
    <w:p w14:paraId="04E3D57C" w14:textId="77777777" w:rsidR="006D65FB" w:rsidRPr="00AF44F8" w:rsidRDefault="006D65FB" w:rsidP="005D3426">
      <w:pPr>
        <w:pStyle w:val="ListParagraph"/>
        <w:numPr>
          <w:ilvl w:val="0"/>
          <w:numId w:val="281"/>
        </w:numPr>
        <w:spacing w:after="0"/>
      </w:pPr>
      <w:r w:rsidRPr="00AF44F8">
        <w:lastRenderedPageBreak/>
        <w:t>Inside this container, add an ‘Icon list item’ component. Configure its properties as follows:</w:t>
      </w:r>
    </w:p>
    <w:p w14:paraId="33819F42" w14:textId="77777777" w:rsidR="006D65FB" w:rsidRPr="00AF44F8" w:rsidRDefault="006D65FB" w:rsidP="005D3426">
      <w:pPr>
        <w:spacing w:after="0"/>
        <w:ind w:firstLine="720"/>
      </w:pPr>
      <w:r w:rsidRPr="00AF44F8">
        <w:rPr>
          <w:b/>
        </w:rPr>
        <w:t>Icon name</w:t>
      </w:r>
      <w:r w:rsidRPr="00AF44F8">
        <w:t xml:space="preserve"> – formula with value:</w:t>
      </w:r>
    </w:p>
    <w:p w14:paraId="0EC77D13" w14:textId="77777777" w:rsidR="006D65FB" w:rsidRPr="00AF44F8" w:rsidRDefault="006D65FB" w:rsidP="006D65FB">
      <w:pPr>
        <w:pStyle w:val="Style1"/>
      </w:pPr>
      <w:proofErr w:type="gramStart"/>
      <w:r w:rsidRPr="00AF44F8">
        <w:t>IF(</w:t>
      </w:r>
      <w:proofErr w:type="spellStart"/>
      <w:proofErr w:type="gramEnd"/>
      <w:r w:rsidRPr="00AF44F8">
        <w:t>repeated.current.CurrentPage</w:t>
      </w:r>
      <w:proofErr w:type="spellEnd"/>
      <w:r w:rsidRPr="00AF44F8">
        <w:t>, {set: "</w:t>
      </w:r>
      <w:proofErr w:type="spellStart"/>
      <w:r w:rsidRPr="00AF44F8">
        <w:t>fontAwesome</w:t>
      </w:r>
      <w:proofErr w:type="spellEnd"/>
      <w:r w:rsidRPr="00AF44F8">
        <w:t>", name: "arrow-circle-right"}, {set: "</w:t>
      </w:r>
      <w:proofErr w:type="spellStart"/>
      <w:r w:rsidRPr="00AF44F8">
        <w:t>fontAwesome</w:t>
      </w:r>
      <w:proofErr w:type="spellEnd"/>
      <w:r w:rsidRPr="00AF44F8">
        <w:t>", name: "circle"})</w:t>
      </w:r>
    </w:p>
    <w:p w14:paraId="1615EA11" w14:textId="77777777" w:rsidR="006D65FB" w:rsidRPr="00AF44F8" w:rsidRDefault="006D65FB" w:rsidP="005D3426">
      <w:pPr>
        <w:spacing w:before="240" w:after="0"/>
        <w:ind w:firstLine="720"/>
      </w:pPr>
      <w:r w:rsidRPr="00AF44F8">
        <w:rPr>
          <w:b/>
        </w:rPr>
        <w:t xml:space="preserve">Assigned Value </w:t>
      </w:r>
      <w:r w:rsidRPr="00AF44F8">
        <w:t>– formula with value:</w:t>
      </w:r>
    </w:p>
    <w:p w14:paraId="61C14F70" w14:textId="77777777" w:rsidR="006D65FB" w:rsidRPr="00AF44F8" w:rsidRDefault="006D65FB" w:rsidP="006D65FB">
      <w:pPr>
        <w:pStyle w:val="Style1"/>
      </w:pPr>
      <w:proofErr w:type="spellStart"/>
      <w:proofErr w:type="gramStart"/>
      <w:r w:rsidRPr="00AF44F8">
        <w:t>repeated.current</w:t>
      </w:r>
      <w:proofErr w:type="gramEnd"/>
      <w:r w:rsidRPr="00AF44F8">
        <w:t>.DisplayName</w:t>
      </w:r>
      <w:proofErr w:type="spellEnd"/>
    </w:p>
    <w:p w14:paraId="50115D8B" w14:textId="77777777" w:rsidR="006D65FB" w:rsidRPr="00AF44F8" w:rsidRDefault="006D65FB" w:rsidP="005D3426">
      <w:pPr>
        <w:spacing w:before="240" w:after="0"/>
        <w:ind w:firstLine="720"/>
      </w:pPr>
      <w:r w:rsidRPr="00AF44F8">
        <w:rPr>
          <w:b/>
        </w:rPr>
        <w:t xml:space="preserve">Repeat with </w:t>
      </w:r>
      <w:r w:rsidRPr="00AF44F8">
        <w:t>– ‘Pages’ App variable created in step 1</w:t>
      </w:r>
    </w:p>
    <w:p w14:paraId="453E7FE0" w14:textId="77777777" w:rsidR="006D65FB" w:rsidRPr="00AF44F8" w:rsidRDefault="006D65FB" w:rsidP="006D65FB">
      <w:pPr>
        <w:pStyle w:val="Body2"/>
      </w:pPr>
    </w:p>
    <w:p w14:paraId="09BCA12D" w14:textId="77777777" w:rsidR="006D65FB" w:rsidRPr="00AF44F8" w:rsidRDefault="006D65FB" w:rsidP="005D3426">
      <w:pPr>
        <w:pStyle w:val="ListParagraph"/>
        <w:numPr>
          <w:ilvl w:val="0"/>
          <w:numId w:val="281"/>
        </w:numPr>
      </w:pPr>
      <w:r w:rsidRPr="00AF44F8">
        <w:t>In the Page Layout logic, attach a ‘Set App Variable’ block to the ‘Page Mounted’ event.</w:t>
      </w:r>
    </w:p>
    <w:p w14:paraId="247FE4EF" w14:textId="77777777" w:rsidR="006D65FB" w:rsidRPr="00AF44F8" w:rsidRDefault="006D65FB" w:rsidP="005D3426">
      <w:pPr>
        <w:pStyle w:val="ListParagraph"/>
        <w:numPr>
          <w:ilvl w:val="1"/>
          <w:numId w:val="281"/>
        </w:numPr>
      </w:pPr>
      <w:r w:rsidRPr="00AF44F8">
        <w:t>Bind the ‘Variable name’ property to the ‘Pages’ App variable.</w:t>
      </w:r>
    </w:p>
    <w:p w14:paraId="597E7765" w14:textId="77777777" w:rsidR="006D65FB" w:rsidRPr="00AF44F8" w:rsidRDefault="006D65FB" w:rsidP="005D3426">
      <w:pPr>
        <w:pStyle w:val="ListParagraph"/>
        <w:numPr>
          <w:ilvl w:val="1"/>
          <w:numId w:val="281"/>
        </w:numPr>
      </w:pPr>
      <w:r w:rsidRPr="00AF44F8">
        <w:t xml:space="preserve">Bind the ‘Assigned value’ property to a ‘List of </w:t>
      </w:r>
      <w:proofErr w:type="gramStart"/>
      <w:r w:rsidRPr="00AF44F8">
        <w:t>values’</w:t>
      </w:r>
      <w:proofErr w:type="gramEnd"/>
      <w:r w:rsidRPr="00AF44F8">
        <w:t>.</w:t>
      </w:r>
    </w:p>
    <w:p w14:paraId="63B73DF9" w14:textId="77777777" w:rsidR="006D65FB" w:rsidRPr="00AF44F8" w:rsidRDefault="006D65FB" w:rsidP="005D3426">
      <w:pPr>
        <w:pStyle w:val="ListParagraph"/>
        <w:numPr>
          <w:ilvl w:val="1"/>
          <w:numId w:val="281"/>
        </w:numPr>
      </w:pPr>
      <w:r w:rsidRPr="00AF44F8">
        <w:t>Add the following element.</w:t>
      </w:r>
    </w:p>
    <w:p w14:paraId="07D162F6" w14:textId="77777777" w:rsidR="006D65FB" w:rsidRPr="00AF44F8" w:rsidRDefault="006D65FB" w:rsidP="006D65FB">
      <w:pPr>
        <w:pStyle w:val="Body2"/>
      </w:pPr>
    </w:p>
    <w:p w14:paraId="06CE2142" w14:textId="77777777" w:rsidR="006D65FB" w:rsidRPr="00AF44F8" w:rsidRDefault="006D65FB" w:rsidP="006D65FB">
      <w:pPr>
        <w:pStyle w:val="Body2"/>
        <w:jc w:val="center"/>
      </w:pPr>
      <w:r w:rsidRPr="00AF44F8">
        <w:rPr>
          <w:noProof/>
        </w:rPr>
        <w:drawing>
          <wp:inline distT="0" distB="0" distL="0" distR="0" wp14:anchorId="2723A27C" wp14:editId="1D1D35B5">
            <wp:extent cx="5162550" cy="233045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rotWithShape="1">
                    <a:blip r:embed="rId76"/>
                    <a:srcRect l="962" t="2098" r="1227" b="1678"/>
                    <a:stretch/>
                  </pic:blipFill>
                  <pic:spPr bwMode="auto">
                    <a:xfrm>
                      <a:off x="0" y="0"/>
                      <a:ext cx="5162550" cy="2330450"/>
                    </a:xfrm>
                    <a:prstGeom prst="rect">
                      <a:avLst/>
                    </a:prstGeom>
                    <a:ln>
                      <a:noFill/>
                    </a:ln>
                    <a:extLst>
                      <a:ext uri="{53640926-AAD7-44D8-BBD7-CCE9431645EC}">
                        <a14:shadowObscured xmlns:a14="http://schemas.microsoft.com/office/drawing/2010/main"/>
                      </a:ext>
                    </a:extLst>
                  </pic:spPr>
                </pic:pic>
              </a:graphicData>
            </a:graphic>
          </wp:inline>
        </w:drawing>
      </w:r>
    </w:p>
    <w:p w14:paraId="2CDE82B2" w14:textId="77777777" w:rsidR="006D65FB" w:rsidRPr="00AF44F8" w:rsidRDefault="006D65FB" w:rsidP="006D65FB">
      <w:pPr>
        <w:pStyle w:val="Body2"/>
      </w:pPr>
    </w:p>
    <w:p w14:paraId="538CB7DD" w14:textId="212A79EF" w:rsidR="006D65FB" w:rsidRPr="00AF44F8" w:rsidRDefault="006D65FB" w:rsidP="005D3426">
      <w:pPr>
        <w:pStyle w:val="ListParagraph"/>
        <w:numPr>
          <w:ilvl w:val="1"/>
          <w:numId w:val="281"/>
        </w:numPr>
      </w:pPr>
      <w:r w:rsidRPr="00AF44F8">
        <w:t xml:space="preserve">For each of the other pages in the process, add another element with their name, </w:t>
      </w:r>
      <w:proofErr w:type="spellStart"/>
      <w:r w:rsidRPr="00AF44F8">
        <w:t>CurrentPage</w:t>
      </w:r>
      <w:proofErr w:type="spellEnd"/>
      <w:r w:rsidRPr="00AF44F8">
        <w:t xml:space="preserve"> as ‘False’, and a display name.</w:t>
      </w:r>
    </w:p>
    <w:p w14:paraId="587681CF" w14:textId="77777777" w:rsidR="006D65FB" w:rsidRPr="00AF44F8" w:rsidRDefault="006D65FB" w:rsidP="005D3426">
      <w:pPr>
        <w:pStyle w:val="ListParagraph"/>
        <w:numPr>
          <w:ilvl w:val="0"/>
          <w:numId w:val="281"/>
        </w:numPr>
      </w:pPr>
      <w:r w:rsidRPr="00AF44F8">
        <w:t>For each of the other pages:</w:t>
      </w:r>
    </w:p>
    <w:p w14:paraId="555ECAF3" w14:textId="77777777" w:rsidR="006D65FB" w:rsidRPr="00AF44F8" w:rsidRDefault="006D65FB" w:rsidP="005D3426">
      <w:pPr>
        <w:pStyle w:val="ListParagraph"/>
        <w:numPr>
          <w:ilvl w:val="1"/>
          <w:numId w:val="281"/>
        </w:numPr>
      </w:pPr>
      <w:r w:rsidRPr="00AF44F8">
        <w:t>Copy the container containing the icon list to the top</w:t>
      </w:r>
    </w:p>
    <w:p w14:paraId="309CA392" w14:textId="77777777" w:rsidR="006D65FB" w:rsidRPr="00AF44F8" w:rsidRDefault="006D65FB" w:rsidP="005D3426">
      <w:pPr>
        <w:pStyle w:val="ListParagraph"/>
        <w:numPr>
          <w:ilvl w:val="1"/>
          <w:numId w:val="281"/>
        </w:numPr>
      </w:pPr>
      <w:r w:rsidRPr="00AF44F8">
        <w:t>Copy the set variable block and attach it to that page’s ‘Page Mounted’ event.</w:t>
      </w:r>
    </w:p>
    <w:p w14:paraId="043BE2F9" w14:textId="77777777" w:rsidR="006D65FB" w:rsidRPr="00AF44F8" w:rsidRDefault="006D65FB" w:rsidP="005D3426">
      <w:pPr>
        <w:pStyle w:val="ListParagraph"/>
        <w:numPr>
          <w:ilvl w:val="1"/>
          <w:numId w:val="281"/>
        </w:numPr>
      </w:pPr>
      <w:r w:rsidRPr="00AF44F8">
        <w:t>In the set variable block:</w:t>
      </w:r>
    </w:p>
    <w:p w14:paraId="087F1026" w14:textId="77777777" w:rsidR="006D65FB" w:rsidRPr="00AF44F8" w:rsidRDefault="006D65FB" w:rsidP="005D3426">
      <w:pPr>
        <w:pStyle w:val="ListParagraph"/>
        <w:numPr>
          <w:ilvl w:val="2"/>
          <w:numId w:val="281"/>
        </w:numPr>
      </w:pPr>
      <w:r w:rsidRPr="00AF44F8">
        <w:t xml:space="preserve">Ensure that every element has </w:t>
      </w:r>
      <w:proofErr w:type="spellStart"/>
      <w:r w:rsidRPr="00AF44F8">
        <w:t>CurrentPage</w:t>
      </w:r>
      <w:proofErr w:type="spellEnd"/>
      <w:r w:rsidRPr="00AF44F8">
        <w:t xml:space="preserve"> set to ‘False’.</w:t>
      </w:r>
    </w:p>
    <w:p w14:paraId="0D9B434C" w14:textId="77777777" w:rsidR="006D65FB" w:rsidRPr="00AF44F8" w:rsidRDefault="006D65FB" w:rsidP="005D3426">
      <w:pPr>
        <w:pStyle w:val="ListParagraph"/>
        <w:numPr>
          <w:ilvl w:val="2"/>
          <w:numId w:val="281"/>
        </w:numPr>
      </w:pPr>
      <w:r w:rsidRPr="00AF44F8">
        <w:t xml:space="preserve">Set </w:t>
      </w:r>
      <w:proofErr w:type="spellStart"/>
      <w:r w:rsidRPr="00AF44F8">
        <w:t>CurrentPage</w:t>
      </w:r>
      <w:proofErr w:type="spellEnd"/>
      <w:r w:rsidRPr="00AF44F8">
        <w:t xml:space="preserve"> to ‘True’ in the element representing this page.</w:t>
      </w:r>
    </w:p>
    <w:p w14:paraId="187164A6" w14:textId="77777777" w:rsidR="006D65FB" w:rsidRPr="00AF44F8" w:rsidRDefault="006D65FB" w:rsidP="006D65FB">
      <w:pPr>
        <w:pStyle w:val="Body2"/>
      </w:pPr>
      <w:r w:rsidRPr="00AF44F8">
        <w:br w:type="page"/>
      </w:r>
    </w:p>
    <w:p w14:paraId="512EE3F5" w14:textId="77777777" w:rsidR="006D65FB" w:rsidRPr="00AF44F8" w:rsidRDefault="006D65FB" w:rsidP="006D65FB">
      <w:pPr>
        <w:pStyle w:val="Heading2"/>
      </w:pPr>
      <w:bookmarkStart w:id="58" w:name="_Toc130888583"/>
      <w:bookmarkStart w:id="59" w:name="_Toc142059081"/>
      <w:bookmarkStart w:id="60" w:name="_Toc143173651"/>
      <w:r w:rsidRPr="00AF44F8">
        <w:lastRenderedPageBreak/>
        <w:t>Logic</w:t>
      </w:r>
      <w:bookmarkEnd w:id="58"/>
      <w:bookmarkEnd w:id="59"/>
      <w:bookmarkEnd w:id="60"/>
    </w:p>
    <w:p w14:paraId="0EEC1BED" w14:textId="77777777" w:rsidR="006D65FB" w:rsidRPr="00AF44F8" w:rsidRDefault="006D65FB" w:rsidP="005D3426">
      <w:pPr>
        <w:pStyle w:val="Heading3"/>
        <w:numPr>
          <w:ilvl w:val="0"/>
          <w:numId w:val="53"/>
        </w:numPr>
        <w:ind w:left="0" w:firstLine="0"/>
      </w:pPr>
      <w:bookmarkStart w:id="61" w:name="_Toc130888584"/>
      <w:r w:rsidRPr="00AF44F8">
        <w:t>Debugging logic</w:t>
      </w:r>
      <w:bookmarkEnd w:id="61"/>
    </w:p>
    <w:p w14:paraId="52D0082A" w14:textId="708C7E5F" w:rsidR="006D65FB" w:rsidRPr="00AF44F8" w:rsidRDefault="006D65FB" w:rsidP="006D678E">
      <w:r>
        <w:t>CORTEX</w:t>
      </w:r>
      <w:r w:rsidRPr="00AF44F8">
        <w:t xml:space="preserve"> Gateway has advanced features for debugging flow logic, however there are challenges when debugging logic defined in </w:t>
      </w:r>
      <w:proofErr w:type="spellStart"/>
      <w:r w:rsidRPr="00AF44F8">
        <w:t>AppGyver</w:t>
      </w:r>
      <w:proofErr w:type="spellEnd"/>
      <w:r w:rsidRPr="00AF44F8">
        <w:t>. Here, some ways to go about this are explored.</w:t>
      </w:r>
    </w:p>
    <w:p w14:paraId="11D6192A" w14:textId="77777777" w:rsidR="006D65FB" w:rsidRPr="00AF44F8" w:rsidRDefault="006D65FB" w:rsidP="005D3426">
      <w:pPr>
        <w:pStyle w:val="Heading4"/>
        <w:numPr>
          <w:ilvl w:val="0"/>
          <w:numId w:val="53"/>
        </w:numPr>
        <w:ind w:left="0" w:firstLine="0"/>
      </w:pPr>
      <w:r w:rsidRPr="00AF44F8">
        <w:t>Dialog Blocks</w:t>
      </w:r>
    </w:p>
    <w:p w14:paraId="7B7FE2E5" w14:textId="49A8F0E6" w:rsidR="006D65FB" w:rsidRPr="00AF44F8" w:rsidRDefault="006D65FB" w:rsidP="006D678E">
      <w:r w:rsidRPr="00AF44F8">
        <w:t>If there is some complex logic associated with a component, then there may be multiple variables having their values changed during its execution. At times, it may not be obvious what the value of each variable is or at what point in the execution certain actions are occurring.</w:t>
      </w:r>
    </w:p>
    <w:p w14:paraId="02218198" w14:textId="6AECA862" w:rsidR="006D65FB" w:rsidRPr="00AF44F8" w:rsidRDefault="006D65FB" w:rsidP="006D678E">
      <w:r w:rsidRPr="00AF44F8">
        <w:t>In these scenarios it is useful to use Dialog blocks to display the values of variables, or to show what stage of the logic the current execution has reached.</w:t>
      </w:r>
    </w:p>
    <w:p w14:paraId="5A756508" w14:textId="77777777" w:rsidR="006D65FB" w:rsidRPr="00AF44F8" w:rsidRDefault="006D65FB" w:rsidP="006D678E">
      <w:r w:rsidRPr="00AF44F8">
        <w:t xml:space="preserve">For example, consider an example </w:t>
      </w:r>
      <w:proofErr w:type="gramStart"/>
      <w:r w:rsidRPr="00AF44F8">
        <w:t>similar to</w:t>
      </w:r>
      <w:proofErr w:type="gramEnd"/>
      <w:r w:rsidRPr="00AF44F8">
        <w:t xml:space="preserve"> the dynamic forms discussed in Section 4.1.3.</w:t>
      </w:r>
    </w:p>
    <w:p w14:paraId="64B1C251" w14:textId="77777777" w:rsidR="006D65FB" w:rsidRPr="00AF44F8" w:rsidRDefault="006D65FB" w:rsidP="005D3426">
      <w:pPr>
        <w:pStyle w:val="Body2"/>
      </w:pPr>
      <w:r w:rsidRPr="00AF44F8">
        <w:rPr>
          <w:noProof/>
        </w:rPr>
        <w:drawing>
          <wp:inline distT="0" distB="0" distL="0" distR="0" wp14:anchorId="04A21F40" wp14:editId="5A957A18">
            <wp:extent cx="5278120" cy="9779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77"/>
                    <a:stretch>
                      <a:fillRect/>
                    </a:stretch>
                  </pic:blipFill>
                  <pic:spPr>
                    <a:xfrm>
                      <a:off x="0" y="0"/>
                      <a:ext cx="5278120" cy="977900"/>
                    </a:xfrm>
                    <a:prstGeom prst="rect">
                      <a:avLst/>
                    </a:prstGeom>
                  </pic:spPr>
                </pic:pic>
              </a:graphicData>
            </a:graphic>
          </wp:inline>
        </w:drawing>
      </w:r>
    </w:p>
    <w:p w14:paraId="1278892D" w14:textId="77777777" w:rsidR="006D65FB" w:rsidRPr="00AF44F8" w:rsidRDefault="006D65FB" w:rsidP="005D3426">
      <w:pPr>
        <w:pStyle w:val="Body2"/>
      </w:pPr>
    </w:p>
    <w:p w14:paraId="35333E78" w14:textId="77777777" w:rsidR="006D65FB" w:rsidRPr="00AF44F8" w:rsidRDefault="006D65FB" w:rsidP="006D678E">
      <w:r w:rsidRPr="00AF44F8">
        <w:t>Here, there are multiple variables being manipulated, and if anything is not working as expected, then it may not be obvious where the issue lies. It may be helpful to check the value of the variable ‘</w:t>
      </w:r>
      <w:proofErr w:type="spellStart"/>
      <w:r w:rsidRPr="00AF44F8">
        <w:t>AllParameters</w:t>
      </w:r>
      <w:proofErr w:type="spellEnd"/>
      <w:r w:rsidRPr="00AF44F8">
        <w:t>’ at a certain point during the logic execution. A Dialog block may be used for this, like the below:</w:t>
      </w:r>
    </w:p>
    <w:p w14:paraId="47531A67" w14:textId="43FDB4F1" w:rsidR="006D65FB" w:rsidRDefault="006D65FB" w:rsidP="006D678E">
      <w:pPr>
        <w:pStyle w:val="Body2"/>
      </w:pPr>
      <w:r w:rsidRPr="00AF44F8">
        <w:rPr>
          <w:noProof/>
        </w:rPr>
        <w:drawing>
          <wp:inline distT="0" distB="0" distL="0" distR="0" wp14:anchorId="3379CC20" wp14:editId="6298C68F">
            <wp:extent cx="5278120" cy="93599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78"/>
                    <a:stretch>
                      <a:fillRect/>
                    </a:stretch>
                  </pic:blipFill>
                  <pic:spPr>
                    <a:xfrm>
                      <a:off x="0" y="0"/>
                      <a:ext cx="5278120" cy="935990"/>
                    </a:xfrm>
                    <a:prstGeom prst="rect">
                      <a:avLst/>
                    </a:prstGeom>
                  </pic:spPr>
                </pic:pic>
              </a:graphicData>
            </a:graphic>
          </wp:inline>
        </w:drawing>
      </w:r>
    </w:p>
    <w:p w14:paraId="693152CD" w14:textId="0C652AEA" w:rsidR="006D65FB" w:rsidRPr="00AF44F8" w:rsidRDefault="006D65FB" w:rsidP="006D678E">
      <w:r w:rsidRPr="00AF44F8">
        <w:t>This new block has been configured to display a small window the user showing the value of the variable ‘</w:t>
      </w:r>
      <w:proofErr w:type="spellStart"/>
      <w:r w:rsidRPr="00AF44F8">
        <w:t>AllParameters</w:t>
      </w:r>
      <w:proofErr w:type="spellEnd"/>
      <w:r w:rsidRPr="00AF44F8">
        <w:t>’ at this point in the logic’s execution.</w:t>
      </w:r>
    </w:p>
    <w:p w14:paraId="2442629C" w14:textId="77777777" w:rsidR="006D65FB" w:rsidRDefault="006D65FB" w:rsidP="005D3426">
      <w:pPr>
        <w:pStyle w:val="Body2"/>
        <w:jc w:val="center"/>
      </w:pPr>
      <w:r w:rsidRPr="00AF44F8">
        <w:rPr>
          <w:noProof/>
        </w:rPr>
        <w:lastRenderedPageBreak/>
        <w:drawing>
          <wp:inline distT="0" distB="0" distL="0" distR="0" wp14:anchorId="1A063B1C" wp14:editId="7C166EDF">
            <wp:extent cx="1828800" cy="2554776"/>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79"/>
                    <a:stretch>
                      <a:fillRect/>
                    </a:stretch>
                  </pic:blipFill>
                  <pic:spPr>
                    <a:xfrm>
                      <a:off x="0" y="0"/>
                      <a:ext cx="1857411" cy="2594745"/>
                    </a:xfrm>
                    <a:prstGeom prst="rect">
                      <a:avLst/>
                    </a:prstGeom>
                  </pic:spPr>
                </pic:pic>
              </a:graphicData>
            </a:graphic>
          </wp:inline>
        </w:drawing>
      </w:r>
    </w:p>
    <w:p w14:paraId="21CDAFE0" w14:textId="77777777" w:rsidR="006D65FB" w:rsidRPr="00AF44F8" w:rsidRDefault="006D65FB" w:rsidP="005D3426">
      <w:pPr>
        <w:pStyle w:val="Body2"/>
        <w:jc w:val="center"/>
      </w:pPr>
    </w:p>
    <w:p w14:paraId="6AE0D680" w14:textId="77777777" w:rsidR="006D65FB" w:rsidRPr="00AF44F8" w:rsidRDefault="006D65FB" w:rsidP="005D3426">
      <w:pPr>
        <w:pStyle w:val="Heading4"/>
        <w:numPr>
          <w:ilvl w:val="0"/>
          <w:numId w:val="53"/>
        </w:numPr>
        <w:ind w:left="0" w:firstLine="0"/>
      </w:pPr>
      <w:r w:rsidRPr="00AF44F8">
        <w:t>Chrome Developer Tools</w:t>
      </w:r>
    </w:p>
    <w:p w14:paraId="4E91DA32" w14:textId="77777777" w:rsidR="006D65FB" w:rsidRPr="00AF44F8" w:rsidRDefault="006D65FB" w:rsidP="006D678E">
      <w:r w:rsidRPr="00AF44F8">
        <w:t xml:space="preserve">Calling a </w:t>
      </w:r>
      <w:r>
        <w:t>CORTEX</w:t>
      </w:r>
      <w:r w:rsidRPr="00AF44F8">
        <w:t xml:space="preserve"> flow from </w:t>
      </w:r>
      <w:proofErr w:type="spellStart"/>
      <w:r w:rsidRPr="00AF44F8">
        <w:t>AppGyver</w:t>
      </w:r>
      <w:proofErr w:type="spellEnd"/>
      <w:r w:rsidRPr="00AF44F8">
        <w:t xml:space="preserve"> can be challenging to debug, but if a Google Chrome-based browser is being used to view the </w:t>
      </w:r>
      <w:r>
        <w:t>CORTEX</w:t>
      </w:r>
      <w:r w:rsidRPr="00AF44F8">
        <w:t xml:space="preserve"> Interaction Portal then the developer tools can be useful to gain better insight into what is occurring.</w:t>
      </w:r>
    </w:p>
    <w:p w14:paraId="4C6C8701" w14:textId="77777777" w:rsidR="006D65FB" w:rsidRPr="00AF44F8" w:rsidRDefault="006D65FB" w:rsidP="006D678E">
      <w:pPr>
        <w:pStyle w:val="ListParagraph"/>
        <w:numPr>
          <w:ilvl w:val="0"/>
          <w:numId w:val="282"/>
        </w:numPr>
      </w:pPr>
      <w:r w:rsidRPr="00AF44F8">
        <w:t xml:space="preserve">Start the </w:t>
      </w:r>
      <w:r>
        <w:t>CORTEX</w:t>
      </w:r>
      <w:r w:rsidRPr="00AF44F8">
        <w:t xml:space="preserve"> Interaction Portal and log in</w:t>
      </w:r>
      <w:r>
        <w:t>.</w:t>
      </w:r>
    </w:p>
    <w:p w14:paraId="7A841F34" w14:textId="77777777" w:rsidR="006D65FB" w:rsidRPr="00AF44F8" w:rsidRDefault="006D65FB" w:rsidP="006D678E">
      <w:pPr>
        <w:pStyle w:val="ListParagraph"/>
        <w:numPr>
          <w:ilvl w:val="0"/>
          <w:numId w:val="282"/>
        </w:numPr>
      </w:pPr>
      <w:r w:rsidRPr="00AF44F8">
        <w:t>Press the F12 to open developer tools</w:t>
      </w:r>
      <w:r>
        <w:t>.</w:t>
      </w:r>
    </w:p>
    <w:p w14:paraId="39AE1908" w14:textId="77777777" w:rsidR="006D65FB" w:rsidRPr="00AF44F8" w:rsidRDefault="006D65FB" w:rsidP="006D678E">
      <w:pPr>
        <w:pStyle w:val="ListParagraph"/>
        <w:numPr>
          <w:ilvl w:val="0"/>
          <w:numId w:val="282"/>
        </w:numPr>
      </w:pPr>
      <w:r w:rsidRPr="00AF44F8">
        <w:t>Navigate to the Network tab, where a timestamp event will be occurring every second.</w:t>
      </w:r>
    </w:p>
    <w:p w14:paraId="67032D95" w14:textId="77777777" w:rsidR="006D65FB" w:rsidRPr="00AF44F8" w:rsidRDefault="006D65FB" w:rsidP="006D678E">
      <w:pPr>
        <w:pStyle w:val="ListParagraph"/>
        <w:numPr>
          <w:ilvl w:val="0"/>
          <w:numId w:val="282"/>
        </w:numPr>
      </w:pPr>
      <w:r w:rsidRPr="00AF44F8">
        <w:t xml:space="preserve">On the </w:t>
      </w:r>
      <w:r>
        <w:t>CORTEX</w:t>
      </w:r>
      <w:r w:rsidRPr="00AF44F8">
        <w:t xml:space="preserve"> Interaction Portal, select Service Requests</w:t>
      </w:r>
    </w:p>
    <w:p w14:paraId="7FF8999F" w14:textId="77777777" w:rsidR="006D65FB" w:rsidRDefault="006D65FB" w:rsidP="006D678E">
      <w:pPr>
        <w:pStyle w:val="ListParagraph"/>
        <w:numPr>
          <w:ilvl w:val="0"/>
          <w:numId w:val="282"/>
        </w:numPr>
      </w:pPr>
      <w:r w:rsidRPr="00AF44F8">
        <w:t xml:space="preserve">Among the timestamps, other events will be shown, where the UI is calling </w:t>
      </w:r>
      <w:r>
        <w:t>CORTEX</w:t>
      </w:r>
      <w:r w:rsidRPr="00AF44F8">
        <w:t xml:space="preserve"> flows.</w:t>
      </w:r>
    </w:p>
    <w:p w14:paraId="7F2A698F" w14:textId="77777777" w:rsidR="006D65FB" w:rsidRPr="00AF44F8" w:rsidRDefault="006D65FB" w:rsidP="006D65FB">
      <w:pPr>
        <w:pStyle w:val="Body2"/>
      </w:pPr>
    </w:p>
    <w:p w14:paraId="19209C72" w14:textId="77777777" w:rsidR="006D65FB" w:rsidRDefault="006D65FB" w:rsidP="006D678E">
      <w:pPr>
        <w:pStyle w:val="Body2"/>
        <w:jc w:val="center"/>
      </w:pPr>
      <w:r w:rsidRPr="00AF44F8">
        <w:rPr>
          <w:noProof/>
        </w:rPr>
        <w:drawing>
          <wp:inline distT="0" distB="0" distL="0" distR="0" wp14:anchorId="03A848B7" wp14:editId="55964576">
            <wp:extent cx="2406770" cy="1384356"/>
            <wp:effectExtent l="0" t="0" r="0" b="635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0"/>
                    <a:stretch>
                      <a:fillRect/>
                    </a:stretch>
                  </pic:blipFill>
                  <pic:spPr>
                    <a:xfrm>
                      <a:off x="0" y="0"/>
                      <a:ext cx="2428861" cy="1397063"/>
                    </a:xfrm>
                    <a:prstGeom prst="rect">
                      <a:avLst/>
                    </a:prstGeom>
                  </pic:spPr>
                </pic:pic>
              </a:graphicData>
            </a:graphic>
          </wp:inline>
        </w:drawing>
      </w:r>
    </w:p>
    <w:p w14:paraId="131E80E2" w14:textId="77777777" w:rsidR="006D65FB" w:rsidRPr="00AF44F8" w:rsidRDefault="006D65FB" w:rsidP="006D65FB">
      <w:pPr>
        <w:pStyle w:val="Body2"/>
      </w:pPr>
    </w:p>
    <w:p w14:paraId="6B28D665" w14:textId="77777777" w:rsidR="006D65FB" w:rsidRPr="00AF44F8" w:rsidRDefault="006D65FB" w:rsidP="006D678E">
      <w:pPr>
        <w:pStyle w:val="ListParagraph"/>
        <w:numPr>
          <w:ilvl w:val="0"/>
          <w:numId w:val="282"/>
        </w:numPr>
      </w:pPr>
      <w:r w:rsidRPr="00AF44F8">
        <w:t>If any requests have failed, they will be highlighted in red</w:t>
      </w:r>
      <w:r>
        <w:t>.</w:t>
      </w:r>
    </w:p>
    <w:p w14:paraId="18B5C480" w14:textId="77777777" w:rsidR="006D65FB" w:rsidRPr="00AF44F8" w:rsidRDefault="006D65FB" w:rsidP="006D678E">
      <w:pPr>
        <w:pStyle w:val="ListParagraph"/>
        <w:numPr>
          <w:ilvl w:val="0"/>
          <w:numId w:val="282"/>
        </w:numPr>
      </w:pPr>
      <w:r w:rsidRPr="00AF44F8">
        <w:t xml:space="preserve">Selecting a request will show details of exactly what happened, including request headers, the body of the request, and the response received from </w:t>
      </w:r>
      <w:r>
        <w:t>CORTEX</w:t>
      </w:r>
      <w:r w:rsidRPr="00AF44F8">
        <w:t>.</w:t>
      </w:r>
    </w:p>
    <w:p w14:paraId="104013E2" w14:textId="77777777" w:rsidR="006D65FB" w:rsidRPr="00AF44F8" w:rsidRDefault="006D65FB" w:rsidP="006D65FB">
      <w:pPr>
        <w:pStyle w:val="Body2"/>
      </w:pPr>
    </w:p>
    <w:p w14:paraId="05476D1E" w14:textId="77777777" w:rsidR="006D65FB" w:rsidRPr="00AF44F8" w:rsidRDefault="006D65FB" w:rsidP="006D65FB">
      <w:pPr>
        <w:pStyle w:val="Body2"/>
      </w:pPr>
      <w:r w:rsidRPr="00AF44F8">
        <w:rPr>
          <w:noProof/>
        </w:rPr>
        <w:lastRenderedPageBreak/>
        <w:drawing>
          <wp:inline distT="0" distB="0" distL="0" distR="0" wp14:anchorId="43E639D0" wp14:editId="7244A75E">
            <wp:extent cx="5278120" cy="1223645"/>
            <wp:effectExtent l="0" t="0" r="0" b="0"/>
            <wp:docPr id="54" name="Picture 5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atter chart&#10;&#10;Description automatically generated"/>
                    <pic:cNvPicPr/>
                  </pic:nvPicPr>
                  <pic:blipFill>
                    <a:blip r:embed="rId81"/>
                    <a:stretch>
                      <a:fillRect/>
                    </a:stretch>
                  </pic:blipFill>
                  <pic:spPr>
                    <a:xfrm>
                      <a:off x="0" y="0"/>
                      <a:ext cx="5278120" cy="1223645"/>
                    </a:xfrm>
                    <a:prstGeom prst="rect">
                      <a:avLst/>
                    </a:prstGeom>
                  </pic:spPr>
                </pic:pic>
              </a:graphicData>
            </a:graphic>
          </wp:inline>
        </w:drawing>
      </w:r>
    </w:p>
    <w:p w14:paraId="314E33CF" w14:textId="77777777" w:rsidR="006D65FB" w:rsidRPr="00AF44F8" w:rsidRDefault="006D65FB" w:rsidP="006D65FB">
      <w:pPr>
        <w:pStyle w:val="Body2"/>
      </w:pPr>
    </w:p>
    <w:p w14:paraId="20264778" w14:textId="77777777" w:rsidR="006D65FB" w:rsidRPr="00AF44F8" w:rsidRDefault="006D65FB" w:rsidP="006D65FB">
      <w:pPr>
        <w:pStyle w:val="Heading1"/>
      </w:pPr>
      <w:bookmarkStart w:id="62" w:name="_Toc130888585"/>
      <w:bookmarkStart w:id="63" w:name="_Toc142059082"/>
      <w:bookmarkStart w:id="64" w:name="_Toc143173652"/>
      <w:r w:rsidRPr="00AF44F8">
        <w:lastRenderedPageBreak/>
        <w:t>Best Practises</w:t>
      </w:r>
      <w:bookmarkEnd w:id="62"/>
      <w:bookmarkEnd w:id="63"/>
      <w:bookmarkEnd w:id="64"/>
    </w:p>
    <w:p w14:paraId="008D4957" w14:textId="23566FFA" w:rsidR="006D65FB" w:rsidRPr="00AF44F8" w:rsidRDefault="006D65FB" w:rsidP="006D678E">
      <w:r w:rsidRPr="00AF44F8">
        <w:t xml:space="preserve">In this section there are some standards and guidelines it is recommended that people wishing to use </w:t>
      </w:r>
      <w:proofErr w:type="spellStart"/>
      <w:r w:rsidRPr="00AF44F8">
        <w:t>AppGyver</w:t>
      </w:r>
      <w:proofErr w:type="spellEnd"/>
      <w:r w:rsidRPr="00AF44F8">
        <w:t xml:space="preserve"> and </w:t>
      </w:r>
      <w:r>
        <w:t>CORTEX</w:t>
      </w:r>
      <w:r w:rsidRPr="00AF44F8">
        <w:t xml:space="preserve"> together should adhere to.</w:t>
      </w:r>
    </w:p>
    <w:p w14:paraId="47433724" w14:textId="77777777" w:rsidR="006D65FB" w:rsidRPr="00AF44F8" w:rsidRDefault="006D65FB" w:rsidP="006D65FB">
      <w:pPr>
        <w:pStyle w:val="Heading2"/>
      </w:pPr>
      <w:bookmarkStart w:id="65" w:name="_Toc130888586"/>
      <w:bookmarkStart w:id="66" w:name="_Toc142059083"/>
      <w:bookmarkStart w:id="67" w:name="_Toc143173653"/>
      <w:proofErr w:type="spellStart"/>
      <w:r w:rsidRPr="00AF44F8">
        <w:t>AppGyver</w:t>
      </w:r>
      <w:proofErr w:type="spellEnd"/>
      <w:r w:rsidRPr="00AF44F8">
        <w:t xml:space="preserve"> Development</w:t>
      </w:r>
      <w:bookmarkEnd w:id="65"/>
      <w:bookmarkEnd w:id="66"/>
      <w:bookmarkEnd w:id="67"/>
    </w:p>
    <w:p w14:paraId="78A7442E" w14:textId="77777777" w:rsidR="006D65FB" w:rsidRPr="00AF44F8" w:rsidRDefault="006D65FB" w:rsidP="0002322B">
      <w:pPr>
        <w:pStyle w:val="Heading3"/>
        <w:numPr>
          <w:ilvl w:val="0"/>
          <w:numId w:val="53"/>
        </w:numPr>
        <w:ind w:left="0" w:firstLine="0"/>
      </w:pPr>
      <w:bookmarkStart w:id="68" w:name="_Toc130888587"/>
      <w:r w:rsidRPr="00AF44F8">
        <w:t>Variables</w:t>
      </w:r>
      <w:bookmarkEnd w:id="68"/>
    </w:p>
    <w:p w14:paraId="43EF97CA" w14:textId="77777777" w:rsidR="006D65FB" w:rsidRPr="00AF44F8" w:rsidRDefault="006D65FB" w:rsidP="0002322B">
      <w:pPr>
        <w:pStyle w:val="Heading4"/>
        <w:numPr>
          <w:ilvl w:val="0"/>
          <w:numId w:val="53"/>
        </w:numPr>
        <w:ind w:left="0" w:firstLine="0"/>
      </w:pPr>
      <w:r w:rsidRPr="00AF44F8">
        <w:t>App variables</w:t>
      </w:r>
    </w:p>
    <w:p w14:paraId="599EFC9E" w14:textId="77777777" w:rsidR="006D65FB" w:rsidRPr="00AF44F8" w:rsidRDefault="006D65FB" w:rsidP="00393575">
      <w:r w:rsidRPr="00AF44F8">
        <w:t>These are to be used only for config or global app data that is required by multiple independent pages.</w:t>
      </w:r>
    </w:p>
    <w:p w14:paraId="28B75521" w14:textId="67C714DA" w:rsidR="006D65FB" w:rsidRPr="00AF44F8" w:rsidRDefault="006D65FB" w:rsidP="00393575">
      <w:r w:rsidRPr="00AF44F8">
        <w:t xml:space="preserve">If App Variables are the only way to achieve something (e.g. storing data throughout the life of a Service Request) they can be used. However, ideally this data should be maintained in </w:t>
      </w:r>
      <w:r>
        <w:t>CORTEX</w:t>
      </w:r>
      <w:r w:rsidRPr="00AF44F8">
        <w:t xml:space="preserve">, using a GUID as a Page Parameter which can then be used to retrieve it from </w:t>
      </w:r>
      <w:r>
        <w:t>CORTEX</w:t>
      </w:r>
      <w:r w:rsidRPr="00AF44F8">
        <w:t>.</w:t>
      </w:r>
    </w:p>
    <w:p w14:paraId="1C49AD34" w14:textId="77777777" w:rsidR="006D65FB" w:rsidRPr="00AF44F8" w:rsidRDefault="006D65FB" w:rsidP="0002322B">
      <w:pPr>
        <w:pStyle w:val="Heading4"/>
        <w:numPr>
          <w:ilvl w:val="0"/>
          <w:numId w:val="53"/>
        </w:numPr>
        <w:ind w:left="0" w:firstLine="0"/>
      </w:pPr>
      <w:r w:rsidRPr="00AF44F8">
        <w:t xml:space="preserve">Page variables </w:t>
      </w:r>
    </w:p>
    <w:p w14:paraId="5186720A" w14:textId="77777777" w:rsidR="006D65FB" w:rsidRPr="00AF44F8" w:rsidRDefault="006D65FB" w:rsidP="00393575">
      <w:r w:rsidRPr="00AF44F8">
        <w:t>These are to be used for any items of data required by a page.</w:t>
      </w:r>
    </w:p>
    <w:p w14:paraId="65DCCCC1" w14:textId="47FAC43C" w:rsidR="006D65FB" w:rsidRPr="00AF44F8" w:rsidRDefault="006D65FB" w:rsidP="00393575">
      <w:r w:rsidRPr="00AF44F8">
        <w:t>All Process-Driven UI task UIs should have a Page Variable called ‘</w:t>
      </w:r>
      <w:proofErr w:type="spellStart"/>
      <w:r w:rsidRPr="00AF44F8">
        <w:t>TaskParameters</w:t>
      </w:r>
      <w:proofErr w:type="spellEnd"/>
      <w:r w:rsidRPr="00AF44F8">
        <w:t xml:space="preserve">’ that can take any value. </w:t>
      </w:r>
      <w:proofErr w:type="spellStart"/>
      <w:r w:rsidRPr="00AF44F8">
        <w:t>TaskParameters</w:t>
      </w:r>
      <w:proofErr w:type="spellEnd"/>
      <w:r w:rsidRPr="00AF44F8">
        <w:t xml:space="preserve"> stores all data sent by the UI which can be displayed on the page.</w:t>
      </w:r>
    </w:p>
    <w:p w14:paraId="62A7E89E" w14:textId="77777777" w:rsidR="006D65FB" w:rsidRPr="00AF44F8" w:rsidRDefault="006D65FB" w:rsidP="0002322B">
      <w:pPr>
        <w:pStyle w:val="Heading4"/>
        <w:numPr>
          <w:ilvl w:val="0"/>
          <w:numId w:val="53"/>
        </w:numPr>
        <w:ind w:left="0" w:firstLine="0"/>
      </w:pPr>
      <w:r w:rsidRPr="00AF44F8">
        <w:t xml:space="preserve">Page parameters </w:t>
      </w:r>
    </w:p>
    <w:p w14:paraId="5E93F3CD" w14:textId="77777777" w:rsidR="006D65FB" w:rsidRPr="00AF44F8" w:rsidRDefault="006D65FB" w:rsidP="00393575">
      <w:r w:rsidRPr="00AF44F8">
        <w:t>These are to be used for one page to pass the minimum required data to another when navigating to it.</w:t>
      </w:r>
    </w:p>
    <w:p w14:paraId="3D9F276A" w14:textId="1F2F0CF4" w:rsidR="006D65FB" w:rsidRPr="00AF44F8" w:rsidRDefault="006D65FB" w:rsidP="006D65FB">
      <w:pPr>
        <w:pStyle w:val="Body2"/>
      </w:pPr>
    </w:p>
    <w:p w14:paraId="1DB7D2D2" w14:textId="77777777" w:rsidR="006D65FB" w:rsidRPr="00AF44F8" w:rsidRDefault="006D65FB" w:rsidP="0002322B">
      <w:pPr>
        <w:pStyle w:val="Heading3"/>
        <w:numPr>
          <w:ilvl w:val="0"/>
          <w:numId w:val="53"/>
        </w:numPr>
        <w:ind w:left="0" w:firstLine="0"/>
      </w:pPr>
      <w:bookmarkStart w:id="69" w:name="_Toc130888588"/>
      <w:r w:rsidRPr="00AF44F8">
        <w:t>Logic</w:t>
      </w:r>
      <w:bookmarkEnd w:id="69"/>
    </w:p>
    <w:p w14:paraId="301F7671" w14:textId="77777777" w:rsidR="006D65FB" w:rsidRPr="00AF44F8" w:rsidRDefault="006D65FB" w:rsidP="0002322B">
      <w:pPr>
        <w:pStyle w:val="Heading4"/>
        <w:numPr>
          <w:ilvl w:val="0"/>
          <w:numId w:val="53"/>
        </w:numPr>
        <w:ind w:left="0" w:firstLine="0"/>
      </w:pPr>
      <w:r w:rsidRPr="00AF44F8">
        <w:t>Flow Functions</w:t>
      </w:r>
    </w:p>
    <w:p w14:paraId="6A2F70C7" w14:textId="137F56DD" w:rsidR="006D65FB" w:rsidRPr="00AF44F8" w:rsidRDefault="006D65FB" w:rsidP="00393575">
      <w:r w:rsidRPr="00AF44F8">
        <w:t>Repeated functions should be wrapped in a flow function with inputs outputs as required.</w:t>
      </w:r>
    </w:p>
    <w:p w14:paraId="39067A41" w14:textId="77777777" w:rsidR="006D65FB" w:rsidRPr="00AF44F8" w:rsidRDefault="006D65FB" w:rsidP="0002322B">
      <w:pPr>
        <w:pStyle w:val="Heading4"/>
        <w:numPr>
          <w:ilvl w:val="0"/>
          <w:numId w:val="53"/>
        </w:numPr>
        <w:ind w:left="0" w:firstLine="0"/>
      </w:pPr>
      <w:r w:rsidRPr="00AF44F8">
        <w:t>Auth Token Validation</w:t>
      </w:r>
    </w:p>
    <w:p w14:paraId="488CE209" w14:textId="77777777" w:rsidR="006D65FB" w:rsidRPr="00AF44F8" w:rsidRDefault="006D65FB" w:rsidP="00393575">
      <w:r w:rsidRPr="00AF44F8">
        <w:t>The ‘Validate Token’ flow function should be called first whenever a page loads or is navigated to, and whenever an action is taken.</w:t>
      </w:r>
    </w:p>
    <w:p w14:paraId="5FC8459D" w14:textId="77777777" w:rsidR="006D65FB" w:rsidRPr="00AF44F8" w:rsidRDefault="006D65FB" w:rsidP="0002322B">
      <w:pPr>
        <w:pStyle w:val="Body2"/>
      </w:pPr>
      <w:r w:rsidRPr="00AF44F8">
        <w:rPr>
          <w:noProof/>
        </w:rPr>
        <w:lastRenderedPageBreak/>
        <w:drawing>
          <wp:inline distT="0" distB="0" distL="0" distR="0" wp14:anchorId="4ED5B3F0" wp14:editId="7764E283">
            <wp:extent cx="4296375" cy="100026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2"/>
                    <a:stretch>
                      <a:fillRect/>
                    </a:stretch>
                  </pic:blipFill>
                  <pic:spPr>
                    <a:xfrm>
                      <a:off x="0" y="0"/>
                      <a:ext cx="4296375" cy="1000265"/>
                    </a:xfrm>
                    <a:prstGeom prst="rect">
                      <a:avLst/>
                    </a:prstGeom>
                  </pic:spPr>
                </pic:pic>
              </a:graphicData>
            </a:graphic>
          </wp:inline>
        </w:drawing>
      </w:r>
    </w:p>
    <w:p w14:paraId="212389C7" w14:textId="77777777" w:rsidR="006D65FB" w:rsidRPr="00AF44F8" w:rsidRDefault="006D65FB" w:rsidP="0002322B">
      <w:pPr>
        <w:pStyle w:val="Body2"/>
      </w:pPr>
    </w:p>
    <w:p w14:paraId="6B6966CA" w14:textId="77777777" w:rsidR="006D65FB" w:rsidRPr="00AF44F8" w:rsidRDefault="006D65FB" w:rsidP="0002322B">
      <w:pPr>
        <w:pStyle w:val="Heading4"/>
        <w:numPr>
          <w:ilvl w:val="0"/>
          <w:numId w:val="53"/>
        </w:numPr>
        <w:ind w:left="0" w:firstLine="0"/>
      </w:pPr>
      <w:r w:rsidRPr="00AF44F8">
        <w:t>Spinner Logic</w:t>
      </w:r>
    </w:p>
    <w:p w14:paraId="459948DF" w14:textId="77777777" w:rsidR="006D65FB" w:rsidRPr="00AF44F8" w:rsidRDefault="006D65FB" w:rsidP="00393575">
      <w:r w:rsidRPr="00AF44F8">
        <w:t>The spinner icon is shown while pages load, so it is good practise to have it showing while pages are loading to ensure a smooth transition.</w:t>
      </w:r>
    </w:p>
    <w:p w14:paraId="248D65A9" w14:textId="77777777" w:rsidR="006D65FB" w:rsidRPr="00AF44F8" w:rsidRDefault="006D65FB" w:rsidP="00393575">
      <w:r w:rsidRPr="00AF44F8">
        <w:t>Consider when a button is clicked to navigate to a new page. The spinner should be shown immediately.</w:t>
      </w:r>
    </w:p>
    <w:p w14:paraId="107A408A" w14:textId="2FC59FFE" w:rsidR="006D65FB" w:rsidRPr="00AF44F8" w:rsidRDefault="006D65FB" w:rsidP="00393575">
      <w:pPr>
        <w:pStyle w:val="Body2"/>
      </w:pPr>
      <w:r w:rsidRPr="00AF44F8">
        <w:rPr>
          <w:noProof/>
        </w:rPr>
        <w:drawing>
          <wp:inline distT="0" distB="0" distL="0" distR="0" wp14:anchorId="7452C41B" wp14:editId="263A3E37">
            <wp:extent cx="5278120" cy="585470"/>
            <wp:effectExtent l="0" t="0" r="0" b="508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83"/>
                    <a:srcRect t="37364"/>
                    <a:stretch/>
                  </pic:blipFill>
                  <pic:spPr bwMode="auto">
                    <a:xfrm>
                      <a:off x="0" y="0"/>
                      <a:ext cx="5278120" cy="585470"/>
                    </a:xfrm>
                    <a:prstGeom prst="rect">
                      <a:avLst/>
                    </a:prstGeom>
                    <a:ln>
                      <a:noFill/>
                    </a:ln>
                    <a:extLst>
                      <a:ext uri="{53640926-AAD7-44D8-BBD7-CCE9431645EC}">
                        <a14:shadowObscured xmlns:a14="http://schemas.microsoft.com/office/drawing/2010/main"/>
                      </a:ext>
                    </a:extLst>
                  </pic:spPr>
                </pic:pic>
              </a:graphicData>
            </a:graphic>
          </wp:inline>
        </w:drawing>
      </w:r>
    </w:p>
    <w:p w14:paraId="5A851F40" w14:textId="5950E094" w:rsidR="006D65FB" w:rsidRPr="00AF44F8" w:rsidRDefault="006D65FB" w:rsidP="00393575">
      <w:r w:rsidRPr="00AF44F8">
        <w:t>Then, on the new page, the page mount logic should validate the authentication token and perform all actions needed to populate the page before hiding the spinner to show the newly loaded page.</w:t>
      </w:r>
    </w:p>
    <w:p w14:paraId="400CBBCF" w14:textId="77777777" w:rsidR="006D65FB" w:rsidRPr="00AF44F8" w:rsidRDefault="006D65FB" w:rsidP="006D65FB">
      <w:pPr>
        <w:pStyle w:val="Body2"/>
      </w:pPr>
      <w:r w:rsidRPr="00AF44F8">
        <w:rPr>
          <w:noProof/>
        </w:rPr>
        <w:drawing>
          <wp:inline distT="0" distB="0" distL="0" distR="0" wp14:anchorId="237187F1" wp14:editId="5578F8B9">
            <wp:extent cx="5278120" cy="982345"/>
            <wp:effectExtent l="0" t="0" r="0" b="825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84"/>
                    <a:stretch>
                      <a:fillRect/>
                    </a:stretch>
                  </pic:blipFill>
                  <pic:spPr>
                    <a:xfrm>
                      <a:off x="0" y="0"/>
                      <a:ext cx="5278120" cy="982345"/>
                    </a:xfrm>
                    <a:prstGeom prst="rect">
                      <a:avLst/>
                    </a:prstGeom>
                  </pic:spPr>
                </pic:pic>
              </a:graphicData>
            </a:graphic>
          </wp:inline>
        </w:drawing>
      </w:r>
    </w:p>
    <w:p w14:paraId="438DBAB5" w14:textId="77777777" w:rsidR="006D65FB" w:rsidRPr="00AF44F8" w:rsidRDefault="006D65FB" w:rsidP="006D65FB">
      <w:pPr>
        <w:pStyle w:val="Body2"/>
      </w:pPr>
    </w:p>
    <w:p w14:paraId="683F3D7B" w14:textId="42C87A6E" w:rsidR="006D65FB" w:rsidRPr="00AF44F8" w:rsidRDefault="006D65FB" w:rsidP="006D65FB">
      <w:pPr>
        <w:pStyle w:val="WeAreCORTEXEmphasis"/>
      </w:pPr>
      <w:r w:rsidRPr="00AF44F8">
        <w:t>The spinner should also be hidden before any error notifications are popped up.</w:t>
      </w:r>
    </w:p>
    <w:p w14:paraId="28AF9E67" w14:textId="5FB1CB06" w:rsidR="006D65FB" w:rsidRPr="00AF44F8" w:rsidRDefault="006D65FB" w:rsidP="00393575">
      <w:r w:rsidRPr="00AF44F8">
        <w:t>As well as this, ensure that the ‘Show Spinner on Page Load’ property is toggled on. This can be found in the right-hand panel when ‘Page Layout’ is selected from the page tree.</w:t>
      </w:r>
    </w:p>
    <w:p w14:paraId="745C9F5F" w14:textId="77777777" w:rsidR="006D65FB" w:rsidRPr="00AF44F8" w:rsidRDefault="006D65FB" w:rsidP="006D65FB">
      <w:pPr>
        <w:pStyle w:val="Body2"/>
        <w:jc w:val="center"/>
      </w:pPr>
      <w:r w:rsidRPr="00AF44F8">
        <w:rPr>
          <w:noProof/>
        </w:rPr>
        <w:lastRenderedPageBreak/>
        <mc:AlternateContent>
          <mc:Choice Requires="wps">
            <w:drawing>
              <wp:anchor distT="0" distB="0" distL="114300" distR="114300" simplePos="0" relativeHeight="251688960" behindDoc="0" locked="0" layoutInCell="1" allowOverlap="1" wp14:anchorId="1CEAB8AF" wp14:editId="73BBE57E">
                <wp:simplePos x="0" y="0"/>
                <wp:positionH relativeFrom="column">
                  <wp:posOffset>1640205</wp:posOffset>
                </wp:positionH>
                <wp:positionV relativeFrom="paragraph">
                  <wp:posOffset>1618615</wp:posOffset>
                </wp:positionV>
                <wp:extent cx="1771650" cy="400050"/>
                <wp:effectExtent l="0" t="0" r="19050" b="19050"/>
                <wp:wrapNone/>
                <wp:docPr id="66" name="Oval 66"/>
                <wp:cNvGraphicFramePr/>
                <a:graphic xmlns:a="http://schemas.openxmlformats.org/drawingml/2006/main">
                  <a:graphicData uri="http://schemas.microsoft.com/office/word/2010/wordprocessingShape">
                    <wps:wsp>
                      <wps:cNvSpPr/>
                      <wps:spPr>
                        <a:xfrm>
                          <a:off x="0" y="0"/>
                          <a:ext cx="1771650" cy="400050"/>
                        </a:xfrm>
                        <a:prstGeom prst="ellipse">
                          <a:avLst/>
                        </a:prstGeom>
                        <a:noFill/>
                        <a:ln>
                          <a:solidFill>
                            <a:srgbClr val="7AC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F21F66" id="Oval 66" o:spid="_x0000_s1026" style="position:absolute;margin-left:129.15pt;margin-top:127.45pt;width:139.5pt;height: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" filled="f" strokecolor="#7ac300" strokeweight="1pt">
                <v:stroke joinstyle="miter"/>
              </v:oval>
            </w:pict>
          </mc:Fallback>
        </mc:AlternateContent>
      </w:r>
      <w:r w:rsidRPr="00AF44F8">
        <w:rPr>
          <w:noProof/>
        </w:rPr>
        <w:drawing>
          <wp:inline distT="0" distB="0" distL="0" distR="0" wp14:anchorId="0A5FFD66" wp14:editId="1F88F7D1">
            <wp:extent cx="1695450" cy="3852247"/>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85"/>
                    <a:stretch>
                      <a:fillRect/>
                    </a:stretch>
                  </pic:blipFill>
                  <pic:spPr>
                    <a:xfrm>
                      <a:off x="0" y="0"/>
                      <a:ext cx="1696381" cy="3854363"/>
                    </a:xfrm>
                    <a:prstGeom prst="rect">
                      <a:avLst/>
                    </a:prstGeom>
                  </pic:spPr>
                </pic:pic>
              </a:graphicData>
            </a:graphic>
          </wp:inline>
        </w:drawing>
      </w:r>
    </w:p>
    <w:p w14:paraId="205AE411" w14:textId="77777777" w:rsidR="006D65FB" w:rsidRPr="00AF44F8" w:rsidRDefault="006D65FB" w:rsidP="006D65FB">
      <w:pPr>
        <w:pStyle w:val="Body2"/>
      </w:pPr>
    </w:p>
    <w:p w14:paraId="59EC3106" w14:textId="1B6A1F31" w:rsidR="006D65FB" w:rsidRPr="00AF44F8" w:rsidRDefault="006D65FB" w:rsidP="00393575">
      <w:r w:rsidRPr="00AF44F8">
        <w:t>This ensures that from a user’s perspective, they select the button to navigate to a new page, then the spinner is displayed right until a fully loaded page is displayed to them.</w:t>
      </w:r>
    </w:p>
    <w:p w14:paraId="55218CA5" w14:textId="77777777" w:rsidR="006D65FB" w:rsidRPr="00AF44F8" w:rsidRDefault="006D65FB" w:rsidP="0002322B">
      <w:pPr>
        <w:pStyle w:val="Heading3"/>
        <w:numPr>
          <w:ilvl w:val="0"/>
          <w:numId w:val="53"/>
        </w:numPr>
        <w:ind w:left="0" w:firstLine="0"/>
      </w:pPr>
      <w:bookmarkStart w:id="70" w:name="_Toc130888589"/>
      <w:r w:rsidRPr="00AF44F8">
        <w:t>Ui Pages</w:t>
      </w:r>
      <w:bookmarkEnd w:id="70"/>
    </w:p>
    <w:p w14:paraId="031D6B24" w14:textId="77777777" w:rsidR="006D65FB" w:rsidRPr="00AF44F8" w:rsidRDefault="006D65FB" w:rsidP="0002322B">
      <w:pPr>
        <w:pStyle w:val="Heading4"/>
        <w:numPr>
          <w:ilvl w:val="0"/>
          <w:numId w:val="53"/>
        </w:numPr>
        <w:ind w:left="0" w:firstLine="0"/>
      </w:pPr>
      <w:r w:rsidRPr="00AF44F8">
        <w:t>Page Naming Conventions</w:t>
      </w:r>
    </w:p>
    <w:p w14:paraId="1AA3E559" w14:textId="77777777" w:rsidR="006D65FB" w:rsidRPr="00AF44F8" w:rsidRDefault="006D65FB" w:rsidP="00393575">
      <w:r w:rsidRPr="00AF44F8">
        <w:t>Service Requests should be named according to the following scheme:</w:t>
      </w:r>
    </w:p>
    <w:p w14:paraId="1CA253B0" w14:textId="77777777" w:rsidR="006D65FB" w:rsidRPr="00AF44F8" w:rsidRDefault="006D65FB" w:rsidP="0002322B">
      <w:pPr>
        <w:pStyle w:val="Style1"/>
        <w:ind w:left="0"/>
      </w:pPr>
      <w:r w:rsidRPr="00AF44F8">
        <w:t>&lt;Service Request Name&gt; - &lt;Task&gt;</w:t>
      </w:r>
    </w:p>
    <w:p w14:paraId="08D45867" w14:textId="11EC47A5" w:rsidR="006D65FB" w:rsidRPr="00AF44F8" w:rsidRDefault="006D65FB" w:rsidP="00393575">
      <w:r w:rsidRPr="00AF44F8">
        <w:t>For example: Server Provisioning – Enter Server Details</w:t>
      </w:r>
    </w:p>
    <w:p w14:paraId="7CEB1772" w14:textId="6833E083" w:rsidR="006D65FB" w:rsidRPr="00AF44F8" w:rsidRDefault="006D65FB" w:rsidP="0002322B">
      <w:pPr>
        <w:pStyle w:val="WeAreCORTEXEmphasis"/>
      </w:pPr>
      <w:r w:rsidRPr="00AF44F8">
        <w:t>Note that the page name is not the same as the ‘Service Request Name’ which is defined when managing the Service Requests (Admin function).</w:t>
      </w:r>
    </w:p>
    <w:p w14:paraId="61EF75DC" w14:textId="77777777" w:rsidR="006D65FB" w:rsidRPr="00AF44F8" w:rsidRDefault="006D65FB" w:rsidP="00393575">
      <w:r w:rsidRPr="00AF44F8">
        <w:t>Process UIs should be named according to the following scheme:</w:t>
      </w:r>
    </w:p>
    <w:p w14:paraId="441E7325" w14:textId="74ED22D0" w:rsidR="006D65FB" w:rsidRDefault="006D65FB" w:rsidP="00393575">
      <w:pPr>
        <w:pStyle w:val="Style1"/>
        <w:ind w:left="0"/>
      </w:pPr>
      <w:r w:rsidRPr="00AF44F8">
        <w:t>UI - &lt;</w:t>
      </w:r>
      <w:proofErr w:type="spellStart"/>
      <w:r w:rsidRPr="00AF44F8">
        <w:t>ProcessName</w:t>
      </w:r>
      <w:proofErr w:type="spellEnd"/>
      <w:r w:rsidRPr="00AF44F8">
        <w:t>&gt; - &lt;</w:t>
      </w:r>
      <w:proofErr w:type="spellStart"/>
      <w:r w:rsidRPr="00AF44F8">
        <w:t>TaskName</w:t>
      </w:r>
      <w:proofErr w:type="spellEnd"/>
      <w:r w:rsidRPr="00AF44F8">
        <w:t xml:space="preserve">&gt; </w:t>
      </w:r>
    </w:p>
    <w:p w14:paraId="712605B8" w14:textId="224F6D7F" w:rsidR="006D65FB" w:rsidRPr="00AF44F8" w:rsidRDefault="006D65FB" w:rsidP="00393575">
      <w:r w:rsidRPr="00AF44F8">
        <w:t xml:space="preserve">For example: </w:t>
      </w:r>
      <w:r w:rsidRPr="007B6C6D">
        <w:t>UI - Onboarding – Approval</w:t>
      </w:r>
    </w:p>
    <w:p w14:paraId="21DE3579" w14:textId="5A65D167" w:rsidR="006D65FB" w:rsidRPr="00AF44F8" w:rsidRDefault="006D65FB" w:rsidP="0002322B">
      <w:pPr>
        <w:pStyle w:val="WeAreCORTEXEmphasis"/>
      </w:pPr>
      <w:r w:rsidRPr="00AF44F8">
        <w:t>Note that the page name is not the same as the ‘Task UI Name’ which is used for mapping the task to the individual page.</w:t>
      </w:r>
    </w:p>
    <w:p w14:paraId="64B61502" w14:textId="77777777" w:rsidR="006D65FB" w:rsidRPr="00AF44F8" w:rsidRDefault="006D65FB" w:rsidP="0002322B">
      <w:pPr>
        <w:pStyle w:val="Heading4"/>
        <w:numPr>
          <w:ilvl w:val="0"/>
          <w:numId w:val="53"/>
        </w:numPr>
        <w:ind w:left="0" w:firstLine="0"/>
      </w:pPr>
      <w:r w:rsidRPr="00AF44F8">
        <w:lastRenderedPageBreak/>
        <w:t>Other Best Practises</w:t>
      </w:r>
    </w:p>
    <w:p w14:paraId="3850D474" w14:textId="77777777" w:rsidR="006D65FB" w:rsidRPr="00AF44F8" w:rsidRDefault="006D65FB" w:rsidP="00393575">
      <w:r w:rsidRPr="00AF44F8">
        <w:t>All pages should be created by copying the entirety of the ‘Page Template’ page and building the page functionality in the ‘Content’ container.</w:t>
      </w:r>
    </w:p>
    <w:p w14:paraId="02156FEB" w14:textId="7787967D" w:rsidR="006D65FB" w:rsidRPr="00AF44F8" w:rsidRDefault="006D65FB" w:rsidP="00393575">
      <w:r w:rsidRPr="00AF44F8">
        <w:t>For an example of this being done, see section 3.1.2.</w:t>
      </w:r>
    </w:p>
    <w:p w14:paraId="0B734C50" w14:textId="77777777" w:rsidR="006D65FB" w:rsidRPr="00AF44F8" w:rsidRDefault="006D65FB" w:rsidP="00393575">
      <w:pPr>
        <w:rPr>
          <w:b/>
        </w:rPr>
      </w:pPr>
      <w:r w:rsidRPr="00AF44F8">
        <w:br w:type="page"/>
      </w:r>
    </w:p>
    <w:p w14:paraId="6143468B" w14:textId="77777777" w:rsidR="006D65FB" w:rsidRPr="00AF44F8" w:rsidRDefault="006D65FB" w:rsidP="006D65FB">
      <w:pPr>
        <w:pStyle w:val="Heading2"/>
      </w:pPr>
      <w:bookmarkStart w:id="71" w:name="_Toc130888590"/>
      <w:bookmarkStart w:id="72" w:name="_Toc142059084"/>
      <w:bookmarkStart w:id="73" w:name="_Toc143173654"/>
      <w:r>
        <w:lastRenderedPageBreak/>
        <w:t>CORTEX</w:t>
      </w:r>
      <w:r w:rsidRPr="00AF44F8">
        <w:t xml:space="preserve"> Development</w:t>
      </w:r>
      <w:bookmarkEnd w:id="71"/>
      <w:bookmarkEnd w:id="72"/>
      <w:bookmarkEnd w:id="73"/>
    </w:p>
    <w:p w14:paraId="6CF63D24" w14:textId="77777777" w:rsidR="006D65FB" w:rsidRPr="00AF44F8" w:rsidRDefault="006D65FB" w:rsidP="00393575">
      <w:pPr>
        <w:pStyle w:val="Heading3"/>
        <w:numPr>
          <w:ilvl w:val="0"/>
          <w:numId w:val="53"/>
        </w:numPr>
        <w:ind w:left="0" w:firstLine="0"/>
      </w:pPr>
      <w:bookmarkStart w:id="74" w:name="_Toc130888591"/>
      <w:r w:rsidRPr="00AF44F8">
        <w:t>Flow Hierarchy</w:t>
      </w:r>
      <w:bookmarkEnd w:id="74"/>
    </w:p>
    <w:p w14:paraId="3D948C42" w14:textId="77777777" w:rsidR="006D65FB" w:rsidRPr="00AF44F8" w:rsidRDefault="006D65FB" w:rsidP="00393575">
      <w:r w:rsidRPr="00AF44F8">
        <w:t>The Cortex-Library flow group contains the following relevant flow groups:</w:t>
      </w:r>
    </w:p>
    <w:p w14:paraId="06D59553" w14:textId="77777777" w:rsidR="006D65FB" w:rsidRPr="00AF44F8" w:rsidRDefault="006D65FB" w:rsidP="00393575">
      <w:pPr>
        <w:pStyle w:val="ListParagraph"/>
        <w:numPr>
          <w:ilvl w:val="0"/>
          <w:numId w:val="283"/>
        </w:numPr>
      </w:pPr>
      <w:r w:rsidRPr="00393575">
        <w:rPr>
          <w:b/>
        </w:rPr>
        <w:t>CORTEX Interaction Portal</w:t>
      </w:r>
      <w:r w:rsidRPr="00AF44F8">
        <w:t xml:space="preserve"> is designed for core functionality and examples.</w:t>
      </w:r>
    </w:p>
    <w:p w14:paraId="4ACE405B" w14:textId="77777777" w:rsidR="006D65FB" w:rsidRPr="00AF44F8" w:rsidRDefault="006D65FB" w:rsidP="00393575">
      <w:pPr>
        <w:pStyle w:val="ListParagraph"/>
        <w:numPr>
          <w:ilvl w:val="0"/>
          <w:numId w:val="283"/>
        </w:numPr>
      </w:pPr>
      <w:r w:rsidRPr="00393575">
        <w:rPr>
          <w:b/>
        </w:rPr>
        <w:t>Manual Intervention</w:t>
      </w:r>
      <w:r w:rsidRPr="00AF44F8">
        <w:t xml:space="preserve"> contains flows related to managing process and task execution and user interactions.</w:t>
      </w:r>
    </w:p>
    <w:p w14:paraId="25E4B885" w14:textId="7BF0DE05" w:rsidR="006D65FB" w:rsidRDefault="006D65FB" w:rsidP="00393575">
      <w:pPr>
        <w:pStyle w:val="ListParagraph"/>
        <w:numPr>
          <w:ilvl w:val="0"/>
          <w:numId w:val="283"/>
        </w:numPr>
      </w:pPr>
      <w:r w:rsidRPr="00393575">
        <w:rPr>
          <w:b/>
        </w:rPr>
        <w:t>User Access Management</w:t>
      </w:r>
      <w:r w:rsidRPr="00AF44F8">
        <w:t xml:space="preserve"> contains flows related to authentication with Active Directory. This may be re-used in other modules as needed.</w:t>
      </w:r>
    </w:p>
    <w:p w14:paraId="52877F30" w14:textId="77777777" w:rsidR="006D65FB" w:rsidRPr="00AF44F8" w:rsidRDefault="006D65FB" w:rsidP="00393575">
      <w:r w:rsidRPr="00AF44F8">
        <w:t>Any bespoke flows for UI interactions should be in a separate top-level group relevant to the solution or process, with sub-groups as required.</w:t>
      </w:r>
    </w:p>
    <w:p w14:paraId="3327291C" w14:textId="77777777" w:rsidR="006D65FB" w:rsidRDefault="006D65FB" w:rsidP="00393575">
      <w:r w:rsidRPr="00AF44F8">
        <w:t>Ideally, all flows relating to a single service request should be within a single group inside this group structure, with the group being named something relevant to the Service Request.</w:t>
      </w:r>
    </w:p>
    <w:p w14:paraId="0060D464" w14:textId="77777777" w:rsidR="006D65FB" w:rsidRPr="00AF44F8" w:rsidRDefault="006D65FB" w:rsidP="00393575">
      <w:pPr>
        <w:pStyle w:val="Body2"/>
      </w:pPr>
    </w:p>
    <w:p w14:paraId="1DC0C32B" w14:textId="77777777" w:rsidR="006D65FB" w:rsidRPr="00AF44F8" w:rsidRDefault="006D65FB" w:rsidP="00393575">
      <w:pPr>
        <w:pStyle w:val="Heading3"/>
        <w:numPr>
          <w:ilvl w:val="0"/>
          <w:numId w:val="53"/>
        </w:numPr>
        <w:ind w:left="0" w:firstLine="0"/>
      </w:pPr>
      <w:bookmarkStart w:id="75" w:name="_Toc130888592"/>
      <w:r w:rsidRPr="00AF44F8">
        <w:t>Checking Authentication Tokens</w:t>
      </w:r>
      <w:bookmarkEnd w:id="75"/>
    </w:p>
    <w:p w14:paraId="070BFD00" w14:textId="77777777" w:rsidR="006D65FB" w:rsidRPr="00AF44F8" w:rsidRDefault="006D65FB" w:rsidP="00406704">
      <w:r w:rsidRPr="00AF44F8">
        <w:t xml:space="preserve">The ‘Check Token’ flow should be called whenever a flow is triggered from </w:t>
      </w:r>
      <w:proofErr w:type="spellStart"/>
      <w:r w:rsidRPr="00AF44F8">
        <w:t>AppGyver</w:t>
      </w:r>
      <w:proofErr w:type="spellEnd"/>
      <w:r w:rsidRPr="00AF44F8">
        <w:t>, ensuring that the provided token is still valid.</w:t>
      </w:r>
    </w:p>
    <w:p w14:paraId="71F5A996" w14:textId="77777777" w:rsidR="006D65FB" w:rsidRPr="00AF44F8" w:rsidRDefault="006D65FB" w:rsidP="00406704">
      <w:pPr>
        <w:pStyle w:val="ListParagraph"/>
        <w:numPr>
          <w:ilvl w:val="0"/>
          <w:numId w:val="285"/>
        </w:numPr>
      </w:pPr>
      <w:r w:rsidRPr="00AF44F8">
        <w:t xml:space="preserve">Therefore, </w:t>
      </w:r>
      <w:proofErr w:type="spellStart"/>
      <w:r w:rsidRPr="00AF44F8">
        <w:t>AuthToken</w:t>
      </w:r>
      <w:proofErr w:type="spellEnd"/>
      <w:r w:rsidRPr="00AF44F8">
        <w:t xml:space="preserve"> should be an input to every called flow.</w:t>
      </w:r>
    </w:p>
    <w:p w14:paraId="7877CF5B" w14:textId="77777777" w:rsidR="006D65FB" w:rsidRPr="00AF44F8" w:rsidRDefault="006D65FB" w:rsidP="00406704">
      <w:pPr>
        <w:pStyle w:val="ListParagraph"/>
        <w:numPr>
          <w:ilvl w:val="0"/>
          <w:numId w:val="285"/>
        </w:numPr>
      </w:pPr>
      <w:r w:rsidRPr="00AF44F8">
        <w:t>If it is valid the flow should continue.</w:t>
      </w:r>
    </w:p>
    <w:p w14:paraId="275ADD9B" w14:textId="77777777" w:rsidR="006D65FB" w:rsidRPr="00AF44F8" w:rsidRDefault="006D65FB" w:rsidP="00406704">
      <w:pPr>
        <w:pStyle w:val="ListParagraph"/>
        <w:numPr>
          <w:ilvl w:val="0"/>
          <w:numId w:val="285"/>
        </w:numPr>
      </w:pPr>
      <w:r w:rsidRPr="00AF44F8">
        <w:t xml:space="preserve">If not, it should return an exception in a consistent manner which will instruct </w:t>
      </w:r>
      <w:proofErr w:type="spellStart"/>
      <w:r w:rsidRPr="00AF44F8">
        <w:t>AppGyver</w:t>
      </w:r>
      <w:proofErr w:type="spellEnd"/>
      <w:r w:rsidRPr="00AF44F8">
        <w:t xml:space="preserve"> to return to the Login screen.</w:t>
      </w:r>
    </w:p>
    <w:p w14:paraId="63F44D69" w14:textId="77777777" w:rsidR="006D65FB" w:rsidRPr="00AF44F8" w:rsidRDefault="006D65FB" w:rsidP="00406704">
      <w:pPr>
        <w:pStyle w:val="ListParagraph"/>
        <w:numPr>
          <w:ilvl w:val="0"/>
          <w:numId w:val="285"/>
        </w:numPr>
      </w:pPr>
      <w:r w:rsidRPr="00AF44F8">
        <w:t>This should also validate that the user has the appropriate access: for most requests, either ‘User’ or ‘Admin’.</w:t>
      </w:r>
    </w:p>
    <w:p w14:paraId="2E4AA7A3" w14:textId="77777777" w:rsidR="006D65FB" w:rsidRPr="00AF44F8" w:rsidRDefault="006D65FB" w:rsidP="00393575">
      <w:pPr>
        <w:pStyle w:val="Body2"/>
        <w:sectPr w:rsidR="006D65FB" w:rsidRPr="00AF44F8">
          <w:pgSz w:w="11906" w:h="16838"/>
          <w:pgMar w:top="1797" w:right="1797" w:bottom="1440" w:left="1797" w:header="709" w:footer="709" w:gutter="0"/>
          <w:cols w:space="708"/>
          <w:docGrid w:linePitch="360"/>
        </w:sectPr>
      </w:pPr>
    </w:p>
    <w:p w14:paraId="010DE0AD" w14:textId="77777777" w:rsidR="006D65FB" w:rsidRPr="00AF44F8" w:rsidRDefault="006D65FB" w:rsidP="00393575">
      <w:pPr>
        <w:pStyle w:val="Heading3"/>
        <w:numPr>
          <w:ilvl w:val="0"/>
          <w:numId w:val="53"/>
        </w:numPr>
        <w:ind w:left="0" w:firstLine="0"/>
      </w:pPr>
      <w:bookmarkStart w:id="76" w:name="_Toc130888593"/>
      <w:r w:rsidRPr="00AF44F8">
        <w:lastRenderedPageBreak/>
        <w:t>Exceptions</w:t>
      </w:r>
      <w:bookmarkEnd w:id="76"/>
    </w:p>
    <w:p w14:paraId="641DF93B" w14:textId="50B6F80D" w:rsidR="006D65FB" w:rsidRPr="00AF44F8" w:rsidRDefault="006D65FB" w:rsidP="001B5E6C">
      <w:pPr>
        <w:pStyle w:val="ListParagraph"/>
        <w:numPr>
          <w:ilvl w:val="0"/>
          <w:numId w:val="286"/>
        </w:numPr>
      </w:pPr>
      <w:r w:rsidRPr="00AF44F8">
        <w:t>Flow exceptions should generally be handled within the flow, triggering an exception to go to the ‘Handle Flow Exception’ workspace</w:t>
      </w:r>
      <w:r>
        <w:t>.</w:t>
      </w:r>
    </w:p>
    <w:p w14:paraId="31D09CA2" w14:textId="0FBA693F" w:rsidR="006D65FB" w:rsidRPr="00AF44F8" w:rsidRDefault="006D65FB" w:rsidP="001B5E6C">
      <w:pPr>
        <w:pStyle w:val="ListParagraph"/>
        <w:numPr>
          <w:ilvl w:val="0"/>
          <w:numId w:val="286"/>
        </w:numPr>
      </w:pPr>
      <w:r w:rsidRPr="00AF44F8">
        <w:t>In this workspace, more logic can be added to generate a useful response based on the exception / status</w:t>
      </w:r>
      <w:r>
        <w:t>.</w:t>
      </w:r>
    </w:p>
    <w:p w14:paraId="7C7789B2" w14:textId="2D9AB77E" w:rsidR="006D65FB" w:rsidRPr="00AF44F8" w:rsidRDefault="006D65FB" w:rsidP="001B5E6C">
      <w:pPr>
        <w:pStyle w:val="ListParagraph"/>
        <w:numPr>
          <w:ilvl w:val="0"/>
          <w:numId w:val="286"/>
        </w:numPr>
      </w:pPr>
      <w:r w:rsidRPr="00AF44F8">
        <w:t>This should then be followed with a Throw New Flow Exception block which will ensure that the exception response is sent back from the API call</w:t>
      </w:r>
      <w:r>
        <w:t>.</w:t>
      </w:r>
    </w:p>
    <w:p w14:paraId="0D52E112" w14:textId="22D288DA" w:rsidR="006D65FB" w:rsidRPr="00AF44F8" w:rsidRDefault="006D65FB" w:rsidP="001B5E6C">
      <w:pPr>
        <w:pStyle w:val="ListParagraph"/>
        <w:numPr>
          <w:ilvl w:val="0"/>
          <w:numId w:val="286"/>
        </w:numPr>
      </w:pPr>
      <w:r w:rsidRPr="00AF44F8">
        <w:t xml:space="preserve">This can include a status, message, code (if relevant), etc - the main thing is that </w:t>
      </w:r>
      <w:proofErr w:type="spellStart"/>
      <w:r w:rsidRPr="00AF44F8">
        <w:t>AppGyver</w:t>
      </w:r>
      <w:proofErr w:type="spellEnd"/>
      <w:r w:rsidRPr="00AF44F8">
        <w:t xml:space="preserve"> will get the response as an exception, allowing the </w:t>
      </w:r>
      <w:proofErr w:type="spellStart"/>
      <w:r w:rsidRPr="00AF44F8">
        <w:t>AppGyver</w:t>
      </w:r>
      <w:proofErr w:type="spellEnd"/>
      <w:r w:rsidRPr="00AF44F8">
        <w:t xml:space="preserve"> logic to branch accordingly. </w:t>
      </w:r>
    </w:p>
    <w:p w14:paraId="3F54F27A" w14:textId="69CB4BB5" w:rsidR="006D65FB" w:rsidRPr="001B5E6C" w:rsidRDefault="006D65FB" w:rsidP="001B5E6C">
      <w:pPr>
        <w:rPr>
          <w:u w:val="single"/>
        </w:rPr>
      </w:pPr>
      <w:r w:rsidRPr="001B5E6C">
        <w:rPr>
          <w:u w:val="single"/>
        </w:rPr>
        <w:t>For example:</w:t>
      </w:r>
    </w:p>
    <w:p w14:paraId="38E70BC9" w14:textId="77777777" w:rsidR="006D65FB" w:rsidRPr="00AF44F8" w:rsidRDefault="006D65FB" w:rsidP="006D65FB">
      <w:pPr>
        <w:pStyle w:val="Body2"/>
      </w:pPr>
      <w:r w:rsidRPr="00AF44F8">
        <w:rPr>
          <w:noProof/>
        </w:rPr>
        <w:drawing>
          <wp:inline distT="0" distB="0" distL="0" distR="0" wp14:anchorId="6497C485" wp14:editId="2D5B19FA">
            <wp:extent cx="8788441" cy="1104900"/>
            <wp:effectExtent l="0" t="0" r="0" b="0"/>
            <wp:docPr id="58" name="Picture 5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ebsite&#10;&#10;Description automatically generated"/>
                    <pic:cNvPicPr/>
                  </pic:nvPicPr>
                  <pic:blipFill>
                    <a:blip r:embed="rId86"/>
                    <a:stretch>
                      <a:fillRect/>
                    </a:stretch>
                  </pic:blipFill>
                  <pic:spPr>
                    <a:xfrm>
                      <a:off x="0" y="0"/>
                      <a:ext cx="8836410" cy="1110931"/>
                    </a:xfrm>
                    <a:prstGeom prst="rect">
                      <a:avLst/>
                    </a:prstGeom>
                  </pic:spPr>
                </pic:pic>
              </a:graphicData>
            </a:graphic>
          </wp:inline>
        </w:drawing>
      </w:r>
    </w:p>
    <w:p w14:paraId="12BBF337" w14:textId="77777777" w:rsidR="006D65FB" w:rsidRPr="00AF44F8" w:rsidRDefault="006D65FB" w:rsidP="006D65FB">
      <w:pPr>
        <w:pStyle w:val="Body2"/>
      </w:pPr>
    </w:p>
    <w:p w14:paraId="4F6E4C9C" w14:textId="77777777" w:rsidR="006D65FB" w:rsidRPr="00AF44F8" w:rsidRDefault="006D65FB" w:rsidP="006D65FB">
      <w:pPr>
        <w:pStyle w:val="Body2"/>
      </w:pPr>
    </w:p>
    <w:p w14:paraId="557DEF63" w14:textId="77777777" w:rsidR="006D65FB" w:rsidRDefault="006D65FB" w:rsidP="006D65FB">
      <w:r>
        <w:br w:type="page"/>
      </w:r>
    </w:p>
    <w:p w14:paraId="5B558653" w14:textId="77777777" w:rsidR="006D65FB" w:rsidRDefault="006D65FB" w:rsidP="006D65FB">
      <w:pPr>
        <w:pStyle w:val="Heading1"/>
        <w:sectPr w:rsidR="006D65FB" w:rsidSect="007C1520">
          <w:pgSz w:w="16838" w:h="11906" w:orient="landscape"/>
          <w:pgMar w:top="1797" w:right="1797" w:bottom="1797" w:left="1440" w:header="709" w:footer="709" w:gutter="0"/>
          <w:cols w:space="708"/>
          <w:docGrid w:linePitch="360"/>
        </w:sectPr>
      </w:pPr>
    </w:p>
    <w:p w14:paraId="7B0F046D" w14:textId="77777777" w:rsidR="006D65FB" w:rsidRDefault="006D65FB" w:rsidP="006D65FB">
      <w:pPr>
        <w:pStyle w:val="Heading1"/>
      </w:pPr>
      <w:bookmarkStart w:id="77" w:name="_Toc142059085"/>
      <w:bookmarkStart w:id="78" w:name="_Toc143173655"/>
      <w:r>
        <w:lastRenderedPageBreak/>
        <w:t>Appendix A: Supported Changes</w:t>
      </w:r>
      <w:bookmarkEnd w:id="77"/>
      <w:bookmarkEnd w:id="78"/>
    </w:p>
    <w:p w14:paraId="0A29C77B" w14:textId="25F1AFCB" w:rsidR="006D65FB" w:rsidRDefault="006D65FB" w:rsidP="006D65FB">
      <w:pPr>
        <w:pStyle w:val="Heading2"/>
      </w:pPr>
      <w:bookmarkStart w:id="79" w:name="_Toc142059086"/>
      <w:bookmarkStart w:id="80" w:name="_Toc143173656"/>
      <w:proofErr w:type="spellStart"/>
      <w:r>
        <w:t>AppGyver</w:t>
      </w:r>
      <w:proofErr w:type="spellEnd"/>
      <w:r>
        <w:t xml:space="preserve"> –</w:t>
      </w:r>
      <w:r w:rsidR="00EE7EA4">
        <w:t xml:space="preserve"> UI </w:t>
      </w:r>
      <w:r>
        <w:t>Component</w:t>
      </w:r>
      <w:bookmarkEnd w:id="79"/>
      <w:bookmarkEnd w:id="80"/>
    </w:p>
    <w:p w14:paraId="7FD67326" w14:textId="77777777" w:rsidR="006D65FB" w:rsidRDefault="006D65FB" w:rsidP="00863EBF">
      <w:r>
        <w:t>The user interface component consists of a pre-built web application which can be extended by adding pages, usually in the form of Service Requests of Process UIs. In addition to new pages, the following changes to the core application are supported:</w:t>
      </w:r>
    </w:p>
    <w:p w14:paraId="610C853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Theme Variable Changes (colours)</w:t>
      </w:r>
    </w:p>
    <w:p w14:paraId="385F9E7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Global Page Logic contained within the following Flow Functions:</w:t>
      </w:r>
    </w:p>
    <w:p w14:paraId="474F355D"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Go To Service Request</w:t>
      </w:r>
    </w:p>
    <w:p w14:paraId="44BF0D79"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Go To Process Task</w:t>
      </w:r>
    </w:p>
    <w:p w14:paraId="7074A8E1"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Config App Variable (changes to the values)</w:t>
      </w:r>
    </w:p>
    <w:p w14:paraId="467FBC5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App Variables (new)</w:t>
      </w:r>
    </w:p>
    <w:p w14:paraId="2D695882"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Deletion of Demo pages</w:t>
      </w:r>
    </w:p>
    <w:p w14:paraId="3D753337"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Add Numbers</w:t>
      </w:r>
    </w:p>
    <w:p w14:paraId="543AA377"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Order Management pages</w:t>
      </w:r>
    </w:p>
    <w:p w14:paraId="689DE7F1"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Server Provisioning pages</w:t>
      </w:r>
    </w:p>
    <w:p w14:paraId="0CD7EEFB"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UI – Onboarding pages</w:t>
      </w:r>
    </w:p>
    <w:p w14:paraId="52F7D246"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Nav Bar changes:</w:t>
      </w:r>
    </w:p>
    <w:p w14:paraId="084A9F06"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Addition of page links to nav bar is supported.</w:t>
      </w:r>
    </w:p>
    <w:p w14:paraId="31C3699F" w14:textId="77777777" w:rsidR="006D65FB" w:rsidRPr="00EE7EA4" w:rsidRDefault="006D65FB" w:rsidP="006D65FB">
      <w:pPr>
        <w:pStyle w:val="Body2"/>
        <w:ind w:left="1440"/>
        <w:rPr>
          <w:rFonts w:ascii="Poppins" w:hAnsi="Poppins" w:cs="Poppins"/>
          <w:color w:val="FF0000"/>
        </w:rPr>
      </w:pPr>
      <w:r w:rsidRPr="00EE7EA4">
        <w:rPr>
          <w:rFonts w:ascii="Poppins" w:hAnsi="Poppins" w:cs="Poppins"/>
          <w:color w:val="FF0000"/>
        </w:rPr>
        <w:t>Changes to the underlying component are not supported.</w:t>
      </w:r>
    </w:p>
    <w:p w14:paraId="30B7B455"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Home Page:</w:t>
      </w:r>
    </w:p>
    <w:p w14:paraId="686B7DF5" w14:textId="3D41BBD3" w:rsidR="006D65FB" w:rsidRPr="00EE7EA4" w:rsidRDefault="006D65FB" w:rsidP="006D65FB">
      <w:pPr>
        <w:pStyle w:val="Body2"/>
        <w:numPr>
          <w:ilvl w:val="1"/>
          <w:numId w:val="255"/>
        </w:numPr>
        <w:rPr>
          <w:rFonts w:ascii="Poppins" w:hAnsi="Poppins" w:cs="Poppins"/>
        </w:rPr>
      </w:pPr>
      <w:r w:rsidRPr="00EE7EA4">
        <w:rPr>
          <w:rFonts w:ascii="Poppins" w:hAnsi="Poppins" w:cs="Poppins"/>
        </w:rPr>
        <w:t>Addition of page links to the home page is supported.</w:t>
      </w:r>
    </w:p>
    <w:p w14:paraId="768F5359" w14:textId="5B6713A0" w:rsidR="006D65FB" w:rsidRDefault="006D65FB" w:rsidP="006D65FB">
      <w:pPr>
        <w:pStyle w:val="WeAreCORTEXEmphasis"/>
      </w:pPr>
      <w:r>
        <w:t>Note that any other changes to the core application may mean the user interface component is not fully supported.</w:t>
      </w:r>
    </w:p>
    <w:p w14:paraId="737D6F72" w14:textId="77777777" w:rsidR="006D65FB" w:rsidRDefault="006D65FB" w:rsidP="006D65FB">
      <w:pPr>
        <w:pStyle w:val="Heading2"/>
      </w:pPr>
      <w:bookmarkStart w:id="81" w:name="_Toc142059087"/>
      <w:bookmarkStart w:id="82" w:name="_Toc143173657"/>
      <w:r>
        <w:t>CORTEX Flows</w:t>
      </w:r>
      <w:bookmarkEnd w:id="81"/>
      <w:bookmarkEnd w:id="82"/>
    </w:p>
    <w:p w14:paraId="2E295AD5" w14:textId="77777777" w:rsidR="006D65FB" w:rsidRDefault="006D65FB" w:rsidP="00EE7EA4">
      <w:r>
        <w:t>The core functionality of the provided modules (flows) should not be changed.</w:t>
      </w:r>
    </w:p>
    <w:p w14:paraId="038E5EF2" w14:textId="77777777" w:rsidR="006D65FB" w:rsidRPr="00EE7EA4" w:rsidRDefault="006D65FB" w:rsidP="006D65FB">
      <w:pPr>
        <w:pStyle w:val="Body2"/>
        <w:numPr>
          <w:ilvl w:val="0"/>
          <w:numId w:val="256"/>
        </w:numPr>
        <w:rPr>
          <w:rFonts w:ascii="Poppins" w:hAnsi="Poppins" w:cs="Poppins"/>
        </w:rPr>
      </w:pPr>
      <w:r w:rsidRPr="00EE7EA4">
        <w:rPr>
          <w:rFonts w:ascii="Poppins" w:hAnsi="Poppins" w:cs="Poppins"/>
        </w:rPr>
        <w:t>Modification of Config Variables within Get-Config flows are supported.</w:t>
      </w:r>
    </w:p>
    <w:p w14:paraId="07DD1AEC" w14:textId="77777777" w:rsidR="006D65FB" w:rsidRPr="00EE7EA4" w:rsidRDefault="006D65FB" w:rsidP="006D65FB">
      <w:pPr>
        <w:pStyle w:val="Body2"/>
        <w:numPr>
          <w:ilvl w:val="0"/>
          <w:numId w:val="256"/>
        </w:numPr>
        <w:rPr>
          <w:rFonts w:ascii="Poppins" w:hAnsi="Poppins" w:cs="Poppins"/>
        </w:rPr>
      </w:pPr>
      <w:r w:rsidRPr="00EE7EA4">
        <w:rPr>
          <w:rFonts w:ascii="Poppins" w:hAnsi="Poppins" w:cs="Poppins"/>
        </w:rPr>
        <w:t>Development of flows which may call the existing core flows and process the output differently are supported.</w:t>
      </w:r>
    </w:p>
    <w:p w14:paraId="5078A3D9" w14:textId="6D9F4FEE" w:rsidR="0062718F" w:rsidRPr="00EE7EA4" w:rsidRDefault="006D65FB" w:rsidP="006D65FB">
      <w:pPr>
        <w:pStyle w:val="Body2"/>
        <w:numPr>
          <w:ilvl w:val="0"/>
          <w:numId w:val="256"/>
        </w:numPr>
        <w:rPr>
          <w:rFonts w:ascii="Poppins" w:hAnsi="Poppins" w:cs="Poppins"/>
          <w:color w:val="FF0000"/>
        </w:rPr>
      </w:pPr>
      <w:r w:rsidRPr="00EE7EA4">
        <w:rPr>
          <w:rFonts w:ascii="Poppins" w:hAnsi="Poppins" w:cs="Poppins"/>
          <w:color w:val="FF0000"/>
        </w:rPr>
        <w:t>Changes to the core flows (other than Get-Config flows) are not supported.</w:t>
      </w:r>
    </w:p>
    <w:sectPr w:rsidR="0062718F" w:rsidRPr="00EE7EA4" w:rsidSect="00364531">
      <w:pgSz w:w="11906" w:h="16838"/>
      <w:pgMar w:top="1797"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709B89" w14:textId="77777777" w:rsidR="00AA3243" w:rsidRDefault="00AA3243" w:rsidP="00A77EE2">
      <w:pPr>
        <w:spacing w:after="0" w:line="240" w:lineRule="auto"/>
      </w:pPr>
      <w:r>
        <w:separator/>
      </w:r>
    </w:p>
  </w:endnote>
  <w:endnote w:type="continuationSeparator" w:id="0">
    <w:p w14:paraId="5B5D9883" w14:textId="77777777" w:rsidR="00AA3243" w:rsidRDefault="00AA3243" w:rsidP="00A77EE2">
      <w:pPr>
        <w:spacing w:after="0" w:line="240" w:lineRule="auto"/>
      </w:pPr>
      <w:r>
        <w:continuationSeparator/>
      </w:r>
    </w:p>
  </w:endnote>
  <w:endnote w:type="continuationNotice" w:id="1">
    <w:p w14:paraId="0A9D5E10" w14:textId="77777777" w:rsidR="00AA3243" w:rsidRDefault="00AA32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DFD88" w14:textId="77777777" w:rsidR="00AF220A" w:rsidRDefault="00AF22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E4BA88D"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AF220A">
            <w:rPr>
              <w:color w:val="282864" w:themeColor="text1"/>
              <w:szCs w:val="20"/>
            </w:rPr>
            <w:t>Developer</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2874D" w14:textId="77777777" w:rsidR="00AF220A" w:rsidRDefault="00AF22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0D8F3" w14:textId="77777777" w:rsidR="00AA3243" w:rsidRDefault="00AA3243" w:rsidP="00A77EE2">
      <w:pPr>
        <w:spacing w:after="0" w:line="240" w:lineRule="auto"/>
      </w:pPr>
      <w:r>
        <w:separator/>
      </w:r>
    </w:p>
  </w:footnote>
  <w:footnote w:type="continuationSeparator" w:id="0">
    <w:p w14:paraId="18C01A31" w14:textId="77777777" w:rsidR="00AA3243" w:rsidRDefault="00AA3243" w:rsidP="00A77EE2">
      <w:pPr>
        <w:spacing w:after="0" w:line="240" w:lineRule="auto"/>
      </w:pPr>
      <w:r>
        <w:continuationSeparator/>
      </w:r>
    </w:p>
  </w:footnote>
  <w:footnote w:type="continuationNotice" w:id="1">
    <w:p w14:paraId="16E1D21C" w14:textId="77777777" w:rsidR="00AA3243" w:rsidRDefault="00AA324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AFA7F" w14:textId="77777777" w:rsidR="00AF220A" w:rsidRDefault="00AF2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2" name="Picture 12"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04" name="Picture 10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1F90"/>
    <w:multiLevelType w:val="hybridMultilevel"/>
    <w:tmpl w:val="216CB38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1763221"/>
    <w:multiLevelType w:val="hybridMultilevel"/>
    <w:tmpl w:val="BD5CE98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1960DEF"/>
    <w:multiLevelType w:val="hybridMultilevel"/>
    <w:tmpl w:val="4DD69D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236068C"/>
    <w:multiLevelType w:val="hybridMultilevel"/>
    <w:tmpl w:val="7D5CAB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36C0249"/>
    <w:multiLevelType w:val="hybridMultilevel"/>
    <w:tmpl w:val="9A0A16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14"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4B25597"/>
    <w:multiLevelType w:val="hybridMultilevel"/>
    <w:tmpl w:val="C7F0EB34"/>
    <w:lvl w:ilvl="0" w:tplc="FFFFFFFF">
      <w:start w:val="6"/>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4C81470"/>
    <w:multiLevelType w:val="hybridMultilevel"/>
    <w:tmpl w:val="90B6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8805151"/>
    <w:multiLevelType w:val="hybridMultilevel"/>
    <w:tmpl w:val="AEF0B0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0A575DD3"/>
    <w:multiLevelType w:val="hybridMultilevel"/>
    <w:tmpl w:val="5D70E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FB016A"/>
    <w:multiLevelType w:val="hybridMultilevel"/>
    <w:tmpl w:val="C45C9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BCB26A6"/>
    <w:multiLevelType w:val="hybridMultilevel"/>
    <w:tmpl w:val="9EA0C6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CA371A8"/>
    <w:multiLevelType w:val="hybridMultilevel"/>
    <w:tmpl w:val="49B284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CE448A7"/>
    <w:multiLevelType w:val="hybridMultilevel"/>
    <w:tmpl w:val="5D70E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0D4D04CB"/>
    <w:multiLevelType w:val="hybridMultilevel"/>
    <w:tmpl w:val="55C01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27" w15:restartNumberingAfterBreak="0">
    <w:nsid w:val="0FA618E4"/>
    <w:multiLevelType w:val="hybridMultilevel"/>
    <w:tmpl w:val="429EFCA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0FE908B0"/>
    <w:multiLevelType w:val="hybridMultilevel"/>
    <w:tmpl w:val="A25880C4"/>
    <w:lvl w:ilvl="0" w:tplc="08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00833CB"/>
    <w:multiLevelType w:val="hybridMultilevel"/>
    <w:tmpl w:val="3FDC57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25D2C4E"/>
    <w:multiLevelType w:val="hybridMultilevel"/>
    <w:tmpl w:val="B1FEFF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284020C"/>
    <w:multiLevelType w:val="hybridMultilevel"/>
    <w:tmpl w:val="8996D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355525A"/>
    <w:multiLevelType w:val="hybridMultilevel"/>
    <w:tmpl w:val="FB14D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14595715"/>
    <w:multiLevelType w:val="hybridMultilevel"/>
    <w:tmpl w:val="C7F0EB34"/>
    <w:lvl w:ilvl="0" w:tplc="E0886D90">
      <w:start w:val="6"/>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14872690"/>
    <w:multiLevelType w:val="hybridMultilevel"/>
    <w:tmpl w:val="38C2B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4D42CFD"/>
    <w:multiLevelType w:val="hybridMultilevel"/>
    <w:tmpl w:val="53BCDDB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5F623DC"/>
    <w:multiLevelType w:val="hybridMultilevel"/>
    <w:tmpl w:val="B61830A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7CC220A"/>
    <w:multiLevelType w:val="hybridMultilevel"/>
    <w:tmpl w:val="8D4059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18B765B6"/>
    <w:multiLevelType w:val="hybridMultilevel"/>
    <w:tmpl w:val="6E202C5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1BAC585E"/>
    <w:multiLevelType w:val="hybridMultilevel"/>
    <w:tmpl w:val="96CA6AA4"/>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1BF374E9"/>
    <w:multiLevelType w:val="hybridMultilevel"/>
    <w:tmpl w:val="D89EE890"/>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3" w15:restartNumberingAfterBreak="0">
    <w:nsid w:val="1C615D4F"/>
    <w:multiLevelType w:val="hybridMultilevel"/>
    <w:tmpl w:val="56405B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1C8F5BA4"/>
    <w:multiLevelType w:val="hybridMultilevel"/>
    <w:tmpl w:val="FB0203C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1E125B09"/>
    <w:multiLevelType w:val="hybridMultilevel"/>
    <w:tmpl w:val="54747370"/>
    <w:lvl w:ilvl="0" w:tplc="E0886D90">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1E820D66"/>
    <w:multiLevelType w:val="hybridMultilevel"/>
    <w:tmpl w:val="5186E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0313D31"/>
    <w:multiLevelType w:val="hybridMultilevel"/>
    <w:tmpl w:val="99C001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12F2D95"/>
    <w:multiLevelType w:val="hybridMultilevel"/>
    <w:tmpl w:val="B3FA22F0"/>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23E4ECC"/>
    <w:multiLevelType w:val="hybridMultilevel"/>
    <w:tmpl w:val="681EB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3B05509"/>
    <w:multiLevelType w:val="hybridMultilevel"/>
    <w:tmpl w:val="67B88E4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245F076D"/>
    <w:multiLevelType w:val="hybridMultilevel"/>
    <w:tmpl w:val="11B0F290"/>
    <w:lvl w:ilvl="0" w:tplc="E0886D9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25154D32"/>
    <w:multiLevelType w:val="hybridMultilevel"/>
    <w:tmpl w:val="8F8A14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4" w15:restartNumberingAfterBreak="0">
    <w:nsid w:val="2557233A"/>
    <w:multiLevelType w:val="hybridMultilevel"/>
    <w:tmpl w:val="4568300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7" w15:restartNumberingAfterBreak="0">
    <w:nsid w:val="26542568"/>
    <w:multiLevelType w:val="hybridMultilevel"/>
    <w:tmpl w:val="765E6DC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273B4ED4"/>
    <w:multiLevelType w:val="hybridMultilevel"/>
    <w:tmpl w:val="CD524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B7D1406"/>
    <w:multiLevelType w:val="hybridMultilevel"/>
    <w:tmpl w:val="0C8CB60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2B906159"/>
    <w:multiLevelType w:val="hybridMultilevel"/>
    <w:tmpl w:val="81A06C26"/>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2BA229D9"/>
    <w:multiLevelType w:val="hybridMultilevel"/>
    <w:tmpl w:val="9A04385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2CFC0AE6"/>
    <w:multiLevelType w:val="hybridMultilevel"/>
    <w:tmpl w:val="8D4ACF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2F0C21DB"/>
    <w:multiLevelType w:val="hybridMultilevel"/>
    <w:tmpl w:val="66A0945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6" w15:restartNumberingAfterBreak="0">
    <w:nsid w:val="2FEC2763"/>
    <w:multiLevelType w:val="hybridMultilevel"/>
    <w:tmpl w:val="9DFEBA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30125DBF"/>
    <w:multiLevelType w:val="hybridMultilevel"/>
    <w:tmpl w:val="7FEC167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0CB0BA1"/>
    <w:multiLevelType w:val="hybridMultilevel"/>
    <w:tmpl w:val="B8FAF640"/>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0E63048"/>
    <w:multiLevelType w:val="hybridMultilevel"/>
    <w:tmpl w:val="D066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19F563A"/>
    <w:multiLevelType w:val="hybridMultilevel"/>
    <w:tmpl w:val="6A280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2D41D75"/>
    <w:multiLevelType w:val="hybridMultilevel"/>
    <w:tmpl w:val="AB5447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107"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34124D14"/>
    <w:multiLevelType w:val="hybridMultilevel"/>
    <w:tmpl w:val="78C48DE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351119C1"/>
    <w:multiLevelType w:val="hybridMultilevel"/>
    <w:tmpl w:val="80222CA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3" w15:restartNumberingAfterBreak="0">
    <w:nsid w:val="36870615"/>
    <w:multiLevelType w:val="hybridMultilevel"/>
    <w:tmpl w:val="56F8D2F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37976090"/>
    <w:multiLevelType w:val="hybridMultilevel"/>
    <w:tmpl w:val="A380F1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38097BBE"/>
    <w:multiLevelType w:val="hybridMultilevel"/>
    <w:tmpl w:val="B4E2D1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38AA1EE0"/>
    <w:multiLevelType w:val="hybridMultilevel"/>
    <w:tmpl w:val="FEE2CD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3A1B6367"/>
    <w:multiLevelType w:val="hybridMultilevel"/>
    <w:tmpl w:val="54FE2696"/>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20" w15:restartNumberingAfterBreak="0">
    <w:nsid w:val="3A3076F3"/>
    <w:multiLevelType w:val="hybridMultilevel"/>
    <w:tmpl w:val="E5208D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3A337475"/>
    <w:multiLevelType w:val="hybridMultilevel"/>
    <w:tmpl w:val="05DC3AC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3BA72C6C"/>
    <w:multiLevelType w:val="hybridMultilevel"/>
    <w:tmpl w:val="A8CAE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15:restartNumberingAfterBreak="0">
    <w:nsid w:val="3BC121F5"/>
    <w:multiLevelType w:val="hybridMultilevel"/>
    <w:tmpl w:val="D51AD24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3CE139A3"/>
    <w:multiLevelType w:val="hybridMultilevel"/>
    <w:tmpl w:val="BE5A1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3FE50213"/>
    <w:multiLevelType w:val="hybridMultilevel"/>
    <w:tmpl w:val="4032156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404737DA"/>
    <w:multiLevelType w:val="hybridMultilevel"/>
    <w:tmpl w:val="EA7C3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40D15B6B"/>
    <w:multiLevelType w:val="hybridMultilevel"/>
    <w:tmpl w:val="CB02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1047E6E"/>
    <w:multiLevelType w:val="hybridMultilevel"/>
    <w:tmpl w:val="67B88E4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41E0023C"/>
    <w:multiLevelType w:val="multilevel"/>
    <w:tmpl w:val="E3B65190"/>
    <w:lvl w:ilvl="0">
      <w:start w:val="1"/>
      <w:numFmt w:val="bullet"/>
      <w:lvlText w:val=""/>
      <w:lvlJc w:val="left"/>
      <w:pPr>
        <w:tabs>
          <w:tab w:val="num" w:pos="851"/>
        </w:tabs>
        <w:ind w:left="851" w:hanging="567"/>
      </w:pPr>
      <w:rPr>
        <w:rFonts w:ascii="Symbol" w:hAnsi="Symbol"/>
      </w:rPr>
    </w:lvl>
    <w:lvl w:ilvl="1">
      <w:start w:val="1"/>
      <w:numFmt w:val="bullet"/>
      <w:lvlText w:val=""/>
      <w:lvlJc w:val="left"/>
      <w:pPr>
        <w:tabs>
          <w:tab w:val="num" w:pos="1418"/>
        </w:tabs>
        <w:ind w:left="1418" w:hanging="851"/>
      </w:pPr>
      <w:rPr>
        <w:rFonts w:ascii="Symbol" w:hAnsi="Symbol" w:hint="default"/>
        <w:color w:val="A6A6A6"/>
        <w:sz w:val="16"/>
      </w:rPr>
    </w:lvl>
    <w:lvl w:ilvl="2">
      <w:start w:val="1"/>
      <w:numFmt w:val="bullet"/>
      <w:lvlText w:val=""/>
      <w:lvlJc w:val="left"/>
      <w:pPr>
        <w:tabs>
          <w:tab w:val="num" w:pos="2345"/>
        </w:tabs>
        <w:ind w:left="1800" w:hanging="360"/>
      </w:pPr>
      <w:rPr>
        <w:rFonts w:ascii="Symbol" w:hAnsi="Symbol" w:hint="default"/>
        <w:color w:val="A6A6A6"/>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425F69A2"/>
    <w:multiLevelType w:val="hybridMultilevel"/>
    <w:tmpl w:val="76644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42A14E00"/>
    <w:multiLevelType w:val="hybridMultilevel"/>
    <w:tmpl w:val="3ECED2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6" w15:restartNumberingAfterBreak="0">
    <w:nsid w:val="44D13C05"/>
    <w:multiLevelType w:val="hybridMultilevel"/>
    <w:tmpl w:val="AAEE11D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7"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8" w15:restartNumberingAfterBreak="0">
    <w:nsid w:val="4555230A"/>
    <w:multiLevelType w:val="hybridMultilevel"/>
    <w:tmpl w:val="F74CCD0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9" w15:restartNumberingAfterBreak="0">
    <w:nsid w:val="46600BA5"/>
    <w:multiLevelType w:val="hybridMultilevel"/>
    <w:tmpl w:val="D3BE9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468650B7"/>
    <w:multiLevelType w:val="hybridMultilevel"/>
    <w:tmpl w:val="7D6E573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5" w15:restartNumberingAfterBreak="0">
    <w:nsid w:val="47EB5573"/>
    <w:multiLevelType w:val="hybridMultilevel"/>
    <w:tmpl w:val="3B46462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485809FB"/>
    <w:multiLevelType w:val="hybridMultilevel"/>
    <w:tmpl w:val="3DB2417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8"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9"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0"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1" w15:restartNumberingAfterBreak="0">
    <w:nsid w:val="4A236D03"/>
    <w:multiLevelType w:val="hybridMultilevel"/>
    <w:tmpl w:val="A17448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5" w15:restartNumberingAfterBreak="0">
    <w:nsid w:val="4BD61AD9"/>
    <w:multiLevelType w:val="hybridMultilevel"/>
    <w:tmpl w:val="6F3CC63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15:restartNumberingAfterBreak="0">
    <w:nsid w:val="4BD90F5E"/>
    <w:multiLevelType w:val="hybridMultilevel"/>
    <w:tmpl w:val="7466D680"/>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4C3549B0"/>
    <w:multiLevelType w:val="hybridMultilevel"/>
    <w:tmpl w:val="3FD2B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9"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1"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4FC1586D"/>
    <w:multiLevelType w:val="hybridMultilevel"/>
    <w:tmpl w:val="F254486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50784F35"/>
    <w:multiLevelType w:val="hybridMultilevel"/>
    <w:tmpl w:val="6FB60F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5" w15:restartNumberingAfterBreak="0">
    <w:nsid w:val="50C14138"/>
    <w:multiLevelType w:val="hybridMultilevel"/>
    <w:tmpl w:val="78C48D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7" w15:restartNumberingAfterBreak="0">
    <w:nsid w:val="53A35D6A"/>
    <w:multiLevelType w:val="hybridMultilevel"/>
    <w:tmpl w:val="8362D4D0"/>
    <w:lvl w:ilvl="0" w:tplc="25CA134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8"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55A96C0A"/>
    <w:multiLevelType w:val="hybridMultilevel"/>
    <w:tmpl w:val="56405B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4"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5"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58E9326A"/>
    <w:multiLevelType w:val="hybridMultilevel"/>
    <w:tmpl w:val="46545A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7"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8"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9" w15:restartNumberingAfterBreak="0">
    <w:nsid w:val="5B6209DA"/>
    <w:multiLevelType w:val="hybridMultilevel"/>
    <w:tmpl w:val="2EDAC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5C947189"/>
    <w:multiLevelType w:val="hybridMultilevel"/>
    <w:tmpl w:val="ECAE6A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5DE9048C"/>
    <w:multiLevelType w:val="hybridMultilevel"/>
    <w:tmpl w:val="DD882A34"/>
    <w:lvl w:ilvl="0" w:tplc="09D0B0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4"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95"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7" w15:restartNumberingAfterBreak="0">
    <w:nsid w:val="5F187894"/>
    <w:multiLevelType w:val="hybridMultilevel"/>
    <w:tmpl w:val="5AD88F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9"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61402B2A"/>
    <w:multiLevelType w:val="hybridMultilevel"/>
    <w:tmpl w:val="9054688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1" w15:restartNumberingAfterBreak="0">
    <w:nsid w:val="61D321D0"/>
    <w:multiLevelType w:val="hybridMultilevel"/>
    <w:tmpl w:val="D428B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2" w15:restartNumberingAfterBreak="0">
    <w:nsid w:val="628F6292"/>
    <w:multiLevelType w:val="hybridMultilevel"/>
    <w:tmpl w:val="8124C34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3"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648D4CDD"/>
    <w:multiLevelType w:val="hybridMultilevel"/>
    <w:tmpl w:val="D4729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6"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7"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8"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9"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0"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1"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2" w15:restartNumberingAfterBreak="0">
    <w:nsid w:val="68C472AC"/>
    <w:multiLevelType w:val="hybridMultilevel"/>
    <w:tmpl w:val="EE3E81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3" w15:restartNumberingAfterBreak="0">
    <w:nsid w:val="69D43A54"/>
    <w:multiLevelType w:val="hybridMultilevel"/>
    <w:tmpl w:val="4558C8E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5" w15:restartNumberingAfterBreak="0">
    <w:nsid w:val="6B2112CC"/>
    <w:multiLevelType w:val="hybridMultilevel"/>
    <w:tmpl w:val="67B88E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6" w15:restartNumberingAfterBreak="0">
    <w:nsid w:val="6C331FFE"/>
    <w:multiLevelType w:val="hybridMultilevel"/>
    <w:tmpl w:val="9DFEB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6E75465B"/>
    <w:multiLevelType w:val="hybridMultilevel"/>
    <w:tmpl w:val="CB1A5E0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2" w15:restartNumberingAfterBreak="0">
    <w:nsid w:val="6F722F24"/>
    <w:multiLevelType w:val="hybridMultilevel"/>
    <w:tmpl w:val="4ED6DAB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6FC402AB"/>
    <w:multiLevelType w:val="hybridMultilevel"/>
    <w:tmpl w:val="07467E0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4" w15:restartNumberingAfterBreak="0">
    <w:nsid w:val="70C32BC4"/>
    <w:multiLevelType w:val="hybridMultilevel"/>
    <w:tmpl w:val="6C9407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5"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7" w15:restartNumberingAfterBreak="0">
    <w:nsid w:val="71D1364F"/>
    <w:multiLevelType w:val="hybridMultilevel"/>
    <w:tmpl w:val="459CEB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8" w15:restartNumberingAfterBreak="0">
    <w:nsid w:val="727B2C77"/>
    <w:multiLevelType w:val="hybridMultilevel"/>
    <w:tmpl w:val="325A1E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0"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1"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2"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3" w15:restartNumberingAfterBreak="0">
    <w:nsid w:val="77821039"/>
    <w:multiLevelType w:val="hybridMultilevel"/>
    <w:tmpl w:val="19B23BB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4" w15:restartNumberingAfterBreak="0">
    <w:nsid w:val="778340AA"/>
    <w:multiLevelType w:val="hybridMultilevel"/>
    <w:tmpl w:val="FFA296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5"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6" w15:restartNumberingAfterBreak="0">
    <w:nsid w:val="77F245D1"/>
    <w:multiLevelType w:val="hybridMultilevel"/>
    <w:tmpl w:val="B4E2D1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7" w15:restartNumberingAfterBreak="0">
    <w:nsid w:val="78923DB8"/>
    <w:multiLevelType w:val="hybridMultilevel"/>
    <w:tmpl w:val="31B8E0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8" w15:restartNumberingAfterBreak="0">
    <w:nsid w:val="789373EA"/>
    <w:multiLevelType w:val="hybridMultilevel"/>
    <w:tmpl w:val="3E2EC67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9" w15:restartNumberingAfterBreak="0">
    <w:nsid w:val="78F52DAC"/>
    <w:multiLevelType w:val="hybridMultilevel"/>
    <w:tmpl w:val="D2464D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0" w15:restartNumberingAfterBreak="0">
    <w:nsid w:val="79766716"/>
    <w:multiLevelType w:val="hybridMultilevel"/>
    <w:tmpl w:val="5C76A60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2" w15:restartNumberingAfterBreak="0">
    <w:nsid w:val="7A4F73BA"/>
    <w:multiLevelType w:val="hybridMultilevel"/>
    <w:tmpl w:val="0AD047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3"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4" w15:restartNumberingAfterBreak="0">
    <w:nsid w:val="7B780A00"/>
    <w:multiLevelType w:val="hybridMultilevel"/>
    <w:tmpl w:val="834ED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5"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6"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7"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8" w15:restartNumberingAfterBreak="0">
    <w:nsid w:val="7D323E64"/>
    <w:multiLevelType w:val="hybridMultilevel"/>
    <w:tmpl w:val="727A10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9" w15:restartNumberingAfterBreak="0">
    <w:nsid w:val="7D370CA3"/>
    <w:multiLevelType w:val="hybridMultilevel"/>
    <w:tmpl w:val="D2045BE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0" w15:restartNumberingAfterBreak="0">
    <w:nsid w:val="7DA161E0"/>
    <w:multiLevelType w:val="hybridMultilevel"/>
    <w:tmpl w:val="A2761910"/>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1" w15:restartNumberingAfterBreak="0">
    <w:nsid w:val="7DCC6137"/>
    <w:multiLevelType w:val="hybridMultilevel"/>
    <w:tmpl w:val="C1E61AF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2" w15:restartNumberingAfterBreak="0">
    <w:nsid w:val="7E374BAA"/>
    <w:multiLevelType w:val="hybridMultilevel"/>
    <w:tmpl w:val="13FE59B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4" w15:restartNumberingAfterBreak="0">
    <w:nsid w:val="7F082224"/>
    <w:multiLevelType w:val="hybridMultilevel"/>
    <w:tmpl w:val="D4729D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5"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6" w15:restartNumberingAfterBreak="0">
    <w:nsid w:val="7F635C0A"/>
    <w:multiLevelType w:val="hybridMultilevel"/>
    <w:tmpl w:val="D0BC535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253"/>
  </w:num>
  <w:num w:numId="2" w16cid:durableId="1224488658">
    <w:abstractNumId w:val="164"/>
  </w:num>
  <w:num w:numId="3" w16cid:durableId="367610968">
    <w:abstractNumId w:val="112"/>
  </w:num>
  <w:num w:numId="4" w16cid:durableId="1672872309">
    <w:abstractNumId w:val="241"/>
  </w:num>
  <w:num w:numId="5" w16cid:durableId="312216491">
    <w:abstractNumId w:val="188"/>
  </w:num>
  <w:num w:numId="6" w16cid:durableId="1648365566">
    <w:abstractNumId w:val="59"/>
  </w:num>
  <w:num w:numId="7" w16cid:durableId="616765277">
    <w:abstractNumId w:val="62"/>
  </w:num>
  <w:num w:numId="8" w16cid:durableId="308635608">
    <w:abstractNumId w:val="230"/>
  </w:num>
  <w:num w:numId="9" w16cid:durableId="578248999">
    <w:abstractNumId w:val="110"/>
  </w:num>
  <w:num w:numId="10" w16cid:durableId="1693875659">
    <w:abstractNumId w:val="8"/>
  </w:num>
  <w:num w:numId="11" w16cid:durableId="614680718">
    <w:abstractNumId w:val="44"/>
  </w:num>
  <w:num w:numId="12" w16cid:durableId="955258897">
    <w:abstractNumId w:val="178"/>
  </w:num>
  <w:num w:numId="13" w16cid:durableId="63797138">
    <w:abstractNumId w:val="229"/>
  </w:num>
  <w:num w:numId="14" w16cid:durableId="3755019">
    <w:abstractNumId w:val="9"/>
  </w:num>
  <w:num w:numId="15" w16cid:durableId="13117400">
    <w:abstractNumId w:val="199"/>
  </w:num>
  <w:num w:numId="16" w16cid:durableId="1245187564">
    <w:abstractNumId w:val="187"/>
  </w:num>
  <w:num w:numId="17" w16cid:durableId="1123962075">
    <w:abstractNumId w:val="170"/>
  </w:num>
  <w:num w:numId="18" w16cid:durableId="1077478397">
    <w:abstractNumId w:val="136"/>
  </w:num>
  <w:num w:numId="19" w16cid:durableId="876116031">
    <w:abstractNumId w:val="60"/>
  </w:num>
  <w:num w:numId="20" w16cid:durableId="1483736930">
    <w:abstractNumId w:val="122"/>
  </w:num>
  <w:num w:numId="21" w16cid:durableId="1531718874">
    <w:abstractNumId w:val="220"/>
  </w:num>
  <w:num w:numId="22" w16cid:durableId="1607731165">
    <w:abstractNumId w:val="123"/>
  </w:num>
  <w:num w:numId="23" w16cid:durableId="1384409685">
    <w:abstractNumId w:val="65"/>
  </w:num>
  <w:num w:numId="24" w16cid:durableId="400953851">
    <w:abstractNumId w:val="37"/>
  </w:num>
  <w:num w:numId="25" w16cid:durableId="2124179503">
    <w:abstractNumId w:val="219"/>
  </w:num>
  <w:num w:numId="26" w16cid:durableId="627975122">
    <w:abstractNumId w:val="218"/>
  </w:num>
  <w:num w:numId="27" w16cid:durableId="544953491">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226"/>
  </w:num>
  <w:num w:numId="30" w16cid:durableId="959799532">
    <w:abstractNumId w:val="127"/>
  </w:num>
  <w:num w:numId="31" w16cid:durableId="383333748">
    <w:abstractNumId w:val="158"/>
  </w:num>
  <w:num w:numId="32" w16cid:durableId="1406218275">
    <w:abstractNumId w:val="245"/>
  </w:num>
  <w:num w:numId="33" w16cid:durableId="1631126602">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94"/>
  </w:num>
  <w:num w:numId="35" w16cid:durableId="1719283007">
    <w:abstractNumId w:val="83"/>
  </w:num>
  <w:num w:numId="36" w16cid:durableId="292760641">
    <w:abstractNumId w:val="183"/>
  </w:num>
  <w:num w:numId="37" w16cid:durableId="46728653">
    <w:abstractNumId w:val="31"/>
  </w:num>
  <w:num w:numId="38" w16cid:durableId="1608267567">
    <w:abstractNumId w:val="22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105"/>
  </w:num>
  <w:num w:numId="40" w16cid:durableId="992412021">
    <w:abstractNumId w:val="78"/>
  </w:num>
  <w:num w:numId="41" w16cid:durableId="559705852">
    <w:abstractNumId w:val="103"/>
  </w:num>
  <w:num w:numId="42" w16cid:durableId="379548987">
    <w:abstractNumId w:val="40"/>
  </w:num>
  <w:num w:numId="43" w16cid:durableId="529344989">
    <w:abstractNumId w:val="210"/>
  </w:num>
  <w:num w:numId="44" w16cid:durableId="746462521">
    <w:abstractNumId w:val="61"/>
  </w:num>
  <w:num w:numId="45" w16cid:durableId="1487937325">
    <w:abstractNumId w:val="17"/>
  </w:num>
  <w:num w:numId="46" w16cid:durableId="905070205">
    <w:abstractNumId w:val="159"/>
  </w:num>
  <w:num w:numId="47" w16cid:durableId="2110805660">
    <w:abstractNumId w:val="204"/>
  </w:num>
  <w:num w:numId="48" w16cid:durableId="1721398750">
    <w:abstractNumId w:val="174"/>
  </w:num>
  <w:num w:numId="49" w16cid:durableId="178857690">
    <w:abstractNumId w:val="207"/>
  </w:num>
  <w:num w:numId="50" w16cid:durableId="798694169">
    <w:abstractNumId w:val="6"/>
  </w:num>
  <w:num w:numId="51" w16cid:durableId="904953036">
    <w:abstractNumId w:val="133"/>
  </w:num>
  <w:num w:numId="52" w16cid:durableId="128411547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232"/>
  </w:num>
  <w:num w:numId="54" w16cid:durableId="1817645881">
    <w:abstractNumId w:val="57"/>
  </w:num>
  <w:num w:numId="55" w16cid:durableId="581376065">
    <w:abstractNumId w:val="90"/>
  </w:num>
  <w:num w:numId="56" w16cid:durableId="1003703099">
    <w:abstractNumId w:val="153"/>
  </w:num>
  <w:num w:numId="57" w16cid:durableId="1658462522">
    <w:abstractNumId w:val="48"/>
  </w:num>
  <w:num w:numId="58" w16cid:durableId="1909219221">
    <w:abstractNumId w:val="32"/>
  </w:num>
  <w:num w:numId="59" w16cid:durableId="662589505">
    <w:abstractNumId w:val="71"/>
  </w:num>
  <w:num w:numId="60" w16cid:durableId="515731612">
    <w:abstractNumId w:val="185"/>
  </w:num>
  <w:num w:numId="61" w16cid:durableId="1447504213">
    <w:abstractNumId w:val="130"/>
  </w:num>
  <w:num w:numId="62" w16cid:durableId="1742021667">
    <w:abstractNumId w:val="33"/>
  </w:num>
  <w:num w:numId="63" w16cid:durableId="2066682632">
    <w:abstractNumId w:val="145"/>
  </w:num>
  <w:num w:numId="64" w16cid:durableId="1151481317">
    <w:abstractNumId w:val="89"/>
  </w:num>
  <w:num w:numId="65" w16cid:durableId="1244413112">
    <w:abstractNumId w:val="151"/>
  </w:num>
  <w:num w:numId="66" w16cid:durableId="448478745">
    <w:abstractNumId w:val="18"/>
  </w:num>
  <w:num w:numId="67" w16cid:durableId="402678510">
    <w:abstractNumId w:val="190"/>
  </w:num>
  <w:num w:numId="68" w16cid:durableId="74939744">
    <w:abstractNumId w:val="128"/>
  </w:num>
  <w:num w:numId="69" w16cid:durableId="588465984">
    <w:abstractNumId w:val="214"/>
  </w:num>
  <w:num w:numId="70" w16cid:durableId="736050760">
    <w:abstractNumId w:val="209"/>
  </w:num>
  <w:num w:numId="71" w16cid:durableId="318506799">
    <w:abstractNumId w:val="247"/>
  </w:num>
  <w:num w:numId="72" w16cid:durableId="1500805310">
    <w:abstractNumId w:val="67"/>
  </w:num>
  <w:num w:numId="73" w16cid:durableId="1432972824">
    <w:abstractNumId w:val="139"/>
  </w:num>
  <w:num w:numId="74" w16cid:durableId="1879078890">
    <w:abstractNumId w:val="14"/>
  </w:num>
  <w:num w:numId="75" w16cid:durableId="579170817">
    <w:abstractNumId w:val="12"/>
  </w:num>
  <w:num w:numId="76" w16cid:durableId="1921331480">
    <w:abstractNumId w:val="211"/>
  </w:num>
  <w:num w:numId="77" w16cid:durableId="443185753">
    <w:abstractNumId w:val="142"/>
  </w:num>
  <w:num w:numId="78" w16cid:durableId="2075270469">
    <w:abstractNumId w:val="217"/>
  </w:num>
  <w:num w:numId="79" w16cid:durableId="1327589571">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169"/>
  </w:num>
  <w:num w:numId="81" w16cid:durableId="2038658572">
    <w:abstractNumId w:val="28"/>
  </w:num>
  <w:num w:numId="82" w16cid:durableId="1791436310">
    <w:abstractNumId w:val="163"/>
  </w:num>
  <w:num w:numId="83" w16cid:durableId="1712991609">
    <w:abstractNumId w:val="246"/>
  </w:num>
  <w:num w:numId="84" w16cid:durableId="654987850">
    <w:abstractNumId w:val="1"/>
  </w:num>
  <w:num w:numId="85" w16cid:durableId="868834166">
    <w:abstractNumId w:val="206"/>
  </w:num>
  <w:num w:numId="86" w16cid:durableId="402534293">
    <w:abstractNumId w:val="55"/>
  </w:num>
  <w:num w:numId="87" w16cid:durableId="911893230">
    <w:abstractNumId w:val="88"/>
  </w:num>
  <w:num w:numId="88" w16cid:durableId="218517846">
    <w:abstractNumId w:val="114"/>
  </w:num>
  <w:num w:numId="89" w16cid:durableId="136457170">
    <w:abstractNumId w:val="255"/>
  </w:num>
  <w:num w:numId="90" w16cid:durableId="1070270335">
    <w:abstractNumId w:val="11"/>
  </w:num>
  <w:num w:numId="91" w16cid:durableId="902764300">
    <w:abstractNumId w:val="195"/>
  </w:num>
  <w:num w:numId="92" w16cid:durableId="1613247183">
    <w:abstractNumId w:val="102"/>
  </w:num>
  <w:num w:numId="93" w16cid:durableId="2103992570">
    <w:abstractNumId w:val="140"/>
  </w:num>
  <w:num w:numId="94" w16cid:durableId="584923388">
    <w:abstractNumId w:val="76"/>
  </w:num>
  <w:num w:numId="95" w16cid:durableId="1228538196">
    <w:abstractNumId w:val="162"/>
  </w:num>
  <w:num w:numId="96" w16cid:durableId="837887914">
    <w:abstractNumId w:val="106"/>
  </w:num>
  <w:num w:numId="97" w16cid:durableId="1692609171">
    <w:abstractNumId w:val="13"/>
  </w:num>
  <w:num w:numId="98" w16cid:durableId="2039624229">
    <w:abstractNumId w:val="194"/>
  </w:num>
  <w:num w:numId="99" w16cid:durableId="59057119">
    <w:abstractNumId w:val="26"/>
  </w:num>
  <w:num w:numId="100" w16cid:durableId="1525292642">
    <w:abstractNumId w:val="72"/>
  </w:num>
  <w:num w:numId="101" w16cid:durableId="1081759144">
    <w:abstractNumId w:val="93"/>
  </w:num>
  <w:num w:numId="102" w16cid:durableId="1113862251">
    <w:abstractNumId w:val="75"/>
  </w:num>
  <w:num w:numId="103" w16cid:durableId="2052419075">
    <w:abstractNumId w:val="160"/>
  </w:num>
  <w:num w:numId="104" w16cid:durableId="261305913">
    <w:abstractNumId w:val="198"/>
  </w:num>
  <w:num w:numId="105" w16cid:durableId="1247614452">
    <w:abstractNumId w:val="231"/>
  </w:num>
  <w:num w:numId="106" w16cid:durableId="1964581333">
    <w:abstractNumId w:val="107"/>
  </w:num>
  <w:num w:numId="107" w16cid:durableId="146482879">
    <w:abstractNumId w:val="81"/>
  </w:num>
  <w:num w:numId="108" w16cid:durableId="1025520474">
    <w:abstractNumId w:val="171"/>
  </w:num>
  <w:num w:numId="109" w16cid:durableId="1870022338">
    <w:abstractNumId w:val="154"/>
  </w:num>
  <w:num w:numId="110" w16cid:durableId="427894067">
    <w:abstractNumId w:val="129"/>
  </w:num>
  <w:num w:numId="111" w16cid:durableId="744642425">
    <w:abstractNumId w:val="225"/>
  </w:num>
  <w:num w:numId="112" w16cid:durableId="475028322">
    <w:abstractNumId w:val="3"/>
  </w:num>
  <w:num w:numId="113" w16cid:durableId="538517838">
    <w:abstractNumId w:val="182"/>
  </w:num>
  <w:num w:numId="114" w16cid:durableId="389035545">
    <w:abstractNumId w:val="47"/>
  </w:num>
  <w:num w:numId="115" w16cid:durableId="1503547535">
    <w:abstractNumId w:val="144"/>
  </w:num>
  <w:num w:numId="116" w16cid:durableId="2087729910">
    <w:abstractNumId w:val="84"/>
  </w:num>
  <w:num w:numId="117" w16cid:durableId="1401639264">
    <w:abstractNumId w:val="82"/>
  </w:num>
  <w:num w:numId="118" w16cid:durableId="1379013421">
    <w:abstractNumId w:val="208"/>
  </w:num>
  <w:num w:numId="119" w16cid:durableId="2102408530">
    <w:abstractNumId w:val="168"/>
  </w:num>
  <w:num w:numId="120" w16cid:durableId="145320126">
    <w:abstractNumId w:val="197"/>
  </w:num>
  <w:num w:numId="121" w16cid:durableId="1378359119">
    <w:abstractNumId w:val="203"/>
  </w:num>
  <w:num w:numId="122" w16cid:durableId="2129933546">
    <w:abstractNumId w:val="100"/>
  </w:num>
  <w:num w:numId="123" w16cid:durableId="861087783">
    <w:abstractNumId w:val="192"/>
  </w:num>
  <w:num w:numId="124" w16cid:durableId="951014929">
    <w:abstractNumId w:val="143"/>
  </w:num>
  <w:num w:numId="125" w16cid:durableId="1032733120">
    <w:abstractNumId w:val="152"/>
  </w:num>
  <w:num w:numId="126" w16cid:durableId="749425400">
    <w:abstractNumId w:val="196"/>
  </w:num>
  <w:num w:numId="127" w16cid:durableId="1955942418">
    <w:abstractNumId w:val="50"/>
  </w:num>
  <w:num w:numId="128" w16cid:durableId="960187554">
    <w:abstractNumId w:val="118"/>
  </w:num>
  <w:num w:numId="129" w16cid:durableId="1242175956">
    <w:abstractNumId w:val="164"/>
  </w:num>
  <w:num w:numId="130" w16cid:durableId="1634825230">
    <w:abstractNumId w:val="2"/>
  </w:num>
  <w:num w:numId="131" w16cid:durableId="1709644557">
    <w:abstractNumId w:val="45"/>
  </w:num>
  <w:num w:numId="132" w16cid:durableId="1340696204">
    <w:abstractNumId w:val="180"/>
  </w:num>
  <w:num w:numId="133" w16cid:durableId="1659922610">
    <w:abstractNumId w:val="111"/>
  </w:num>
  <w:num w:numId="134" w16cid:durableId="1448505490">
    <w:abstractNumId w:val="157"/>
  </w:num>
  <w:num w:numId="135" w16cid:durableId="574702044">
    <w:abstractNumId w:val="184"/>
  </w:num>
  <w:num w:numId="136" w16cid:durableId="1329751342">
    <w:abstractNumId w:val="176"/>
  </w:num>
  <w:num w:numId="137" w16cid:durableId="924848698">
    <w:abstractNumId w:val="235"/>
  </w:num>
  <w:num w:numId="138" w16cid:durableId="373698686">
    <w:abstractNumId w:val="179"/>
  </w:num>
  <w:num w:numId="139" w16cid:durableId="57559495">
    <w:abstractNumId w:val="80"/>
  </w:num>
  <w:num w:numId="140" w16cid:durableId="216161760">
    <w:abstractNumId w:val="43"/>
  </w:num>
  <w:num w:numId="141" w16cid:durableId="721056041">
    <w:abstractNumId w:val="243"/>
  </w:num>
  <w:num w:numId="142" w16cid:durableId="1341733515">
    <w:abstractNumId w:val="64"/>
  </w:num>
  <w:num w:numId="143" w16cid:durableId="981731583">
    <w:abstractNumId w:val="101"/>
  </w:num>
  <w:num w:numId="144" w16cid:durableId="1213811609">
    <w:abstractNumId w:val="95"/>
  </w:num>
  <w:num w:numId="145" w16cid:durableId="2050063169">
    <w:abstractNumId w:val="227"/>
  </w:num>
  <w:num w:numId="146" w16cid:durableId="761099841">
    <w:abstractNumId w:val="167"/>
  </w:num>
  <w:num w:numId="147" w16cid:durableId="1691713420">
    <w:abstractNumId w:val="137"/>
  </w:num>
  <w:num w:numId="148" w16cid:durableId="1860776603">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49" w16cid:durableId="213163244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50" w16cid:durableId="35272913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51" w16cid:durableId="521435783">
    <w:abstractNumId w:val="189"/>
  </w:num>
  <w:num w:numId="152" w16cid:durableId="1768237068">
    <w:abstractNumId w:val="224"/>
  </w:num>
  <w:num w:numId="153" w16cid:durableId="546258385">
    <w:abstractNumId w:val="25"/>
  </w:num>
  <w:num w:numId="154" w16cid:durableId="740761740">
    <w:abstractNumId w:val="39"/>
  </w:num>
  <w:num w:numId="155" w16cid:durableId="1575700792">
    <w:abstractNumId w:val="201"/>
  </w:num>
  <w:num w:numId="156" w16cid:durableId="577863331">
    <w:abstractNumId w:val="46"/>
  </w:num>
  <w:num w:numId="157" w16cid:durableId="251862639">
    <w:abstractNumId w:val="119"/>
  </w:num>
  <w:num w:numId="158" w16cid:durableId="1640038682">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59" w16cid:durableId="646587191">
    <w:abstractNumId w:val="155"/>
  </w:num>
  <w:num w:numId="160" w16cid:durableId="491142243">
    <w:abstractNumId w:val="173"/>
  </w:num>
  <w:num w:numId="161" w16cid:durableId="1681076649">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62" w16cid:durableId="1104182304">
    <w:abstractNumId w:val="41"/>
  </w:num>
  <w:num w:numId="163" w16cid:durableId="782653798">
    <w:abstractNumId w:val="234"/>
  </w:num>
  <w:num w:numId="164" w16cid:durableId="1588806598">
    <w:abstractNumId w:val="150"/>
  </w:num>
  <w:num w:numId="165" w16cid:durableId="187780849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66" w16cid:durableId="1103377579">
    <w:abstractNumId w:val="228"/>
  </w:num>
  <w:num w:numId="167" w16cid:durableId="892159403">
    <w:abstractNumId w:val="23"/>
  </w:num>
  <w:num w:numId="168" w16cid:durableId="1927567111">
    <w:abstractNumId w:val="248"/>
  </w:num>
  <w:num w:numId="169" w16cid:durableId="2025201574">
    <w:abstractNumId w:val="52"/>
  </w:num>
  <w:num w:numId="170" w16cid:durableId="1813448885">
    <w:abstractNumId w:val="97"/>
  </w:num>
  <w:num w:numId="171" w16cid:durableId="1106270413">
    <w:abstractNumId w:val="240"/>
  </w:num>
  <w:num w:numId="172" w16cid:durableId="1949311756">
    <w:abstractNumId w:val="38"/>
  </w:num>
  <w:num w:numId="173" w16cid:durableId="1138841992">
    <w:abstractNumId w:val="56"/>
  </w:num>
  <w:num w:numId="174" w16cid:durableId="1828545250">
    <w:abstractNumId w:val="70"/>
  </w:num>
  <w:num w:numId="175" w16cid:durableId="978800843">
    <w:abstractNumId w:val="15"/>
  </w:num>
  <w:num w:numId="176" w16cid:durableId="866332203">
    <w:abstractNumId w:val="177"/>
  </w:num>
  <w:num w:numId="177" w16cid:durableId="1407534991">
    <w:abstractNumId w:val="5"/>
  </w:num>
  <w:num w:numId="178" w16cid:durableId="127823046">
    <w:abstractNumId w:val="104"/>
  </w:num>
  <w:num w:numId="179" w16cid:durableId="642928738">
    <w:abstractNumId w:val="149"/>
  </w:num>
  <w:num w:numId="180" w16cid:durableId="1974097618">
    <w:abstractNumId w:val="237"/>
  </w:num>
  <w:num w:numId="181" w16cid:durableId="2043674813">
    <w:abstractNumId w:val="68"/>
  </w:num>
  <w:num w:numId="182" w16cid:durableId="153500097">
    <w:abstractNumId w:val="85"/>
  </w:num>
  <w:num w:numId="183" w16cid:durableId="1927421151">
    <w:abstractNumId w:val="120"/>
  </w:num>
  <w:num w:numId="184" w16cid:durableId="1056314742">
    <w:abstractNumId w:val="147"/>
  </w:num>
  <w:num w:numId="185" w16cid:durableId="2012289579">
    <w:abstractNumId w:val="193"/>
  </w:num>
  <w:num w:numId="186" w16cid:durableId="723724328">
    <w:abstractNumId w:val="250"/>
  </w:num>
  <w:num w:numId="187" w16cid:durableId="44854598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8" w16cid:durableId="21092029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9" w16cid:durableId="592738075">
    <w:abstractNumId w:val="213"/>
  </w:num>
  <w:num w:numId="190" w16cid:durableId="732387635">
    <w:abstractNumId w:val="125"/>
  </w:num>
  <w:num w:numId="191" w16cid:durableId="898327312">
    <w:abstractNumId w:val="186"/>
  </w:num>
  <w:num w:numId="192" w16cid:durableId="694037463">
    <w:abstractNumId w:val="165"/>
  </w:num>
  <w:num w:numId="193" w16cid:durableId="73818821">
    <w:abstractNumId w:val="34"/>
  </w:num>
  <w:num w:numId="194" w16cid:durableId="1536773576">
    <w:abstractNumId w:val="132"/>
  </w:num>
  <w:num w:numId="195" w16cid:durableId="1161197167">
    <w:abstractNumId w:val="172"/>
  </w:num>
  <w:num w:numId="196" w16cid:durableId="95467961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7" w16cid:durableId="170323811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8" w16cid:durableId="81167649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9" w16cid:durableId="914172393">
    <w:abstractNumId w:val="117"/>
  </w:num>
  <w:num w:numId="200" w16cid:durableId="2052416280">
    <w:abstractNumId w:val="36"/>
  </w:num>
  <w:num w:numId="201" w16cid:durableId="1606691053">
    <w:abstractNumId w:val="99"/>
  </w:num>
  <w:num w:numId="202" w16cid:durableId="1345085531">
    <w:abstractNumId w:val="96"/>
  </w:num>
  <w:num w:numId="203" w16cid:durableId="1561088115">
    <w:abstractNumId w:val="115"/>
  </w:num>
  <w:num w:numId="204" w16cid:durableId="501046066">
    <w:abstractNumId w:val="202"/>
  </w:num>
  <w:num w:numId="205" w16cid:durableId="1444572187">
    <w:abstractNumId w:val="216"/>
  </w:num>
  <w:num w:numId="206" w16cid:durableId="343745879">
    <w:abstractNumId w:val="49"/>
  </w:num>
  <w:num w:numId="207" w16cid:durableId="150597028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08" w16cid:durableId="1474903134">
    <w:abstractNumId w:val="91"/>
  </w:num>
  <w:num w:numId="209" w16cid:durableId="642075691">
    <w:abstractNumId w:val="21"/>
  </w:num>
  <w:num w:numId="210" w16cid:durableId="1377896700">
    <w:abstractNumId w:val="79"/>
  </w:num>
  <w:num w:numId="211" w16cid:durableId="1346833475">
    <w:abstractNumId w:val="16"/>
  </w:num>
  <w:num w:numId="212" w16cid:durableId="318195062">
    <w:abstractNumId w:val="124"/>
  </w:num>
  <w:num w:numId="213" w16cid:durableId="301926149">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4" w16cid:durableId="98215420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5" w16cid:durableId="462119456">
    <w:abstractNumId w:val="22"/>
  </w:num>
  <w:num w:numId="216" w16cid:durableId="873880501">
    <w:abstractNumId w:val="239"/>
  </w:num>
  <w:num w:numId="217" w16cid:durableId="1987052851">
    <w:abstractNumId w:val="86"/>
  </w:num>
  <w:num w:numId="218" w16cid:durableId="426342094">
    <w:abstractNumId w:val="233"/>
  </w:num>
  <w:num w:numId="219" w16cid:durableId="4923652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0" w16cid:durableId="285816375">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21" w16cid:durableId="53916715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2" w16cid:durableId="22021896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3" w16cid:durableId="152744903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4" w16cid:durableId="41748708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5" w16cid:durableId="2107342052">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6" w16cid:durableId="53539115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7" w16cid:durableId="1299188887">
    <w:abstractNumId w:val="10"/>
  </w:num>
  <w:num w:numId="228" w16cid:durableId="501162821">
    <w:abstractNumId w:val="251"/>
  </w:num>
  <w:num w:numId="229" w16cid:durableId="1242521663">
    <w:abstractNumId w:val="200"/>
  </w:num>
  <w:num w:numId="230" w16cid:durableId="426661506">
    <w:abstractNumId w:val="221"/>
  </w:num>
  <w:num w:numId="231" w16cid:durableId="2063481943">
    <w:abstractNumId w:val="131"/>
  </w:num>
  <w:num w:numId="232" w16cid:durableId="668024408">
    <w:abstractNumId w:val="0"/>
  </w:num>
  <w:num w:numId="233" w16cid:durableId="1749763405">
    <w:abstractNumId w:val="244"/>
  </w:num>
  <w:num w:numId="234" w16cid:durableId="1368332376">
    <w:abstractNumId w:val="222"/>
  </w:num>
  <w:num w:numId="235" w16cid:durableId="389615426">
    <w:abstractNumId w:val="109"/>
  </w:num>
  <w:num w:numId="236" w16cid:durableId="320739362">
    <w:abstractNumId w:val="87"/>
  </w:num>
  <w:num w:numId="237" w16cid:durableId="403112948">
    <w:abstractNumId w:val="29"/>
  </w:num>
  <w:num w:numId="238" w16cid:durableId="1412656931">
    <w:abstractNumId w:val="166"/>
  </w:num>
  <w:num w:numId="239" w16cid:durableId="1872036294">
    <w:abstractNumId w:val="4"/>
  </w:num>
  <w:num w:numId="240" w16cid:durableId="830219633">
    <w:abstractNumId w:val="27"/>
  </w:num>
  <w:num w:numId="241" w16cid:durableId="421028262">
    <w:abstractNumId w:val="156"/>
  </w:num>
  <w:num w:numId="242" w16cid:durableId="1863398704">
    <w:abstractNumId w:val="54"/>
  </w:num>
  <w:num w:numId="243" w16cid:durableId="576862162">
    <w:abstractNumId w:val="138"/>
  </w:num>
  <w:num w:numId="244" w16cid:durableId="820731432">
    <w:abstractNumId w:val="121"/>
  </w:num>
  <w:num w:numId="245" w16cid:durableId="1777478375">
    <w:abstractNumId w:val="212"/>
  </w:num>
  <w:num w:numId="246" w16cid:durableId="199903228">
    <w:abstractNumId w:val="223"/>
  </w:num>
  <w:num w:numId="247" w16cid:durableId="1144348367">
    <w:abstractNumId w:val="252"/>
  </w:num>
  <w:num w:numId="248" w16cid:durableId="1989626482">
    <w:abstractNumId w:val="146"/>
  </w:num>
  <w:num w:numId="249" w16cid:durableId="1266688909">
    <w:abstractNumId w:val="148"/>
  </w:num>
  <w:num w:numId="250" w16cid:durableId="520365352">
    <w:abstractNumId w:val="73"/>
  </w:num>
  <w:num w:numId="251" w16cid:durableId="572207037">
    <w:abstractNumId w:val="7"/>
  </w:num>
  <w:num w:numId="252" w16cid:durableId="693968733">
    <w:abstractNumId w:val="191"/>
  </w:num>
  <w:num w:numId="253" w16cid:durableId="1493326712">
    <w:abstractNumId w:val="126"/>
  </w:num>
  <w:num w:numId="254" w16cid:durableId="1201354245">
    <w:abstractNumId w:val="58"/>
  </w:num>
  <w:num w:numId="255" w16cid:durableId="256864656">
    <w:abstractNumId w:val="30"/>
  </w:num>
  <w:num w:numId="256" w16cid:durableId="2102335040">
    <w:abstractNumId w:val="134"/>
  </w:num>
  <w:num w:numId="257" w16cid:durableId="1017006139">
    <w:abstractNumId w:val="141"/>
  </w:num>
  <w:num w:numId="258" w16cid:durableId="2070231056">
    <w:abstractNumId w:val="19"/>
  </w:num>
  <w:num w:numId="259" w16cid:durableId="965161815">
    <w:abstractNumId w:val="256"/>
  </w:num>
  <w:num w:numId="260" w16cid:durableId="1511456902">
    <w:abstractNumId w:val="161"/>
  </w:num>
  <w:num w:numId="261" w16cid:durableId="830750661">
    <w:abstractNumId w:val="51"/>
  </w:num>
  <w:num w:numId="262" w16cid:durableId="1209416004">
    <w:abstractNumId w:val="98"/>
  </w:num>
  <w:num w:numId="263" w16cid:durableId="152649742">
    <w:abstractNumId w:val="66"/>
  </w:num>
  <w:num w:numId="264" w16cid:durableId="1220437283">
    <w:abstractNumId w:val="108"/>
  </w:num>
  <w:num w:numId="265" w16cid:durableId="1338456885">
    <w:abstractNumId w:val="175"/>
  </w:num>
  <w:num w:numId="266" w16cid:durableId="1930893250">
    <w:abstractNumId w:val="42"/>
  </w:num>
  <w:num w:numId="267" w16cid:durableId="31536097">
    <w:abstractNumId w:val="24"/>
  </w:num>
  <w:num w:numId="268" w16cid:durableId="1115518573">
    <w:abstractNumId w:val="20"/>
  </w:num>
  <w:num w:numId="269" w16cid:durableId="224991628">
    <w:abstractNumId w:val="69"/>
  </w:num>
  <w:num w:numId="270" w16cid:durableId="1607276564">
    <w:abstractNumId w:val="215"/>
  </w:num>
  <w:num w:numId="271" w16cid:durableId="133915925">
    <w:abstractNumId w:val="135"/>
  </w:num>
  <w:num w:numId="272" w16cid:durableId="1101805428">
    <w:abstractNumId w:val="74"/>
  </w:num>
  <w:num w:numId="273" w16cid:durableId="1837458580">
    <w:abstractNumId w:val="113"/>
  </w:num>
  <w:num w:numId="274" w16cid:durableId="1712803317">
    <w:abstractNumId w:val="254"/>
  </w:num>
  <w:num w:numId="275" w16cid:durableId="210389562">
    <w:abstractNumId w:val="205"/>
  </w:num>
  <w:num w:numId="276" w16cid:durableId="2051416210">
    <w:abstractNumId w:val="92"/>
  </w:num>
  <w:num w:numId="277" w16cid:durableId="1479685255">
    <w:abstractNumId w:val="53"/>
  </w:num>
  <w:num w:numId="278" w16cid:durableId="16085183">
    <w:abstractNumId w:val="181"/>
  </w:num>
  <w:num w:numId="279" w16cid:durableId="1929926325">
    <w:abstractNumId w:val="77"/>
  </w:num>
  <w:num w:numId="280" w16cid:durableId="839739550">
    <w:abstractNumId w:val="116"/>
  </w:num>
  <w:num w:numId="281" w16cid:durableId="611281088">
    <w:abstractNumId w:val="236"/>
  </w:num>
  <w:num w:numId="282" w16cid:durableId="733747314">
    <w:abstractNumId w:val="238"/>
  </w:num>
  <w:num w:numId="283" w16cid:durableId="1167552018">
    <w:abstractNumId w:val="249"/>
  </w:num>
  <w:num w:numId="284" w16cid:durableId="1538279999">
    <w:abstractNumId w:val="63"/>
  </w:num>
  <w:num w:numId="285" w16cid:durableId="1312061574">
    <w:abstractNumId w:val="242"/>
  </w:num>
  <w:num w:numId="286" w16cid:durableId="2023435200">
    <w:abstractNumId w:val="35"/>
  </w:num>
  <w:numIdMacAtCleanup w:val="2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B6914"/>
    <w:rsid w:val="000C607F"/>
    <w:rsid w:val="000C7435"/>
    <w:rsid w:val="000D1DBA"/>
    <w:rsid w:val="000D1FD9"/>
    <w:rsid w:val="000F3CC1"/>
    <w:rsid w:val="00100869"/>
    <w:rsid w:val="001020AB"/>
    <w:rsid w:val="00102EFB"/>
    <w:rsid w:val="00125A01"/>
    <w:rsid w:val="00172EB5"/>
    <w:rsid w:val="001775D0"/>
    <w:rsid w:val="00177C1F"/>
    <w:rsid w:val="00180BD1"/>
    <w:rsid w:val="0018687F"/>
    <w:rsid w:val="001970A0"/>
    <w:rsid w:val="001A34DE"/>
    <w:rsid w:val="001B5E6C"/>
    <w:rsid w:val="00200210"/>
    <w:rsid w:val="00204F60"/>
    <w:rsid w:val="00211B68"/>
    <w:rsid w:val="00220B97"/>
    <w:rsid w:val="00224ABA"/>
    <w:rsid w:val="00226E7C"/>
    <w:rsid w:val="00235E67"/>
    <w:rsid w:val="00284C3C"/>
    <w:rsid w:val="00286B44"/>
    <w:rsid w:val="00293110"/>
    <w:rsid w:val="0029409F"/>
    <w:rsid w:val="002A0DCA"/>
    <w:rsid w:val="002A0EBA"/>
    <w:rsid w:val="002C2AB1"/>
    <w:rsid w:val="002E2B10"/>
    <w:rsid w:val="002E2DFF"/>
    <w:rsid w:val="002E449F"/>
    <w:rsid w:val="00307B27"/>
    <w:rsid w:val="003120A8"/>
    <w:rsid w:val="00332CBB"/>
    <w:rsid w:val="00355E61"/>
    <w:rsid w:val="003562F5"/>
    <w:rsid w:val="00356853"/>
    <w:rsid w:val="003637DA"/>
    <w:rsid w:val="0036738C"/>
    <w:rsid w:val="003769D0"/>
    <w:rsid w:val="00383A6B"/>
    <w:rsid w:val="00393575"/>
    <w:rsid w:val="003A371C"/>
    <w:rsid w:val="003B1625"/>
    <w:rsid w:val="003D7E47"/>
    <w:rsid w:val="004050E2"/>
    <w:rsid w:val="00406704"/>
    <w:rsid w:val="0041108E"/>
    <w:rsid w:val="00416DE2"/>
    <w:rsid w:val="00430799"/>
    <w:rsid w:val="00436B80"/>
    <w:rsid w:val="004406BF"/>
    <w:rsid w:val="00447F86"/>
    <w:rsid w:val="00454DE4"/>
    <w:rsid w:val="00454F23"/>
    <w:rsid w:val="0046465C"/>
    <w:rsid w:val="00474C98"/>
    <w:rsid w:val="004765CA"/>
    <w:rsid w:val="004868AC"/>
    <w:rsid w:val="004A1E72"/>
    <w:rsid w:val="004F0B94"/>
    <w:rsid w:val="00505B11"/>
    <w:rsid w:val="005266CF"/>
    <w:rsid w:val="005336B5"/>
    <w:rsid w:val="00537A82"/>
    <w:rsid w:val="00556C0F"/>
    <w:rsid w:val="00561A3C"/>
    <w:rsid w:val="005737F2"/>
    <w:rsid w:val="00585E1C"/>
    <w:rsid w:val="005B20FB"/>
    <w:rsid w:val="005B2368"/>
    <w:rsid w:val="005B53E2"/>
    <w:rsid w:val="005C1822"/>
    <w:rsid w:val="005C5EF6"/>
    <w:rsid w:val="005D3426"/>
    <w:rsid w:val="00600A92"/>
    <w:rsid w:val="006146F4"/>
    <w:rsid w:val="006200B6"/>
    <w:rsid w:val="0062718F"/>
    <w:rsid w:val="00635BA4"/>
    <w:rsid w:val="00644559"/>
    <w:rsid w:val="00656E75"/>
    <w:rsid w:val="00671B8B"/>
    <w:rsid w:val="00693BF4"/>
    <w:rsid w:val="006A2BEB"/>
    <w:rsid w:val="006B4510"/>
    <w:rsid w:val="006B60FE"/>
    <w:rsid w:val="006C1586"/>
    <w:rsid w:val="006D2D60"/>
    <w:rsid w:val="006D64EE"/>
    <w:rsid w:val="006D65FB"/>
    <w:rsid w:val="006D678E"/>
    <w:rsid w:val="006E491B"/>
    <w:rsid w:val="006E60FF"/>
    <w:rsid w:val="00700EF6"/>
    <w:rsid w:val="00716388"/>
    <w:rsid w:val="00764924"/>
    <w:rsid w:val="00766C40"/>
    <w:rsid w:val="0079539F"/>
    <w:rsid w:val="007A4CEF"/>
    <w:rsid w:val="007C6F2E"/>
    <w:rsid w:val="007D0EFC"/>
    <w:rsid w:val="00806D2E"/>
    <w:rsid w:val="0081519D"/>
    <w:rsid w:val="008348DA"/>
    <w:rsid w:val="008353FC"/>
    <w:rsid w:val="00850BE0"/>
    <w:rsid w:val="00852F6C"/>
    <w:rsid w:val="0085702A"/>
    <w:rsid w:val="00863EBF"/>
    <w:rsid w:val="00892B6E"/>
    <w:rsid w:val="00894F44"/>
    <w:rsid w:val="008B796F"/>
    <w:rsid w:val="008C0E0B"/>
    <w:rsid w:val="008C7F80"/>
    <w:rsid w:val="008D141B"/>
    <w:rsid w:val="008E278F"/>
    <w:rsid w:val="008F381F"/>
    <w:rsid w:val="009031FE"/>
    <w:rsid w:val="00907523"/>
    <w:rsid w:val="00933B37"/>
    <w:rsid w:val="00937894"/>
    <w:rsid w:val="00961180"/>
    <w:rsid w:val="0096607E"/>
    <w:rsid w:val="00973F0F"/>
    <w:rsid w:val="00973F44"/>
    <w:rsid w:val="0099754D"/>
    <w:rsid w:val="009C3FC2"/>
    <w:rsid w:val="009C7672"/>
    <w:rsid w:val="009D3D33"/>
    <w:rsid w:val="009D5A5C"/>
    <w:rsid w:val="009D661B"/>
    <w:rsid w:val="009D7666"/>
    <w:rsid w:val="009E58D5"/>
    <w:rsid w:val="00A151FA"/>
    <w:rsid w:val="00A22789"/>
    <w:rsid w:val="00A313B2"/>
    <w:rsid w:val="00A6268B"/>
    <w:rsid w:val="00A77EE2"/>
    <w:rsid w:val="00A91BEB"/>
    <w:rsid w:val="00A97A34"/>
    <w:rsid w:val="00AA2967"/>
    <w:rsid w:val="00AA2BD0"/>
    <w:rsid w:val="00AA3243"/>
    <w:rsid w:val="00AB1405"/>
    <w:rsid w:val="00AD160A"/>
    <w:rsid w:val="00AD24EC"/>
    <w:rsid w:val="00AD7B86"/>
    <w:rsid w:val="00AE19E5"/>
    <w:rsid w:val="00AE21A0"/>
    <w:rsid w:val="00AF220A"/>
    <w:rsid w:val="00B20545"/>
    <w:rsid w:val="00B26157"/>
    <w:rsid w:val="00B36344"/>
    <w:rsid w:val="00B41F03"/>
    <w:rsid w:val="00B540C7"/>
    <w:rsid w:val="00B56370"/>
    <w:rsid w:val="00B6123E"/>
    <w:rsid w:val="00B64258"/>
    <w:rsid w:val="00B65574"/>
    <w:rsid w:val="00B743F5"/>
    <w:rsid w:val="00B825D2"/>
    <w:rsid w:val="00B84A59"/>
    <w:rsid w:val="00B87A95"/>
    <w:rsid w:val="00B9433D"/>
    <w:rsid w:val="00BA1453"/>
    <w:rsid w:val="00BD0CC5"/>
    <w:rsid w:val="00BD170D"/>
    <w:rsid w:val="00BD53A1"/>
    <w:rsid w:val="00C01831"/>
    <w:rsid w:val="00C01C52"/>
    <w:rsid w:val="00C119AF"/>
    <w:rsid w:val="00C507C2"/>
    <w:rsid w:val="00C551C6"/>
    <w:rsid w:val="00C76AE7"/>
    <w:rsid w:val="00C77365"/>
    <w:rsid w:val="00C835AB"/>
    <w:rsid w:val="00CB2C9D"/>
    <w:rsid w:val="00CB3C6B"/>
    <w:rsid w:val="00CB7CB6"/>
    <w:rsid w:val="00CC0EB2"/>
    <w:rsid w:val="00CC2DC2"/>
    <w:rsid w:val="00CC7416"/>
    <w:rsid w:val="00CE457D"/>
    <w:rsid w:val="00D0214E"/>
    <w:rsid w:val="00D022AE"/>
    <w:rsid w:val="00D04D18"/>
    <w:rsid w:val="00D143BC"/>
    <w:rsid w:val="00D23693"/>
    <w:rsid w:val="00D30C72"/>
    <w:rsid w:val="00D55CF8"/>
    <w:rsid w:val="00D6005B"/>
    <w:rsid w:val="00D901A7"/>
    <w:rsid w:val="00D903F3"/>
    <w:rsid w:val="00DC5E44"/>
    <w:rsid w:val="00DD36D2"/>
    <w:rsid w:val="00E02808"/>
    <w:rsid w:val="00E03542"/>
    <w:rsid w:val="00E3381C"/>
    <w:rsid w:val="00E41259"/>
    <w:rsid w:val="00E47D23"/>
    <w:rsid w:val="00E80461"/>
    <w:rsid w:val="00E81E74"/>
    <w:rsid w:val="00E94320"/>
    <w:rsid w:val="00EA2446"/>
    <w:rsid w:val="00EB3FEC"/>
    <w:rsid w:val="00EC2297"/>
    <w:rsid w:val="00EC3FBC"/>
    <w:rsid w:val="00ED24E8"/>
    <w:rsid w:val="00EE4786"/>
    <w:rsid w:val="00EE76FC"/>
    <w:rsid w:val="00EE7EA4"/>
    <w:rsid w:val="00F010FC"/>
    <w:rsid w:val="00F051C9"/>
    <w:rsid w:val="00F11EB1"/>
    <w:rsid w:val="00F23CD0"/>
    <w:rsid w:val="00F32EFC"/>
    <w:rsid w:val="00F364E9"/>
    <w:rsid w:val="00F41DA7"/>
    <w:rsid w:val="00F4326D"/>
    <w:rsid w:val="00F67C00"/>
    <w:rsid w:val="00F70415"/>
    <w:rsid w:val="00F73809"/>
    <w:rsid w:val="00F85880"/>
    <w:rsid w:val="00F86CB2"/>
    <w:rsid w:val="00F931C7"/>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14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184"/>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customXml" Target="../customXml/item5.xml"/><Relationship Id="rId19" Type="http://schemas.openxmlformats.org/officeDocument/2006/relationships/hyperlink" Target="https://platform.appgyver.com/"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yperlink" Target="https://myserver.mydomain.com/CortexInteractionPortal/?ProcessID=b7873633-9aab-494c-aa95-368332cf741f" TargetMode="External"/><Relationship Id="rId67" Type="http://schemas.openxmlformats.org/officeDocument/2006/relationships/image" Target="media/image47.png"/><Relationship Id="rId20" Type="http://schemas.openxmlformats.org/officeDocument/2006/relationships/hyperlink" Target="https://platform.appgyver.com/" TargetMode="External"/><Relationship Id="rId41" Type="http://schemas.openxmlformats.org/officeDocument/2006/relationships/footer" Target="footer4.xml"/><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4.xml"/><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fontTable" Target="fontTable.xml"/><Relationship Id="rId61" Type="http://schemas.openxmlformats.org/officeDocument/2006/relationships/hyperlink" Target="https://myserver.mydomain.com/CortexInteractionPortal/?ProcessID=b7873633-9aab-494c-aa95-368332cf741f" TargetMode="External"/><Relationship Id="rId82" Type="http://schemas.openxmlformats.org/officeDocument/2006/relationships/image" Target="media/image6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na.smith\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72409F-AD5D-4085-AEE9-9754C5D9E0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WeAreCORTEX Proposal O1</Template>
  <TotalTime>1348</TotalTime>
  <Pages>64</Pages>
  <Words>8133</Words>
  <Characters>46363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54388</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Donna-Marie Smith</cp:lastModifiedBy>
  <cp:revision>62</cp:revision>
  <cp:lastPrinted>2024-08-21T09:14:00Z</cp:lastPrinted>
  <dcterms:created xsi:type="dcterms:W3CDTF">2023-08-14T14:40:00Z</dcterms:created>
  <dcterms:modified xsi:type="dcterms:W3CDTF">2024-10-10T11:23:00Z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