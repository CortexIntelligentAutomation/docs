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93BBB" w14:textId="77777777" w:rsidR="00CB2C9D" w:rsidRDefault="007A4CEF">
      <w:r>
        <w:rPr>
          <w:noProof/>
        </w:rPr>
        <w:drawing>
          <wp:anchor distT="0" distB="0" distL="114300" distR="114300" simplePos="0" relativeHeight="251684864" behindDoc="1" locked="0" layoutInCell="1" allowOverlap="1" wp14:anchorId="3F32A6FB" wp14:editId="153CBB49">
            <wp:simplePos x="0" y="0"/>
            <wp:positionH relativeFrom="page">
              <wp:posOffset>-7620</wp:posOffset>
            </wp:positionH>
            <wp:positionV relativeFrom="paragraph">
              <wp:posOffset>-950595</wp:posOffset>
            </wp:positionV>
            <wp:extent cx="7563600" cy="10692000"/>
            <wp:effectExtent l="0" t="0" r="0" b="0"/>
            <wp:wrapNone/>
            <wp:docPr id="1" name="Picture 1" descr="A blue and grey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grey circl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63600" cy="10692000"/>
                    </a:xfrm>
                    <a:prstGeom prst="rect">
                      <a:avLst/>
                    </a:prstGeom>
                  </pic:spPr>
                </pic:pic>
              </a:graphicData>
            </a:graphic>
            <wp14:sizeRelH relativeFrom="page">
              <wp14:pctWidth>0</wp14:pctWidth>
            </wp14:sizeRelH>
            <wp14:sizeRelV relativeFrom="page">
              <wp14:pctHeight>0</wp14:pctHeight>
            </wp14:sizeRelV>
          </wp:anchor>
        </w:drawing>
      </w:r>
      <w:r w:rsidR="00454DE4">
        <w:rPr>
          <w:noProof/>
        </w:rPr>
        <mc:AlternateContent>
          <mc:Choice Requires="wps">
            <w:drawing>
              <wp:anchor distT="0" distB="0" distL="114300" distR="114300" simplePos="0" relativeHeight="251683840" behindDoc="0" locked="0" layoutInCell="1" allowOverlap="1" wp14:anchorId="55E999AA" wp14:editId="7DB8E6CC">
                <wp:simplePos x="0" y="0"/>
                <wp:positionH relativeFrom="margin">
                  <wp:align>right</wp:align>
                </wp:positionH>
                <wp:positionV relativeFrom="page">
                  <wp:posOffset>6927215</wp:posOffset>
                </wp:positionV>
                <wp:extent cx="5742000" cy="1076325"/>
                <wp:effectExtent l="0" t="0" r="0" b="0"/>
                <wp:wrapNone/>
                <wp:docPr id="2" name="Text Box 2"/>
                <wp:cNvGraphicFramePr/>
                <a:graphic xmlns:a="http://schemas.openxmlformats.org/drawingml/2006/main">
                  <a:graphicData uri="http://schemas.microsoft.com/office/word/2010/wordprocessingShape">
                    <wps:wsp>
                      <wps:cNvSpPr txBox="1"/>
                      <wps:spPr>
                        <a:xfrm>
                          <a:off x="0" y="0"/>
                          <a:ext cx="5742000" cy="1076325"/>
                        </a:xfrm>
                        <a:prstGeom prst="rect">
                          <a:avLst/>
                        </a:prstGeom>
                        <a:noFill/>
                        <a:ln w="6350">
                          <a:noFill/>
                        </a:ln>
                      </wps:spPr>
                      <wps:txbx>
                        <w:txbxContent>
                          <w:p w14:paraId="2260E55F" w14:textId="6EE0F209" w:rsidR="00356853" w:rsidRPr="00356853" w:rsidRDefault="00700EF6" w:rsidP="00356853">
                            <w:pPr>
                              <w:pStyle w:val="Title"/>
                            </w:pPr>
                            <w:r>
                              <w:t>CORTEX Interaction Portal</w:t>
                            </w:r>
                            <w:r w:rsidR="00356853" w:rsidRPr="00356853">
                              <w:br/>
                            </w:r>
                            <w:r w:rsidR="00E32CEE">
                              <w:rPr>
                                <w:rStyle w:val="SubtitleChar"/>
                              </w:rPr>
                              <w:t>User</w:t>
                            </w:r>
                            <w:r>
                              <w:rPr>
                                <w:rStyle w:val="SubtitleChar"/>
                              </w:rPr>
                              <w:t xml:space="preserve"> Guide</w:t>
                            </w:r>
                            <w:r w:rsidR="00356853" w:rsidRPr="00356853">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E999AA" id="_x0000_t202" coordsize="21600,21600" o:spt="202" path="m,l,21600r21600,l21600,xe">
                <v:stroke joinstyle="miter"/>
                <v:path gradientshapeok="t" o:connecttype="rect"/>
              </v:shapetype>
              <v:shape id="Text Box 2" o:spid="_x0000_s1026" type="#_x0000_t202" style="position:absolute;margin-left:400.95pt;margin-top:545.45pt;width:452.15pt;height:84.7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" filled="f" stroked="f" strokeweight=".5pt">
                <v:textbox>
                  <w:txbxContent>
                    <w:p w14:paraId="2260E55F" w14:textId="6EE0F209" w:rsidR="00356853" w:rsidRPr="00356853" w:rsidRDefault="00700EF6" w:rsidP="00356853">
                      <w:pPr>
                        <w:pStyle w:val="Title"/>
                      </w:pPr>
                      <w:r>
                        <w:t>CORTEX Interaction Portal</w:t>
                      </w:r>
                      <w:r w:rsidR="00356853" w:rsidRPr="00356853">
                        <w:br/>
                      </w:r>
                      <w:r w:rsidR="00E32CEE">
                        <w:rPr>
                          <w:rStyle w:val="SubtitleChar"/>
                        </w:rPr>
                        <w:t>User</w:t>
                      </w:r>
                      <w:r>
                        <w:rPr>
                          <w:rStyle w:val="SubtitleChar"/>
                        </w:rPr>
                        <w:t xml:space="preserve"> Guide</w:t>
                      </w:r>
                      <w:r w:rsidR="00356853" w:rsidRPr="00356853">
                        <w:t xml:space="preserve"> </w:t>
                      </w:r>
                    </w:p>
                  </w:txbxContent>
                </v:textbox>
                <w10:wrap anchorx="margin" anchory="page"/>
              </v:shape>
            </w:pict>
          </mc:Fallback>
        </mc:AlternateContent>
      </w:r>
      <w:r w:rsidR="00CB2C9D">
        <w:br w:type="page"/>
      </w:r>
    </w:p>
    <w:bookmarkStart w:id="0" w:name="_Toc130977178" w:displacedByCustomXml="next"/>
    <w:sdt>
      <w:sdtPr>
        <w:rPr>
          <w:rFonts w:asciiTheme="minorHAnsi" w:eastAsiaTheme="minorHAnsi" w:hAnsiTheme="minorHAnsi" w:cstheme="minorBidi"/>
          <w:b w:val="0"/>
          <w:color w:val="auto"/>
          <w:sz w:val="20"/>
          <w:szCs w:val="22"/>
        </w:rPr>
        <w:id w:val="-1193069657"/>
        <w:docPartObj>
          <w:docPartGallery w:val="Table of Contents"/>
          <w:docPartUnique/>
        </w:docPartObj>
      </w:sdtPr>
      <w:sdtEndPr>
        <w:rPr>
          <w:rFonts w:ascii="Poppins" w:hAnsi="Poppins"/>
          <w:bCs/>
          <w:noProof/>
        </w:rPr>
      </w:sdtEndPr>
      <w:sdtContent>
        <w:p w14:paraId="4F456F4A" w14:textId="77777777" w:rsidR="00FA4596" w:rsidRPr="004406BF" w:rsidRDefault="00FA4596" w:rsidP="00BA1453">
          <w:pPr>
            <w:pStyle w:val="TOCHeading"/>
            <w:rPr>
              <w:rStyle w:val="Heading2Char"/>
              <w:b/>
              <w:bCs/>
            </w:rPr>
          </w:pPr>
          <w:r w:rsidRPr="005B2368">
            <w:rPr>
              <w:rStyle w:val="Heading2Char"/>
              <w:b/>
              <w:sz w:val="48"/>
              <w:szCs w:val="32"/>
            </w:rPr>
            <w:t>Contents</w:t>
          </w:r>
        </w:p>
        <w:p w14:paraId="1FC10380" w14:textId="5D3A4254" w:rsidR="009560FB" w:rsidRDefault="006A2BEB">
          <w:pPr>
            <w:pStyle w:val="TOC1"/>
            <w:tabs>
              <w:tab w:val="right" w:leader="dot" w:pos="10456"/>
            </w:tabs>
            <w:rPr>
              <w:rFonts w:asciiTheme="minorHAnsi" w:eastAsiaTheme="minorEastAsia" w:hAnsiTheme="minorHAnsi"/>
              <w:noProof/>
              <w:kern w:val="2"/>
              <w:sz w:val="22"/>
              <w:lang w:eastAsia="en-GB"/>
              <w14:ligatures w14:val="standardContextual"/>
            </w:rPr>
          </w:pPr>
          <w:r>
            <w:fldChar w:fldCharType="begin"/>
          </w:r>
          <w:r>
            <w:instrText xml:space="preserve"> TOC \o "1-2" \h \z \u </w:instrText>
          </w:r>
          <w:r>
            <w:fldChar w:fldCharType="separate"/>
          </w:r>
          <w:hyperlink w:anchor="_Toc143175750" w:history="1">
            <w:r w:rsidR="009560FB" w:rsidRPr="002F3388">
              <w:rPr>
                <w:rStyle w:val="Hyperlink"/>
                <w:noProof/>
              </w:rPr>
              <w:t>1 Introduction</w:t>
            </w:r>
            <w:r w:rsidR="009560FB">
              <w:rPr>
                <w:noProof/>
                <w:webHidden/>
              </w:rPr>
              <w:tab/>
            </w:r>
            <w:r w:rsidR="009560FB">
              <w:rPr>
                <w:noProof/>
                <w:webHidden/>
              </w:rPr>
              <w:fldChar w:fldCharType="begin"/>
            </w:r>
            <w:r w:rsidR="009560FB">
              <w:rPr>
                <w:noProof/>
                <w:webHidden/>
              </w:rPr>
              <w:instrText xml:space="preserve"> PAGEREF _Toc143175750 \h </w:instrText>
            </w:r>
            <w:r w:rsidR="009560FB">
              <w:rPr>
                <w:noProof/>
                <w:webHidden/>
              </w:rPr>
            </w:r>
            <w:r w:rsidR="009560FB">
              <w:rPr>
                <w:noProof/>
                <w:webHidden/>
              </w:rPr>
              <w:fldChar w:fldCharType="separate"/>
            </w:r>
            <w:r w:rsidR="003334E7">
              <w:rPr>
                <w:noProof/>
                <w:webHidden/>
              </w:rPr>
              <w:t>4</w:t>
            </w:r>
            <w:r w:rsidR="009560FB">
              <w:rPr>
                <w:noProof/>
                <w:webHidden/>
              </w:rPr>
              <w:fldChar w:fldCharType="end"/>
            </w:r>
          </w:hyperlink>
        </w:p>
        <w:p w14:paraId="4AAFFD22" w14:textId="3091F2A6" w:rsidR="009560F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5751" w:history="1">
            <w:r w:rsidR="009560FB" w:rsidRPr="002F3388">
              <w:rPr>
                <w:rStyle w:val="Hyperlink"/>
                <w:noProof/>
              </w:rPr>
              <w:t>1.1 AppGyver Overview</w:t>
            </w:r>
            <w:r w:rsidR="009560FB">
              <w:rPr>
                <w:noProof/>
                <w:webHidden/>
              </w:rPr>
              <w:tab/>
            </w:r>
            <w:r w:rsidR="009560FB">
              <w:rPr>
                <w:noProof/>
                <w:webHidden/>
              </w:rPr>
              <w:fldChar w:fldCharType="begin"/>
            </w:r>
            <w:r w:rsidR="009560FB">
              <w:rPr>
                <w:noProof/>
                <w:webHidden/>
              </w:rPr>
              <w:instrText xml:space="preserve"> PAGEREF _Toc143175751 \h </w:instrText>
            </w:r>
            <w:r w:rsidR="009560FB">
              <w:rPr>
                <w:noProof/>
                <w:webHidden/>
              </w:rPr>
            </w:r>
            <w:r w:rsidR="009560FB">
              <w:rPr>
                <w:noProof/>
                <w:webHidden/>
              </w:rPr>
              <w:fldChar w:fldCharType="separate"/>
            </w:r>
            <w:r w:rsidR="003334E7">
              <w:rPr>
                <w:noProof/>
                <w:webHidden/>
              </w:rPr>
              <w:t>4</w:t>
            </w:r>
            <w:r w:rsidR="009560FB">
              <w:rPr>
                <w:noProof/>
                <w:webHidden/>
              </w:rPr>
              <w:fldChar w:fldCharType="end"/>
            </w:r>
          </w:hyperlink>
        </w:p>
        <w:p w14:paraId="5C8EE950" w14:textId="01BDCFF4" w:rsidR="009560F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5752" w:history="1">
            <w:r w:rsidR="009560FB" w:rsidRPr="002F3388">
              <w:rPr>
                <w:rStyle w:val="Hyperlink"/>
                <w:noProof/>
              </w:rPr>
              <w:t>1.2 AppGyver and CORTEX</w:t>
            </w:r>
            <w:r w:rsidR="009560FB">
              <w:rPr>
                <w:noProof/>
                <w:webHidden/>
              </w:rPr>
              <w:tab/>
            </w:r>
            <w:r w:rsidR="009560FB">
              <w:rPr>
                <w:noProof/>
                <w:webHidden/>
              </w:rPr>
              <w:fldChar w:fldCharType="begin"/>
            </w:r>
            <w:r w:rsidR="009560FB">
              <w:rPr>
                <w:noProof/>
                <w:webHidden/>
              </w:rPr>
              <w:instrText xml:space="preserve"> PAGEREF _Toc143175752 \h </w:instrText>
            </w:r>
            <w:r w:rsidR="009560FB">
              <w:rPr>
                <w:noProof/>
                <w:webHidden/>
              </w:rPr>
            </w:r>
            <w:r w:rsidR="009560FB">
              <w:rPr>
                <w:noProof/>
                <w:webHidden/>
              </w:rPr>
              <w:fldChar w:fldCharType="separate"/>
            </w:r>
            <w:r w:rsidR="003334E7">
              <w:rPr>
                <w:noProof/>
                <w:webHidden/>
              </w:rPr>
              <w:t>4</w:t>
            </w:r>
            <w:r w:rsidR="009560FB">
              <w:rPr>
                <w:noProof/>
                <w:webHidden/>
              </w:rPr>
              <w:fldChar w:fldCharType="end"/>
            </w:r>
          </w:hyperlink>
        </w:p>
        <w:p w14:paraId="7199900E" w14:textId="3D092A27" w:rsidR="009560FB"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5753" w:history="1">
            <w:r w:rsidR="009560FB" w:rsidRPr="002F3388">
              <w:rPr>
                <w:rStyle w:val="Hyperlink"/>
                <w:noProof/>
              </w:rPr>
              <w:t>2 Log In</w:t>
            </w:r>
            <w:r w:rsidR="009560FB">
              <w:rPr>
                <w:noProof/>
                <w:webHidden/>
              </w:rPr>
              <w:tab/>
            </w:r>
            <w:r w:rsidR="009560FB">
              <w:rPr>
                <w:noProof/>
                <w:webHidden/>
              </w:rPr>
              <w:fldChar w:fldCharType="begin"/>
            </w:r>
            <w:r w:rsidR="009560FB">
              <w:rPr>
                <w:noProof/>
                <w:webHidden/>
              </w:rPr>
              <w:instrText xml:space="preserve"> PAGEREF _Toc143175753 \h </w:instrText>
            </w:r>
            <w:r w:rsidR="009560FB">
              <w:rPr>
                <w:noProof/>
                <w:webHidden/>
              </w:rPr>
            </w:r>
            <w:r w:rsidR="009560FB">
              <w:rPr>
                <w:noProof/>
                <w:webHidden/>
              </w:rPr>
              <w:fldChar w:fldCharType="separate"/>
            </w:r>
            <w:r w:rsidR="003334E7">
              <w:rPr>
                <w:noProof/>
                <w:webHidden/>
              </w:rPr>
              <w:t>6</w:t>
            </w:r>
            <w:r w:rsidR="009560FB">
              <w:rPr>
                <w:noProof/>
                <w:webHidden/>
              </w:rPr>
              <w:fldChar w:fldCharType="end"/>
            </w:r>
          </w:hyperlink>
        </w:p>
        <w:p w14:paraId="2B385BCE" w14:textId="3A0DE9B7" w:rsidR="009560FB"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5754" w:history="1">
            <w:r w:rsidR="009560FB" w:rsidRPr="002F3388">
              <w:rPr>
                <w:rStyle w:val="Hyperlink"/>
                <w:noProof/>
              </w:rPr>
              <w:t>3 Home Page</w:t>
            </w:r>
            <w:r w:rsidR="009560FB">
              <w:rPr>
                <w:noProof/>
                <w:webHidden/>
              </w:rPr>
              <w:tab/>
            </w:r>
            <w:r w:rsidR="009560FB">
              <w:rPr>
                <w:noProof/>
                <w:webHidden/>
              </w:rPr>
              <w:fldChar w:fldCharType="begin"/>
            </w:r>
            <w:r w:rsidR="009560FB">
              <w:rPr>
                <w:noProof/>
                <w:webHidden/>
              </w:rPr>
              <w:instrText xml:space="preserve"> PAGEREF _Toc143175754 \h </w:instrText>
            </w:r>
            <w:r w:rsidR="009560FB">
              <w:rPr>
                <w:noProof/>
                <w:webHidden/>
              </w:rPr>
            </w:r>
            <w:r w:rsidR="009560FB">
              <w:rPr>
                <w:noProof/>
                <w:webHidden/>
              </w:rPr>
              <w:fldChar w:fldCharType="separate"/>
            </w:r>
            <w:r w:rsidR="003334E7">
              <w:rPr>
                <w:noProof/>
                <w:webHidden/>
              </w:rPr>
              <w:t>7</w:t>
            </w:r>
            <w:r w:rsidR="009560FB">
              <w:rPr>
                <w:noProof/>
                <w:webHidden/>
              </w:rPr>
              <w:fldChar w:fldCharType="end"/>
            </w:r>
          </w:hyperlink>
        </w:p>
        <w:p w14:paraId="2C26A4E9" w14:textId="22045200" w:rsidR="009560FB"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5755" w:history="1">
            <w:r w:rsidR="009560FB" w:rsidRPr="002F3388">
              <w:rPr>
                <w:rStyle w:val="Hyperlink"/>
                <w:noProof/>
              </w:rPr>
              <w:t>4 Service Requests</w:t>
            </w:r>
            <w:r w:rsidR="009560FB">
              <w:rPr>
                <w:noProof/>
                <w:webHidden/>
              </w:rPr>
              <w:tab/>
            </w:r>
            <w:r w:rsidR="009560FB">
              <w:rPr>
                <w:noProof/>
                <w:webHidden/>
              </w:rPr>
              <w:fldChar w:fldCharType="begin"/>
            </w:r>
            <w:r w:rsidR="009560FB">
              <w:rPr>
                <w:noProof/>
                <w:webHidden/>
              </w:rPr>
              <w:instrText xml:space="preserve"> PAGEREF _Toc143175755 \h </w:instrText>
            </w:r>
            <w:r w:rsidR="009560FB">
              <w:rPr>
                <w:noProof/>
                <w:webHidden/>
              </w:rPr>
            </w:r>
            <w:r w:rsidR="009560FB">
              <w:rPr>
                <w:noProof/>
                <w:webHidden/>
              </w:rPr>
              <w:fldChar w:fldCharType="separate"/>
            </w:r>
            <w:r w:rsidR="003334E7">
              <w:rPr>
                <w:noProof/>
                <w:webHidden/>
              </w:rPr>
              <w:t>9</w:t>
            </w:r>
            <w:r w:rsidR="009560FB">
              <w:rPr>
                <w:noProof/>
                <w:webHidden/>
              </w:rPr>
              <w:fldChar w:fldCharType="end"/>
            </w:r>
          </w:hyperlink>
        </w:p>
        <w:p w14:paraId="61914586" w14:textId="6855DF4C" w:rsidR="009560FB"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5756" w:history="1">
            <w:r w:rsidR="009560FB" w:rsidRPr="002F3388">
              <w:rPr>
                <w:rStyle w:val="Hyperlink"/>
                <w:noProof/>
              </w:rPr>
              <w:t>5 Process Dashboard</w:t>
            </w:r>
            <w:r w:rsidR="009560FB">
              <w:rPr>
                <w:noProof/>
                <w:webHidden/>
              </w:rPr>
              <w:tab/>
            </w:r>
            <w:r w:rsidR="009560FB">
              <w:rPr>
                <w:noProof/>
                <w:webHidden/>
              </w:rPr>
              <w:fldChar w:fldCharType="begin"/>
            </w:r>
            <w:r w:rsidR="009560FB">
              <w:rPr>
                <w:noProof/>
                <w:webHidden/>
              </w:rPr>
              <w:instrText xml:space="preserve"> PAGEREF _Toc143175756 \h </w:instrText>
            </w:r>
            <w:r w:rsidR="009560FB">
              <w:rPr>
                <w:noProof/>
                <w:webHidden/>
              </w:rPr>
            </w:r>
            <w:r w:rsidR="009560FB">
              <w:rPr>
                <w:noProof/>
                <w:webHidden/>
              </w:rPr>
              <w:fldChar w:fldCharType="separate"/>
            </w:r>
            <w:r w:rsidR="003334E7">
              <w:rPr>
                <w:noProof/>
                <w:webHidden/>
              </w:rPr>
              <w:t>11</w:t>
            </w:r>
            <w:r w:rsidR="009560FB">
              <w:rPr>
                <w:noProof/>
                <w:webHidden/>
              </w:rPr>
              <w:fldChar w:fldCharType="end"/>
            </w:r>
          </w:hyperlink>
        </w:p>
        <w:p w14:paraId="1D251F71" w14:textId="3FFD76F2" w:rsidR="009560F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5757" w:history="1">
            <w:r w:rsidR="009560FB" w:rsidRPr="002F3388">
              <w:rPr>
                <w:rStyle w:val="Hyperlink"/>
                <w:noProof/>
              </w:rPr>
              <w:t>5.1 Process Execution View</w:t>
            </w:r>
            <w:r w:rsidR="009560FB">
              <w:rPr>
                <w:noProof/>
                <w:webHidden/>
              </w:rPr>
              <w:tab/>
            </w:r>
            <w:r w:rsidR="009560FB">
              <w:rPr>
                <w:noProof/>
                <w:webHidden/>
              </w:rPr>
              <w:fldChar w:fldCharType="begin"/>
            </w:r>
            <w:r w:rsidR="009560FB">
              <w:rPr>
                <w:noProof/>
                <w:webHidden/>
              </w:rPr>
              <w:instrText xml:space="preserve"> PAGEREF _Toc143175757 \h </w:instrText>
            </w:r>
            <w:r w:rsidR="009560FB">
              <w:rPr>
                <w:noProof/>
                <w:webHidden/>
              </w:rPr>
            </w:r>
            <w:r w:rsidR="009560FB">
              <w:rPr>
                <w:noProof/>
                <w:webHidden/>
              </w:rPr>
              <w:fldChar w:fldCharType="separate"/>
            </w:r>
            <w:r w:rsidR="003334E7">
              <w:rPr>
                <w:noProof/>
                <w:webHidden/>
              </w:rPr>
              <w:t>11</w:t>
            </w:r>
            <w:r w:rsidR="009560FB">
              <w:rPr>
                <w:noProof/>
                <w:webHidden/>
              </w:rPr>
              <w:fldChar w:fldCharType="end"/>
            </w:r>
          </w:hyperlink>
        </w:p>
        <w:p w14:paraId="3433EBE5" w14:textId="3023D921" w:rsidR="009560F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5758" w:history="1">
            <w:r w:rsidR="009560FB" w:rsidRPr="002F3388">
              <w:rPr>
                <w:rStyle w:val="Hyperlink"/>
                <w:noProof/>
              </w:rPr>
              <w:t>5.2 Filters</w:t>
            </w:r>
            <w:r w:rsidR="009560FB">
              <w:rPr>
                <w:noProof/>
                <w:webHidden/>
              </w:rPr>
              <w:tab/>
            </w:r>
            <w:r w:rsidR="009560FB">
              <w:rPr>
                <w:noProof/>
                <w:webHidden/>
              </w:rPr>
              <w:fldChar w:fldCharType="begin"/>
            </w:r>
            <w:r w:rsidR="009560FB">
              <w:rPr>
                <w:noProof/>
                <w:webHidden/>
              </w:rPr>
              <w:instrText xml:space="preserve"> PAGEREF _Toc143175758 \h </w:instrText>
            </w:r>
            <w:r w:rsidR="009560FB">
              <w:rPr>
                <w:noProof/>
                <w:webHidden/>
              </w:rPr>
            </w:r>
            <w:r w:rsidR="009560FB">
              <w:rPr>
                <w:noProof/>
                <w:webHidden/>
              </w:rPr>
              <w:fldChar w:fldCharType="separate"/>
            </w:r>
            <w:r w:rsidR="003334E7">
              <w:rPr>
                <w:noProof/>
                <w:webHidden/>
              </w:rPr>
              <w:t>12</w:t>
            </w:r>
            <w:r w:rsidR="009560FB">
              <w:rPr>
                <w:noProof/>
                <w:webHidden/>
              </w:rPr>
              <w:fldChar w:fldCharType="end"/>
            </w:r>
          </w:hyperlink>
        </w:p>
        <w:p w14:paraId="46ED92B9" w14:textId="3D314CEF" w:rsidR="009560F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5759" w:history="1">
            <w:r w:rsidR="009560FB" w:rsidRPr="002F3388">
              <w:rPr>
                <w:rStyle w:val="Hyperlink"/>
                <w:noProof/>
              </w:rPr>
              <w:t>5.3 Queues</w:t>
            </w:r>
            <w:r w:rsidR="009560FB">
              <w:rPr>
                <w:noProof/>
                <w:webHidden/>
              </w:rPr>
              <w:tab/>
            </w:r>
            <w:r w:rsidR="009560FB">
              <w:rPr>
                <w:noProof/>
                <w:webHidden/>
              </w:rPr>
              <w:fldChar w:fldCharType="begin"/>
            </w:r>
            <w:r w:rsidR="009560FB">
              <w:rPr>
                <w:noProof/>
                <w:webHidden/>
              </w:rPr>
              <w:instrText xml:space="preserve"> PAGEREF _Toc143175759 \h </w:instrText>
            </w:r>
            <w:r w:rsidR="009560FB">
              <w:rPr>
                <w:noProof/>
                <w:webHidden/>
              </w:rPr>
            </w:r>
            <w:r w:rsidR="009560FB">
              <w:rPr>
                <w:noProof/>
                <w:webHidden/>
              </w:rPr>
              <w:fldChar w:fldCharType="separate"/>
            </w:r>
            <w:r w:rsidR="003334E7">
              <w:rPr>
                <w:noProof/>
                <w:webHidden/>
              </w:rPr>
              <w:t>13</w:t>
            </w:r>
            <w:r w:rsidR="009560FB">
              <w:rPr>
                <w:noProof/>
                <w:webHidden/>
              </w:rPr>
              <w:fldChar w:fldCharType="end"/>
            </w:r>
          </w:hyperlink>
        </w:p>
        <w:p w14:paraId="23229794" w14:textId="56CD1CDD" w:rsidR="009560FB"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5760" w:history="1">
            <w:r w:rsidR="009560FB" w:rsidRPr="002F3388">
              <w:rPr>
                <w:rStyle w:val="Hyperlink"/>
                <w:noProof/>
              </w:rPr>
              <w:t>6 My Process Dashboard</w:t>
            </w:r>
            <w:r w:rsidR="009560FB">
              <w:rPr>
                <w:noProof/>
                <w:webHidden/>
              </w:rPr>
              <w:tab/>
            </w:r>
            <w:r w:rsidR="009560FB">
              <w:rPr>
                <w:noProof/>
                <w:webHidden/>
              </w:rPr>
              <w:fldChar w:fldCharType="begin"/>
            </w:r>
            <w:r w:rsidR="009560FB">
              <w:rPr>
                <w:noProof/>
                <w:webHidden/>
              </w:rPr>
              <w:instrText xml:space="preserve"> PAGEREF _Toc143175760 \h </w:instrText>
            </w:r>
            <w:r w:rsidR="009560FB">
              <w:rPr>
                <w:noProof/>
                <w:webHidden/>
              </w:rPr>
            </w:r>
            <w:r w:rsidR="009560FB">
              <w:rPr>
                <w:noProof/>
                <w:webHidden/>
              </w:rPr>
              <w:fldChar w:fldCharType="separate"/>
            </w:r>
            <w:r w:rsidR="003334E7">
              <w:rPr>
                <w:noProof/>
                <w:webHidden/>
              </w:rPr>
              <w:t>14</w:t>
            </w:r>
            <w:r w:rsidR="009560FB">
              <w:rPr>
                <w:noProof/>
                <w:webHidden/>
              </w:rPr>
              <w:fldChar w:fldCharType="end"/>
            </w:r>
          </w:hyperlink>
        </w:p>
        <w:p w14:paraId="011DD07A" w14:textId="48B8955D" w:rsidR="009560FB"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5761" w:history="1">
            <w:r w:rsidR="009560FB" w:rsidRPr="002F3388">
              <w:rPr>
                <w:rStyle w:val="Hyperlink"/>
                <w:noProof/>
              </w:rPr>
              <w:t>7 Administrator Settings</w:t>
            </w:r>
            <w:r w:rsidR="009560FB">
              <w:rPr>
                <w:noProof/>
                <w:webHidden/>
              </w:rPr>
              <w:tab/>
            </w:r>
            <w:r w:rsidR="009560FB">
              <w:rPr>
                <w:noProof/>
                <w:webHidden/>
              </w:rPr>
              <w:fldChar w:fldCharType="begin"/>
            </w:r>
            <w:r w:rsidR="009560FB">
              <w:rPr>
                <w:noProof/>
                <w:webHidden/>
              </w:rPr>
              <w:instrText xml:space="preserve"> PAGEREF _Toc143175761 \h </w:instrText>
            </w:r>
            <w:r w:rsidR="009560FB">
              <w:rPr>
                <w:noProof/>
                <w:webHidden/>
              </w:rPr>
            </w:r>
            <w:r w:rsidR="009560FB">
              <w:rPr>
                <w:noProof/>
                <w:webHidden/>
              </w:rPr>
              <w:fldChar w:fldCharType="separate"/>
            </w:r>
            <w:r w:rsidR="003334E7">
              <w:rPr>
                <w:noProof/>
                <w:webHidden/>
              </w:rPr>
              <w:t>15</w:t>
            </w:r>
            <w:r w:rsidR="009560FB">
              <w:rPr>
                <w:noProof/>
                <w:webHidden/>
              </w:rPr>
              <w:fldChar w:fldCharType="end"/>
            </w:r>
          </w:hyperlink>
        </w:p>
        <w:p w14:paraId="6FD38546" w14:textId="76679C05" w:rsidR="009560F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5762" w:history="1">
            <w:r w:rsidR="009560FB" w:rsidRPr="002F3388">
              <w:rPr>
                <w:rStyle w:val="Hyperlink"/>
                <w:noProof/>
              </w:rPr>
              <w:t>7.1 Manage Service Requests</w:t>
            </w:r>
            <w:r w:rsidR="009560FB">
              <w:rPr>
                <w:noProof/>
                <w:webHidden/>
              </w:rPr>
              <w:tab/>
            </w:r>
            <w:r w:rsidR="009560FB">
              <w:rPr>
                <w:noProof/>
                <w:webHidden/>
              </w:rPr>
              <w:fldChar w:fldCharType="begin"/>
            </w:r>
            <w:r w:rsidR="009560FB">
              <w:rPr>
                <w:noProof/>
                <w:webHidden/>
              </w:rPr>
              <w:instrText xml:space="preserve"> PAGEREF _Toc143175762 \h </w:instrText>
            </w:r>
            <w:r w:rsidR="009560FB">
              <w:rPr>
                <w:noProof/>
                <w:webHidden/>
              </w:rPr>
            </w:r>
            <w:r w:rsidR="009560FB">
              <w:rPr>
                <w:noProof/>
                <w:webHidden/>
              </w:rPr>
              <w:fldChar w:fldCharType="separate"/>
            </w:r>
            <w:r w:rsidR="003334E7">
              <w:rPr>
                <w:noProof/>
                <w:webHidden/>
              </w:rPr>
              <w:t>16</w:t>
            </w:r>
            <w:r w:rsidR="009560FB">
              <w:rPr>
                <w:noProof/>
                <w:webHidden/>
              </w:rPr>
              <w:fldChar w:fldCharType="end"/>
            </w:r>
          </w:hyperlink>
        </w:p>
        <w:p w14:paraId="20ACCE09" w14:textId="51F25A7F" w:rsidR="009560F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5763" w:history="1">
            <w:r w:rsidR="009560FB" w:rsidRPr="002F3388">
              <w:rPr>
                <w:rStyle w:val="Hyperlink"/>
                <w:noProof/>
              </w:rPr>
              <w:t>7.2 Manage Settings</w:t>
            </w:r>
            <w:r w:rsidR="009560FB">
              <w:rPr>
                <w:noProof/>
                <w:webHidden/>
              </w:rPr>
              <w:tab/>
            </w:r>
            <w:r w:rsidR="009560FB">
              <w:rPr>
                <w:noProof/>
                <w:webHidden/>
              </w:rPr>
              <w:fldChar w:fldCharType="begin"/>
            </w:r>
            <w:r w:rsidR="009560FB">
              <w:rPr>
                <w:noProof/>
                <w:webHidden/>
              </w:rPr>
              <w:instrText xml:space="preserve"> PAGEREF _Toc143175763 \h </w:instrText>
            </w:r>
            <w:r w:rsidR="009560FB">
              <w:rPr>
                <w:noProof/>
                <w:webHidden/>
              </w:rPr>
            </w:r>
            <w:r w:rsidR="009560FB">
              <w:rPr>
                <w:noProof/>
                <w:webHidden/>
              </w:rPr>
              <w:fldChar w:fldCharType="separate"/>
            </w:r>
            <w:r w:rsidR="003334E7">
              <w:rPr>
                <w:noProof/>
                <w:webHidden/>
              </w:rPr>
              <w:t>18</w:t>
            </w:r>
            <w:r w:rsidR="009560FB">
              <w:rPr>
                <w:noProof/>
                <w:webHidden/>
              </w:rPr>
              <w:fldChar w:fldCharType="end"/>
            </w:r>
          </w:hyperlink>
        </w:p>
        <w:p w14:paraId="2068FB2D" w14:textId="1A69352F" w:rsidR="009560F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5764" w:history="1">
            <w:r w:rsidR="009560FB" w:rsidRPr="002F3388">
              <w:rPr>
                <w:rStyle w:val="Hyperlink"/>
                <w:noProof/>
              </w:rPr>
              <w:t>7.3 Manage Processes and Tasks</w:t>
            </w:r>
            <w:r w:rsidR="009560FB">
              <w:rPr>
                <w:noProof/>
                <w:webHidden/>
              </w:rPr>
              <w:tab/>
            </w:r>
            <w:r w:rsidR="009560FB">
              <w:rPr>
                <w:noProof/>
                <w:webHidden/>
              </w:rPr>
              <w:fldChar w:fldCharType="begin"/>
            </w:r>
            <w:r w:rsidR="009560FB">
              <w:rPr>
                <w:noProof/>
                <w:webHidden/>
              </w:rPr>
              <w:instrText xml:space="preserve"> PAGEREF _Toc143175764 \h </w:instrText>
            </w:r>
            <w:r w:rsidR="009560FB">
              <w:rPr>
                <w:noProof/>
                <w:webHidden/>
              </w:rPr>
            </w:r>
            <w:r w:rsidR="009560FB">
              <w:rPr>
                <w:noProof/>
                <w:webHidden/>
              </w:rPr>
              <w:fldChar w:fldCharType="separate"/>
            </w:r>
            <w:r w:rsidR="003334E7">
              <w:rPr>
                <w:noProof/>
                <w:webHidden/>
              </w:rPr>
              <w:t>20</w:t>
            </w:r>
            <w:r w:rsidR="009560FB">
              <w:rPr>
                <w:noProof/>
                <w:webHidden/>
              </w:rPr>
              <w:fldChar w:fldCharType="end"/>
            </w:r>
          </w:hyperlink>
        </w:p>
        <w:p w14:paraId="7678A0E5" w14:textId="5759A68F" w:rsidR="009560F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5765" w:history="1">
            <w:r w:rsidR="009560FB" w:rsidRPr="002F3388">
              <w:rPr>
                <w:rStyle w:val="Hyperlink"/>
                <w:noProof/>
              </w:rPr>
              <w:t>7.4 Manage Sessions</w:t>
            </w:r>
            <w:r w:rsidR="009560FB">
              <w:rPr>
                <w:noProof/>
                <w:webHidden/>
              </w:rPr>
              <w:tab/>
            </w:r>
            <w:r w:rsidR="009560FB">
              <w:rPr>
                <w:noProof/>
                <w:webHidden/>
              </w:rPr>
              <w:fldChar w:fldCharType="begin"/>
            </w:r>
            <w:r w:rsidR="009560FB">
              <w:rPr>
                <w:noProof/>
                <w:webHidden/>
              </w:rPr>
              <w:instrText xml:space="preserve"> PAGEREF _Toc143175765 \h </w:instrText>
            </w:r>
            <w:r w:rsidR="009560FB">
              <w:rPr>
                <w:noProof/>
                <w:webHidden/>
              </w:rPr>
            </w:r>
            <w:r w:rsidR="009560FB">
              <w:rPr>
                <w:noProof/>
                <w:webHidden/>
              </w:rPr>
              <w:fldChar w:fldCharType="separate"/>
            </w:r>
            <w:r w:rsidR="003334E7">
              <w:rPr>
                <w:noProof/>
                <w:webHidden/>
              </w:rPr>
              <w:t>26</w:t>
            </w:r>
            <w:r w:rsidR="009560FB">
              <w:rPr>
                <w:noProof/>
                <w:webHidden/>
              </w:rPr>
              <w:fldChar w:fldCharType="end"/>
            </w:r>
          </w:hyperlink>
        </w:p>
        <w:p w14:paraId="42EAD75C" w14:textId="0CC17033" w:rsidR="00FA4596" w:rsidRDefault="006A2BEB">
          <w:r>
            <w:fldChar w:fldCharType="end"/>
          </w:r>
        </w:p>
      </w:sdtContent>
    </w:sdt>
    <w:p w14:paraId="4654B6B1" w14:textId="77777777" w:rsidR="002E2DFF" w:rsidRDefault="002E2DFF" w:rsidP="002E2DFF">
      <w:bookmarkStart w:id="1" w:name="_Toc131666169"/>
      <w:r>
        <w:br w:type="page"/>
      </w:r>
    </w:p>
    <w:p w14:paraId="3AF18F13" w14:textId="77777777" w:rsidR="004406BF" w:rsidRPr="004406BF" w:rsidRDefault="004406BF" w:rsidP="00BA1453">
      <w:pPr>
        <w:pStyle w:val="TOCHeading"/>
      </w:pPr>
      <w:r w:rsidRPr="004406BF">
        <w:lastRenderedPageBreak/>
        <w:t>About this Document</w:t>
      </w:r>
      <w:bookmarkEnd w:id="1"/>
    </w:p>
    <w:p w14:paraId="600A9F85" w14:textId="2A13068A" w:rsidR="00BD0CC5" w:rsidRPr="00D41D82" w:rsidRDefault="004406BF" w:rsidP="00D41D82">
      <w:pPr>
        <w:spacing w:after="120" w:line="240" w:lineRule="auto"/>
        <w:jc w:val="both"/>
        <w:rPr>
          <w:rFonts w:ascii="Trebuchet MS" w:eastAsia="Times New Roman" w:hAnsi="Trebuchet MS" w:cs="Times New Roman"/>
          <w:szCs w:val="24"/>
          <w:lang w:eastAsia="en-GB"/>
        </w:rPr>
      </w:pPr>
      <w:r w:rsidRPr="004406BF">
        <w:t>This document</w:t>
      </w:r>
      <w:r w:rsidR="00355E61">
        <w:t xml:space="preserve"> </w:t>
      </w:r>
      <w:r w:rsidR="00700EF6" w:rsidRPr="000C65AB">
        <w:t>provides</w:t>
      </w:r>
      <w:r w:rsidR="00D41D82">
        <w:t xml:space="preserve"> </w:t>
      </w:r>
      <w:r w:rsidR="00D41D82" w:rsidRPr="00893A94">
        <w:rPr>
          <w:rFonts w:ascii="Trebuchet MS" w:eastAsia="Times New Roman" w:hAnsi="Trebuchet MS" w:cs="Times New Roman"/>
          <w:szCs w:val="24"/>
          <w:lang w:eastAsia="en-GB"/>
        </w:rPr>
        <w:t>a general guide to the use of the Cortex Interaction Portal solution, including service requests, process driven UIs and admin functions.</w:t>
      </w:r>
    </w:p>
    <w:p w14:paraId="1296A66F" w14:textId="77777777" w:rsidR="004406BF" w:rsidRPr="004406BF" w:rsidRDefault="004406BF" w:rsidP="00BA1453">
      <w:pPr>
        <w:pStyle w:val="PrefaceSubheading"/>
      </w:pPr>
      <w:bookmarkStart w:id="2" w:name="_Toc103051766"/>
      <w:bookmarkStart w:id="3" w:name="_Toc104202349"/>
      <w:bookmarkStart w:id="4" w:name="_Toc123638453"/>
      <w:bookmarkStart w:id="5" w:name="_Toc131666170"/>
      <w:r w:rsidRPr="004406BF">
        <w:t>Audience</w:t>
      </w:r>
      <w:bookmarkEnd w:id="2"/>
      <w:bookmarkEnd w:id="3"/>
      <w:bookmarkEnd w:id="4"/>
      <w:bookmarkEnd w:id="5"/>
    </w:p>
    <w:p w14:paraId="1C9D56EE" w14:textId="7E6EC722" w:rsidR="00756BA6" w:rsidRPr="00721B92" w:rsidRDefault="00756BA6" w:rsidP="00756BA6">
      <w:bookmarkStart w:id="6" w:name="_Toc103051767"/>
      <w:bookmarkStart w:id="7" w:name="_Toc104202350"/>
      <w:bookmarkStart w:id="8" w:name="_Toc123638454"/>
      <w:bookmarkStart w:id="9" w:name="_Toc131666171"/>
      <w:r w:rsidRPr="00721B92">
        <w:t>This document is intended for users who intend to utilise Cortex Interaction Portal.</w:t>
      </w:r>
    </w:p>
    <w:p w14:paraId="79BAE77A" w14:textId="77777777" w:rsidR="004406BF" w:rsidRPr="004406BF" w:rsidRDefault="004406BF" w:rsidP="00BA1453">
      <w:pPr>
        <w:pStyle w:val="PrefaceSubheading"/>
      </w:pPr>
      <w:r w:rsidRPr="004406BF">
        <w:t>Related Material</w:t>
      </w:r>
      <w:bookmarkEnd w:id="6"/>
      <w:bookmarkEnd w:id="7"/>
      <w:bookmarkEnd w:id="8"/>
      <w:bookmarkEnd w:id="9"/>
    </w:p>
    <w:tbl>
      <w:tblPr>
        <w:tblStyle w:val="ListTable3"/>
        <w:tblW w:w="0" w:type="auto"/>
        <w:tblLook w:val="0420" w:firstRow="1" w:lastRow="0" w:firstColumn="0" w:lastColumn="0" w:noHBand="0" w:noVBand="1"/>
      </w:tblPr>
      <w:tblGrid>
        <w:gridCol w:w="5346"/>
        <w:gridCol w:w="4942"/>
      </w:tblGrid>
      <w:tr w:rsidR="000B343E" w14:paraId="1BBFAB9F" w14:textId="77777777" w:rsidTr="00973F0F">
        <w:trPr>
          <w:cnfStyle w:val="100000000000" w:firstRow="1" w:lastRow="0" w:firstColumn="0" w:lastColumn="0" w:oddVBand="0" w:evenVBand="0" w:oddHBand="0" w:evenHBand="0" w:firstRowFirstColumn="0" w:firstRowLastColumn="0" w:lastRowFirstColumn="0" w:lastRowLastColumn="0"/>
          <w:trHeight w:val="135"/>
        </w:trPr>
        <w:tc>
          <w:tcPr>
            <w:tcW w:w="5346" w:type="dxa"/>
          </w:tcPr>
          <w:p w14:paraId="25FF3F29" w14:textId="39D43CA6" w:rsidR="000B343E" w:rsidRDefault="000B343E" w:rsidP="007F1BC6">
            <w:r>
              <w:t>Document</w:t>
            </w:r>
          </w:p>
        </w:tc>
        <w:tc>
          <w:tcPr>
            <w:tcW w:w="4942" w:type="dxa"/>
          </w:tcPr>
          <w:p w14:paraId="593885BF" w14:textId="61BD8907" w:rsidR="000B343E" w:rsidRDefault="00973F0F" w:rsidP="007F1BC6">
            <w:r>
              <w:t>Version</w:t>
            </w:r>
          </w:p>
        </w:tc>
      </w:tr>
      <w:tr w:rsidR="004F0B94" w14:paraId="6BB48275" w14:textId="77777777" w:rsidTr="00973F0F">
        <w:trPr>
          <w:cnfStyle w:val="000000100000" w:firstRow="0" w:lastRow="0" w:firstColumn="0" w:lastColumn="0" w:oddVBand="0" w:evenVBand="0" w:oddHBand="1" w:evenHBand="0" w:firstRowFirstColumn="0" w:firstRowLastColumn="0" w:lastRowFirstColumn="0" w:lastRowLastColumn="0"/>
        </w:trPr>
        <w:tc>
          <w:tcPr>
            <w:tcW w:w="5346" w:type="dxa"/>
          </w:tcPr>
          <w:p w14:paraId="2327BDC4" w14:textId="430F06A9" w:rsidR="004F0B94" w:rsidRPr="00505B11" w:rsidRDefault="004F0B94" w:rsidP="004F0B94">
            <w:r>
              <w:t>CORTEX</w:t>
            </w:r>
            <w:r w:rsidRPr="00DE0C03">
              <w:t xml:space="preserve"> Interaction Portal Deployment Guide</w:t>
            </w:r>
          </w:p>
        </w:tc>
        <w:tc>
          <w:tcPr>
            <w:tcW w:w="4942" w:type="dxa"/>
          </w:tcPr>
          <w:p w14:paraId="243ABE68" w14:textId="3A9C3418" w:rsidR="004F0B94" w:rsidRDefault="004F0B94" w:rsidP="004F0B94">
            <w:r>
              <w:t>v3.0</w:t>
            </w:r>
          </w:p>
        </w:tc>
      </w:tr>
      <w:tr w:rsidR="000B343E" w14:paraId="5B7E2727" w14:textId="77777777" w:rsidTr="00973F0F">
        <w:tc>
          <w:tcPr>
            <w:tcW w:w="5346" w:type="dxa"/>
          </w:tcPr>
          <w:p w14:paraId="06FDBB5E" w14:textId="4515D7FC" w:rsidR="000B343E" w:rsidRPr="00505B11" w:rsidRDefault="000B343E" w:rsidP="00700EF6">
            <w:r>
              <w:t xml:space="preserve">CORTEX </w:t>
            </w:r>
            <w:r w:rsidRPr="002B4E43">
              <w:t xml:space="preserve">Interaction Portal </w:t>
            </w:r>
            <w:r w:rsidR="00756BA6">
              <w:t>Developer</w:t>
            </w:r>
            <w:r w:rsidRPr="002B4E43">
              <w:t xml:space="preserve"> Guide</w:t>
            </w:r>
          </w:p>
        </w:tc>
        <w:tc>
          <w:tcPr>
            <w:tcW w:w="4942" w:type="dxa"/>
          </w:tcPr>
          <w:p w14:paraId="3DC2D8AB" w14:textId="2C8B68A6" w:rsidR="000B343E" w:rsidRDefault="000B343E" w:rsidP="00700EF6">
            <w:r>
              <w:t>V</w:t>
            </w:r>
            <w:r w:rsidR="00756BA6">
              <w:t>3</w:t>
            </w:r>
            <w:r>
              <w:t>.0</w:t>
            </w:r>
          </w:p>
        </w:tc>
      </w:tr>
      <w:tr w:rsidR="000B343E" w14:paraId="526B8EF1" w14:textId="77777777" w:rsidTr="00973F0F">
        <w:trPr>
          <w:cnfStyle w:val="000000100000" w:firstRow="0" w:lastRow="0" w:firstColumn="0" w:lastColumn="0" w:oddVBand="0" w:evenVBand="0" w:oddHBand="1" w:evenHBand="0" w:firstRowFirstColumn="0" w:firstRowLastColumn="0" w:lastRowFirstColumn="0" w:lastRowLastColumn="0"/>
        </w:trPr>
        <w:tc>
          <w:tcPr>
            <w:tcW w:w="5346" w:type="dxa"/>
          </w:tcPr>
          <w:p w14:paraId="11B0F583" w14:textId="6896928B" w:rsidR="000B343E" w:rsidRPr="00505B11" w:rsidRDefault="000B343E" w:rsidP="00700EF6">
            <w:r>
              <w:t xml:space="preserve">CORTEX </w:t>
            </w:r>
            <w:r w:rsidRPr="002B4E43">
              <w:t xml:space="preserve">Interaction Portal </w:t>
            </w:r>
            <w:r w:rsidR="00756BA6">
              <w:t xml:space="preserve">Merging </w:t>
            </w:r>
            <w:r w:rsidRPr="002B4E43">
              <w:t>Guide</w:t>
            </w:r>
          </w:p>
        </w:tc>
        <w:tc>
          <w:tcPr>
            <w:tcW w:w="4942" w:type="dxa"/>
          </w:tcPr>
          <w:p w14:paraId="2E5E72FD" w14:textId="10A5CB70" w:rsidR="000B343E" w:rsidRDefault="000B343E" w:rsidP="00700EF6">
            <w:r>
              <w:t>V2.0</w:t>
            </w:r>
          </w:p>
        </w:tc>
      </w:tr>
    </w:tbl>
    <w:p w14:paraId="6CF8D9C8" w14:textId="77777777" w:rsidR="00700EF6" w:rsidRDefault="00700EF6" w:rsidP="004406BF"/>
    <w:p w14:paraId="04EB3CAC" w14:textId="77777777" w:rsidR="004406BF" w:rsidRPr="004406BF" w:rsidRDefault="004406BF" w:rsidP="00BA1453">
      <w:pPr>
        <w:pStyle w:val="PrefaceSubheading"/>
      </w:pPr>
      <w:bookmarkStart w:id="10" w:name="_Toc123638455"/>
      <w:bookmarkStart w:id="11" w:name="_Toc131666172"/>
      <w:r w:rsidRPr="004406BF">
        <w:t xml:space="preserve">Abbreviations used in this </w:t>
      </w:r>
      <w:proofErr w:type="gramStart"/>
      <w:r w:rsidRPr="004406BF">
        <w:t>Document</w:t>
      </w:r>
      <w:bookmarkEnd w:id="10"/>
      <w:bookmarkEnd w:id="11"/>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1970A0" w14:paraId="0B84CFB3" w14:textId="77777777" w:rsidTr="00764924">
        <w:tc>
          <w:tcPr>
            <w:tcW w:w="1413" w:type="dxa"/>
          </w:tcPr>
          <w:p w14:paraId="4F834AFB" w14:textId="5944413A" w:rsidR="001970A0" w:rsidRDefault="000B343E" w:rsidP="004406BF">
            <w:pPr>
              <w:rPr>
                <w:b/>
                <w:bCs/>
              </w:rPr>
            </w:pPr>
            <w:r>
              <w:rPr>
                <w:b/>
                <w:bCs/>
              </w:rPr>
              <w:t>UI</w:t>
            </w:r>
          </w:p>
        </w:tc>
        <w:tc>
          <w:tcPr>
            <w:tcW w:w="9043" w:type="dxa"/>
          </w:tcPr>
          <w:p w14:paraId="7AE0575F" w14:textId="5A5881B0" w:rsidR="001970A0" w:rsidRDefault="00973F0F" w:rsidP="004406BF">
            <w:pPr>
              <w:rPr>
                <w:b/>
                <w:bCs/>
              </w:rPr>
            </w:pPr>
            <w:r>
              <w:t>User Interface</w:t>
            </w:r>
          </w:p>
        </w:tc>
      </w:tr>
      <w:tr w:rsidR="00CE457D" w14:paraId="178CC1DD" w14:textId="77777777" w:rsidTr="00764924">
        <w:tc>
          <w:tcPr>
            <w:tcW w:w="1413" w:type="dxa"/>
          </w:tcPr>
          <w:p w14:paraId="2FB91315" w14:textId="44A2003C" w:rsidR="00CE457D" w:rsidRPr="004406BF" w:rsidRDefault="004F0B94" w:rsidP="004406BF">
            <w:pPr>
              <w:rPr>
                <w:b/>
                <w:bCs/>
              </w:rPr>
            </w:pPr>
            <w:r>
              <w:rPr>
                <w:b/>
                <w:bCs/>
              </w:rPr>
              <w:t>CIP</w:t>
            </w:r>
          </w:p>
        </w:tc>
        <w:tc>
          <w:tcPr>
            <w:tcW w:w="9043" w:type="dxa"/>
          </w:tcPr>
          <w:p w14:paraId="6A1DE2A5" w14:textId="03928C31" w:rsidR="00E42B77" w:rsidRPr="000B343E" w:rsidRDefault="004F0B94" w:rsidP="004406BF">
            <w:r>
              <w:t>CORTEX Interaction Portal</w:t>
            </w:r>
          </w:p>
        </w:tc>
      </w:tr>
      <w:tr w:rsidR="00E42B77" w14:paraId="7190159F" w14:textId="77777777" w:rsidTr="00764924">
        <w:tc>
          <w:tcPr>
            <w:tcW w:w="1413" w:type="dxa"/>
          </w:tcPr>
          <w:p w14:paraId="3918601D" w14:textId="49C504F5" w:rsidR="00E42B77" w:rsidRDefault="00E42B77" w:rsidP="00E42B77">
            <w:pPr>
              <w:rPr>
                <w:b/>
                <w:bCs/>
              </w:rPr>
            </w:pPr>
            <w:r>
              <w:rPr>
                <w:b/>
                <w:bCs/>
              </w:rPr>
              <w:t>RBAC</w:t>
            </w:r>
          </w:p>
        </w:tc>
        <w:tc>
          <w:tcPr>
            <w:tcW w:w="9043" w:type="dxa"/>
          </w:tcPr>
          <w:p w14:paraId="547A0540" w14:textId="4E7D763E" w:rsidR="00E42B77" w:rsidRDefault="00E42B77" w:rsidP="00E42B77">
            <w:r>
              <w:t>Role-Based Access Control</w:t>
            </w:r>
          </w:p>
          <w:p w14:paraId="772C178B" w14:textId="77777777" w:rsidR="00E42B77" w:rsidRDefault="00E42B77" w:rsidP="00E42B77"/>
        </w:tc>
      </w:tr>
    </w:tbl>
    <w:p w14:paraId="1A3BA001" w14:textId="77777777" w:rsidR="000A7807" w:rsidRDefault="000A7807" w:rsidP="00FA4596"/>
    <w:p w14:paraId="790E523E" w14:textId="77777777" w:rsidR="009560FB" w:rsidRPr="009560FB" w:rsidRDefault="009560FB" w:rsidP="009560FB"/>
    <w:p w14:paraId="0B7C528C" w14:textId="77777777" w:rsidR="009560FB" w:rsidRPr="009560FB" w:rsidRDefault="009560FB" w:rsidP="009560FB"/>
    <w:p w14:paraId="73E28F4C" w14:textId="77777777" w:rsidR="009560FB" w:rsidRPr="009560FB" w:rsidRDefault="009560FB" w:rsidP="009560FB"/>
    <w:p w14:paraId="7FAB83DC" w14:textId="77777777" w:rsidR="009560FB" w:rsidRPr="009560FB" w:rsidRDefault="009560FB" w:rsidP="009560FB"/>
    <w:p w14:paraId="67D03220" w14:textId="77777777" w:rsidR="009560FB" w:rsidRPr="009560FB" w:rsidRDefault="009560FB" w:rsidP="009560FB"/>
    <w:p w14:paraId="18B6A83E" w14:textId="77777777" w:rsidR="009560FB" w:rsidRPr="009560FB" w:rsidRDefault="009560FB" w:rsidP="009560FB"/>
    <w:p w14:paraId="536E8EC9" w14:textId="77777777" w:rsidR="009560FB" w:rsidRPr="009560FB" w:rsidRDefault="009560FB" w:rsidP="009560FB"/>
    <w:p w14:paraId="6F70C63E" w14:textId="77777777" w:rsidR="009560FB" w:rsidRPr="009560FB" w:rsidRDefault="009560FB" w:rsidP="009560FB"/>
    <w:p w14:paraId="3C954DB7" w14:textId="77777777" w:rsidR="009560FB" w:rsidRPr="009560FB" w:rsidRDefault="009560FB" w:rsidP="009560FB"/>
    <w:p w14:paraId="302B6A3B" w14:textId="77777777" w:rsidR="009560FB" w:rsidRPr="009560FB" w:rsidRDefault="009560FB" w:rsidP="009560FB"/>
    <w:p w14:paraId="1E3B05C1" w14:textId="77777777" w:rsidR="009560FB" w:rsidRPr="009560FB" w:rsidRDefault="009560FB" w:rsidP="009560FB"/>
    <w:p w14:paraId="30D0036F" w14:textId="77777777" w:rsidR="009560FB" w:rsidRPr="009560FB" w:rsidRDefault="009560FB" w:rsidP="009560FB"/>
    <w:p w14:paraId="763C3521" w14:textId="77777777" w:rsidR="009560FB" w:rsidRDefault="009560FB" w:rsidP="009560FB"/>
    <w:p w14:paraId="69C14073" w14:textId="6DDB0046" w:rsidR="009560FB" w:rsidRPr="009560FB" w:rsidRDefault="009560FB" w:rsidP="009560FB">
      <w:pPr>
        <w:tabs>
          <w:tab w:val="left" w:pos="6154"/>
        </w:tabs>
      </w:pPr>
      <w:r>
        <w:tab/>
      </w:r>
    </w:p>
    <w:p w14:paraId="0DF600AC" w14:textId="685B1ADE" w:rsidR="009560FB" w:rsidRPr="009560FB" w:rsidRDefault="009560FB" w:rsidP="009560FB">
      <w:pPr>
        <w:tabs>
          <w:tab w:val="left" w:pos="6154"/>
        </w:tabs>
        <w:sectPr w:rsidR="009560FB" w:rsidRPr="009560FB" w:rsidSect="005B20FB">
          <w:headerReference w:type="default" r:id="rId13"/>
          <w:footerReference w:type="default" r:id="rId14"/>
          <w:headerReference w:type="first" r:id="rId15"/>
          <w:pgSz w:w="11906" w:h="16838"/>
          <w:pgMar w:top="720" w:right="720" w:bottom="720" w:left="720" w:header="567" w:footer="567" w:gutter="0"/>
          <w:cols w:space="708"/>
          <w:docGrid w:linePitch="435"/>
        </w:sectPr>
      </w:pPr>
    </w:p>
    <w:p w14:paraId="2A032092" w14:textId="77777777" w:rsidR="005B4779" w:rsidRPr="009B77D4" w:rsidRDefault="005B4779" w:rsidP="005B4779">
      <w:pPr>
        <w:pStyle w:val="Heading1"/>
      </w:pPr>
      <w:bookmarkStart w:id="12" w:name="_Toc130996328"/>
      <w:bookmarkStart w:id="13" w:name="_Toc142058783"/>
      <w:bookmarkStart w:id="14" w:name="_Toc143175750"/>
      <w:bookmarkEnd w:id="0"/>
      <w:r w:rsidRPr="009B77D4">
        <w:lastRenderedPageBreak/>
        <w:t>Introduction</w:t>
      </w:r>
      <w:bookmarkEnd w:id="12"/>
      <w:bookmarkEnd w:id="13"/>
      <w:bookmarkEnd w:id="14"/>
    </w:p>
    <w:p w14:paraId="55055AA7" w14:textId="77777777" w:rsidR="005B4779" w:rsidRPr="009B77D4" w:rsidRDefault="005B4779" w:rsidP="00E0477B">
      <w:pPr>
        <w:pStyle w:val="Heading2"/>
      </w:pPr>
      <w:bookmarkStart w:id="15" w:name="_Toc130996329"/>
      <w:bookmarkStart w:id="16" w:name="_Toc142058784"/>
      <w:bookmarkStart w:id="17" w:name="_Toc143175751"/>
      <w:r w:rsidRPr="009B77D4">
        <w:t>AppGyver Overview</w:t>
      </w:r>
      <w:bookmarkEnd w:id="15"/>
      <w:bookmarkEnd w:id="16"/>
      <w:bookmarkEnd w:id="17"/>
    </w:p>
    <w:p w14:paraId="732CC6DC" w14:textId="59D36810" w:rsidR="005B4779" w:rsidRPr="009B77D4" w:rsidRDefault="005B4779" w:rsidP="00E0477B">
      <w:r w:rsidRPr="009B77D4">
        <w:t xml:space="preserve">The </w:t>
      </w:r>
      <w:r>
        <w:t>CORTEX</w:t>
      </w:r>
      <w:r w:rsidRPr="009B77D4">
        <w:t xml:space="preserve"> Interaction Portal is built using SAP AppGyver: a low-code web (and mobile) application building tool which offers pre-built </w:t>
      </w:r>
      <w:r w:rsidRPr="008D4423">
        <w:rPr>
          <w:rStyle w:val="Emphasis"/>
        </w:rPr>
        <w:t>components</w:t>
      </w:r>
      <w:r w:rsidRPr="009B77D4">
        <w:t xml:space="preserve"> and the ability to create your own component templates. Also included is integrated logic to issue API requests, navigate pages, show data, and many more options.</w:t>
      </w:r>
    </w:p>
    <w:p w14:paraId="0201815C" w14:textId="06805F45" w:rsidR="005B4779" w:rsidRPr="00D97F7F" w:rsidRDefault="005B4779" w:rsidP="005B4779">
      <w:pPr>
        <w:pStyle w:val="WeAreCORTEXEmphasis"/>
        <w:spacing w:line="276" w:lineRule="auto"/>
        <w:jc w:val="both"/>
      </w:pPr>
      <w:r w:rsidRPr="003718E9">
        <w:t>AppGyver is offered in several different pricing tiers. At the time of writing the Community Edition includes all the core functionality required.</w:t>
      </w:r>
      <w:bookmarkStart w:id="18" w:name="_Toc130542911"/>
      <w:bookmarkStart w:id="19" w:name="_Toc130542959"/>
    </w:p>
    <w:p w14:paraId="0ECC6A76" w14:textId="77777777" w:rsidR="005B4779" w:rsidRPr="00963F37" w:rsidRDefault="005B4779" w:rsidP="00E0477B">
      <w:pPr>
        <w:pStyle w:val="Heading2"/>
      </w:pPr>
      <w:bookmarkStart w:id="20" w:name="_Toc142058785"/>
      <w:bookmarkStart w:id="21" w:name="_Toc143175752"/>
      <w:r w:rsidRPr="00963F37">
        <w:t xml:space="preserve">AppGyver and </w:t>
      </w:r>
      <w:bookmarkEnd w:id="18"/>
      <w:r>
        <w:t>CORTEX</w:t>
      </w:r>
      <w:bookmarkEnd w:id="20"/>
      <w:bookmarkEnd w:id="21"/>
    </w:p>
    <w:p w14:paraId="531CE1A6" w14:textId="77777777" w:rsidR="005B4779" w:rsidRDefault="005B4779" w:rsidP="00E0477B">
      <w:r w:rsidRPr="00963F37">
        <w:t xml:space="preserve">Using AppGyver’s integrated logic and the </w:t>
      </w:r>
      <w:r>
        <w:t xml:space="preserve">CORTEX </w:t>
      </w:r>
      <w:r w:rsidRPr="00963F37">
        <w:t xml:space="preserve">REST API, AppGyver can be used to provide Human-in-the-Loop capabilities to </w:t>
      </w:r>
      <w:r>
        <w:t>CORTEX</w:t>
      </w:r>
      <w:r w:rsidRPr="00963F37">
        <w:t>. This is offered by</w:t>
      </w:r>
      <w:r>
        <w:t>:</w:t>
      </w:r>
    </w:p>
    <w:p w14:paraId="1609714D" w14:textId="77777777" w:rsidR="005B4779" w:rsidRDefault="005B4779" w:rsidP="009560FB">
      <w:pPr>
        <w:pStyle w:val="ListParagraph"/>
        <w:numPr>
          <w:ilvl w:val="0"/>
          <w:numId w:val="6"/>
        </w:numPr>
      </w:pPr>
      <w:r>
        <w:t>A</w:t>
      </w:r>
      <w:r w:rsidRPr="00963F37">
        <w:t xml:space="preserve"> generic AppGyver solution with the ability to be extended to fit </w:t>
      </w:r>
      <w:r>
        <w:t>further</w:t>
      </w:r>
      <w:r w:rsidRPr="00963F37">
        <w:t xml:space="preserve"> need</w:t>
      </w:r>
      <w:r>
        <w:t>s.</w:t>
      </w:r>
    </w:p>
    <w:p w14:paraId="24602674" w14:textId="75D8FFDF" w:rsidR="005B4779" w:rsidRPr="00963F37" w:rsidRDefault="005B4779" w:rsidP="009560FB">
      <w:pPr>
        <w:pStyle w:val="ListParagraph"/>
        <w:numPr>
          <w:ilvl w:val="0"/>
          <w:numId w:val="6"/>
        </w:numPr>
      </w:pPr>
      <w:r>
        <w:t>A set of</w:t>
      </w:r>
      <w:r w:rsidRPr="00963F37">
        <w:t xml:space="preserve"> generic </w:t>
      </w:r>
      <w:r>
        <w:t xml:space="preserve">CORTEX </w:t>
      </w:r>
      <w:r w:rsidRPr="00963F37">
        <w:t>module</w:t>
      </w:r>
      <w:r>
        <w:t>s</w:t>
      </w:r>
      <w:r w:rsidRPr="00963F37">
        <w:t xml:space="preserve"> which handles authentication, service requests, process executions, and much more.</w:t>
      </w:r>
    </w:p>
    <w:p w14:paraId="571CEF20" w14:textId="019DDD3B" w:rsidR="005B4779" w:rsidRPr="00963F37" w:rsidRDefault="005B4779" w:rsidP="00E0477B">
      <w:r w:rsidRPr="00963F37">
        <w:t>The Web Application itself offers two core methods of interacting with automation:</w:t>
      </w:r>
    </w:p>
    <w:p w14:paraId="0C0E83DB" w14:textId="77777777" w:rsidR="005B4779" w:rsidRPr="00411183" w:rsidRDefault="005B4779" w:rsidP="00D97F7F">
      <w:pPr>
        <w:pStyle w:val="Heading3"/>
      </w:pPr>
      <w:r w:rsidRPr="00411183">
        <w:t>UI-Driven Process (Service Request)</w:t>
      </w:r>
    </w:p>
    <w:p w14:paraId="23E52B3F" w14:textId="77777777" w:rsidR="005B4779" w:rsidRPr="00963F37" w:rsidRDefault="005B4779" w:rsidP="009560FB">
      <w:pPr>
        <w:pStyle w:val="ListParagraph"/>
        <w:numPr>
          <w:ilvl w:val="0"/>
          <w:numId w:val="7"/>
        </w:numPr>
      </w:pPr>
      <w:r w:rsidRPr="00963F37">
        <w:t>This is a service request catalogue including role-based access control, configurable from the admin settings within the Web App.</w:t>
      </w:r>
    </w:p>
    <w:p w14:paraId="29B8DCB1" w14:textId="77777777" w:rsidR="005B4779" w:rsidRPr="00963F37" w:rsidRDefault="005B4779" w:rsidP="009560FB">
      <w:pPr>
        <w:pStyle w:val="ListParagraph"/>
        <w:numPr>
          <w:ilvl w:val="0"/>
          <w:numId w:val="7"/>
        </w:numPr>
      </w:pPr>
      <w:r w:rsidRPr="00963F37">
        <w:t xml:space="preserve">Each Service Request can consist of any number of UIs, and each UI can integrate with any number of </w:t>
      </w:r>
      <w:r>
        <w:t xml:space="preserve">CORTEX </w:t>
      </w:r>
      <w:r w:rsidRPr="00963F37">
        <w:t>Flows.</w:t>
      </w:r>
    </w:p>
    <w:p w14:paraId="33F72CBF" w14:textId="77777777" w:rsidR="005B4779" w:rsidRPr="00963F37" w:rsidRDefault="005B4779" w:rsidP="009560FB">
      <w:pPr>
        <w:pStyle w:val="ListParagraph"/>
        <w:numPr>
          <w:ilvl w:val="0"/>
          <w:numId w:val="7"/>
        </w:numPr>
      </w:pPr>
      <w:r w:rsidRPr="00963F37">
        <w:t xml:space="preserve">Every </w:t>
      </w:r>
      <w:r>
        <w:t xml:space="preserve">CORTEX </w:t>
      </w:r>
      <w:r w:rsidRPr="00963F37">
        <w:t>interaction from a UI will require its own flow, and AppGyver will handle the actions, responses, and navigation – essentially in control of ‘orchestrating’ the process.</w:t>
      </w:r>
    </w:p>
    <w:p w14:paraId="3BD298F4" w14:textId="73964059" w:rsidR="005B4779" w:rsidRPr="00963F37" w:rsidRDefault="005B4779" w:rsidP="009560FB">
      <w:pPr>
        <w:pStyle w:val="ListParagraph"/>
        <w:numPr>
          <w:ilvl w:val="0"/>
          <w:numId w:val="7"/>
        </w:numPr>
      </w:pPr>
      <w:r w:rsidRPr="00963F37">
        <w:t>These processes must be initiated by a user, from the relevant service request.</w:t>
      </w:r>
    </w:p>
    <w:p w14:paraId="19429359" w14:textId="77777777" w:rsidR="005B4779" w:rsidRPr="00963F37" w:rsidRDefault="005B4779" w:rsidP="00403DF3">
      <w:pPr>
        <w:pStyle w:val="WeAreCORTEXEmphasis"/>
      </w:pPr>
      <w:r w:rsidRPr="00963F37">
        <w:t>An example of a UI-Driven Process would be a traditional web-based wizard to break data entry into a series of screens, guiding the user through completing a task.</w:t>
      </w:r>
    </w:p>
    <w:p w14:paraId="2A1B747B" w14:textId="77777777" w:rsidR="005B4779" w:rsidRPr="00411183" w:rsidRDefault="005B4779" w:rsidP="00403DF3">
      <w:pPr>
        <w:pStyle w:val="Heading3"/>
      </w:pPr>
      <w:r w:rsidRPr="00411183">
        <w:lastRenderedPageBreak/>
        <w:t>Process-Driven UI (Process Flow and User Tasks)</w:t>
      </w:r>
    </w:p>
    <w:p w14:paraId="7A506088" w14:textId="77777777" w:rsidR="005B4779" w:rsidRPr="00963F37" w:rsidRDefault="005B4779" w:rsidP="009560FB">
      <w:pPr>
        <w:pStyle w:val="ListParagraph"/>
        <w:numPr>
          <w:ilvl w:val="0"/>
          <w:numId w:val="8"/>
        </w:numPr>
      </w:pPr>
      <w:r w:rsidRPr="00963F37">
        <w:t>This handles user interactions for a process which may or may not be triggered by a user.</w:t>
      </w:r>
    </w:p>
    <w:p w14:paraId="7894370A" w14:textId="77777777" w:rsidR="005B4779" w:rsidRPr="00963F37" w:rsidRDefault="005B4779" w:rsidP="009560FB">
      <w:pPr>
        <w:pStyle w:val="ListParagraph"/>
        <w:numPr>
          <w:ilvl w:val="0"/>
          <w:numId w:val="8"/>
        </w:numPr>
      </w:pPr>
      <w:r w:rsidRPr="00963F37">
        <w:t xml:space="preserve">The process is developed and run entirely in </w:t>
      </w:r>
      <w:r>
        <w:t>CORTEX</w:t>
      </w:r>
      <w:r w:rsidRPr="00963F37">
        <w:t>, only breaking for user entry if / when required.</w:t>
      </w:r>
    </w:p>
    <w:p w14:paraId="691081BA" w14:textId="77777777" w:rsidR="005B4779" w:rsidRPr="00963F37" w:rsidRDefault="005B4779" w:rsidP="009560FB">
      <w:pPr>
        <w:pStyle w:val="ListParagraph"/>
        <w:numPr>
          <w:ilvl w:val="0"/>
          <w:numId w:val="8"/>
        </w:numPr>
      </w:pPr>
      <w:r w:rsidRPr="00963F37">
        <w:t>Users can view the pending user interactions from a dashboard, which also supports role-based access control.</w:t>
      </w:r>
      <w:r>
        <w:t xml:space="preserve"> </w:t>
      </w:r>
      <w:r w:rsidRPr="00963F37">
        <w:t>This can be configured at an individual task level, providing much more fine-grain control of the process.</w:t>
      </w:r>
    </w:p>
    <w:p w14:paraId="736FEAB5" w14:textId="1F0A3421" w:rsidR="005B4779" w:rsidRDefault="005B4779" w:rsidP="009560FB">
      <w:pPr>
        <w:pStyle w:val="ListParagraph"/>
        <w:numPr>
          <w:ilvl w:val="0"/>
          <w:numId w:val="8"/>
        </w:numPr>
      </w:pPr>
      <w:r w:rsidRPr="00963F37">
        <w:t xml:space="preserve">The components to interact with </w:t>
      </w:r>
      <w:r>
        <w:t xml:space="preserve">CORTEX </w:t>
      </w:r>
      <w:r w:rsidRPr="00963F37">
        <w:t>are all generic (instead of many bespoke flows for the UI), leaving just the end UIs to be created.</w:t>
      </w:r>
    </w:p>
    <w:p w14:paraId="278C0E54" w14:textId="77777777" w:rsidR="005B4779" w:rsidRPr="00963F37" w:rsidRDefault="005B4779" w:rsidP="005B4779">
      <w:pPr>
        <w:pStyle w:val="WeAreCORTEXEmphasis"/>
      </w:pPr>
      <w:r w:rsidRPr="00963F37">
        <w:t>An example of a Process-Driven UI would be any process that requires a manual approval step as part of its otherwise fully automated execution.</w:t>
      </w:r>
    </w:p>
    <w:p w14:paraId="430E67A2" w14:textId="77777777" w:rsidR="005B4779" w:rsidRPr="00963F37" w:rsidRDefault="005B4779" w:rsidP="00E0477B">
      <w:r w:rsidRPr="00963F37">
        <w:t>The solution includes Role-Based Access Control via Active Directory, which is managed from</w:t>
      </w:r>
      <w:r>
        <w:t xml:space="preserve"> the</w:t>
      </w:r>
      <w:r w:rsidRPr="00963F37">
        <w:t xml:space="preserve"> </w:t>
      </w:r>
      <w:r>
        <w:t xml:space="preserve">CORTEX </w:t>
      </w:r>
      <w:r w:rsidRPr="00963F37">
        <w:t xml:space="preserve">Interaction Portal (via </w:t>
      </w:r>
      <w:r>
        <w:t xml:space="preserve">CORTEX </w:t>
      </w:r>
      <w:r w:rsidRPr="00963F37">
        <w:t>flows).</w:t>
      </w:r>
    </w:p>
    <w:p w14:paraId="1AAA97C2" w14:textId="77777777" w:rsidR="005B4779" w:rsidRPr="00963F37" w:rsidRDefault="005B4779" w:rsidP="005B4779">
      <w:pPr>
        <w:pStyle w:val="Heading1"/>
      </w:pPr>
      <w:bookmarkStart w:id="22" w:name="_Toc142058786"/>
      <w:bookmarkStart w:id="23" w:name="_Toc143175753"/>
      <w:r w:rsidRPr="00963F37">
        <w:lastRenderedPageBreak/>
        <w:t xml:space="preserve">Log </w:t>
      </w:r>
      <w:r>
        <w:t>I</w:t>
      </w:r>
      <w:r w:rsidRPr="00963F37">
        <w:t>n</w:t>
      </w:r>
      <w:bookmarkEnd w:id="19"/>
      <w:bookmarkEnd w:id="22"/>
      <w:bookmarkEnd w:id="23"/>
    </w:p>
    <w:p w14:paraId="1D8CA227" w14:textId="77777777" w:rsidR="005B4779" w:rsidRPr="00963F37" w:rsidRDefault="005B4779" w:rsidP="00E0477B">
      <w:r w:rsidRPr="00963F37">
        <w:t xml:space="preserve">To access </w:t>
      </w:r>
      <w:r>
        <w:t xml:space="preserve">CORTEX </w:t>
      </w:r>
      <w:r w:rsidRPr="00963F37">
        <w:t>Interaction Portal, navigate to the URL provided by your system administrator.</w:t>
      </w:r>
    </w:p>
    <w:p w14:paraId="1A85AEB5" w14:textId="4CD93640" w:rsidR="005B4779" w:rsidRPr="00963F37" w:rsidRDefault="005B4779" w:rsidP="00E0477B">
      <w:r w:rsidRPr="00963F37">
        <w:t>A login screen will be displayed:</w:t>
      </w:r>
    </w:p>
    <w:p w14:paraId="377357CE" w14:textId="277AB927" w:rsidR="005B4779" w:rsidRPr="00963F37" w:rsidRDefault="005B4779" w:rsidP="00E0477B">
      <w:r w:rsidRPr="00963F37">
        <w:rPr>
          <w:noProof/>
        </w:rPr>
        <w:drawing>
          <wp:inline distT="0" distB="0" distL="0" distR="0" wp14:anchorId="618B0352" wp14:editId="0BE16480">
            <wp:extent cx="3261831" cy="3183147"/>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6"/>
                    <a:stretch>
                      <a:fillRect/>
                    </a:stretch>
                  </pic:blipFill>
                  <pic:spPr>
                    <a:xfrm>
                      <a:off x="0" y="0"/>
                      <a:ext cx="3265590" cy="3186816"/>
                    </a:xfrm>
                    <a:prstGeom prst="rect">
                      <a:avLst/>
                    </a:prstGeom>
                  </pic:spPr>
                </pic:pic>
              </a:graphicData>
            </a:graphic>
          </wp:inline>
        </w:drawing>
      </w:r>
    </w:p>
    <w:p w14:paraId="5EFC5566" w14:textId="77777777" w:rsidR="005B4779" w:rsidRPr="00963F37" w:rsidRDefault="005B4779" w:rsidP="00E0477B">
      <w:r w:rsidRPr="00963F37">
        <w:t>Enter domain credentials, as above, and select ‘Log in’.</w:t>
      </w:r>
    </w:p>
    <w:p w14:paraId="1165028C" w14:textId="77777777" w:rsidR="005B4779" w:rsidRPr="00963F37" w:rsidRDefault="005B4779" w:rsidP="005B4779">
      <w:pPr>
        <w:pStyle w:val="Heading1"/>
      </w:pPr>
      <w:bookmarkStart w:id="24" w:name="_Toc130542960"/>
      <w:bookmarkStart w:id="25" w:name="_Toc142058787"/>
      <w:bookmarkStart w:id="26" w:name="_Toc143175754"/>
      <w:r w:rsidRPr="00963F37">
        <w:lastRenderedPageBreak/>
        <w:t>Home Page</w:t>
      </w:r>
      <w:bookmarkEnd w:id="24"/>
      <w:bookmarkEnd w:id="25"/>
      <w:bookmarkEnd w:id="26"/>
    </w:p>
    <w:p w14:paraId="6B1F7C30" w14:textId="77777777" w:rsidR="005B4779" w:rsidRDefault="005B4779" w:rsidP="00E0477B">
      <w:r w:rsidRPr="00963F37">
        <w:t>After logging in as a non-administrator user, the user will be presented with a home page as shown below.</w:t>
      </w:r>
    </w:p>
    <w:p w14:paraId="31EC3AA5" w14:textId="77777777" w:rsidR="005B4779" w:rsidRPr="00963F37" w:rsidRDefault="005B4779" w:rsidP="00E0477B">
      <w:r w:rsidRPr="00065AA8">
        <w:rPr>
          <w:noProof/>
        </w:rPr>
        <w:drawing>
          <wp:inline distT="0" distB="0" distL="0" distR="0" wp14:anchorId="23873C25" wp14:editId="161B1782">
            <wp:extent cx="5274310" cy="2519680"/>
            <wp:effectExtent l="0" t="0" r="2540" b="0"/>
            <wp:docPr id="17" name="Picture 1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low confidence"/>
                    <pic:cNvPicPr/>
                  </pic:nvPicPr>
                  <pic:blipFill>
                    <a:blip r:embed="rId17"/>
                    <a:stretch>
                      <a:fillRect/>
                    </a:stretch>
                  </pic:blipFill>
                  <pic:spPr>
                    <a:xfrm>
                      <a:off x="0" y="0"/>
                      <a:ext cx="5274310" cy="2519680"/>
                    </a:xfrm>
                    <a:prstGeom prst="rect">
                      <a:avLst/>
                    </a:prstGeom>
                  </pic:spPr>
                </pic:pic>
              </a:graphicData>
            </a:graphic>
          </wp:inline>
        </w:drawing>
      </w:r>
    </w:p>
    <w:p w14:paraId="68315AE2" w14:textId="77777777" w:rsidR="005B4779" w:rsidRPr="00963F37" w:rsidRDefault="005B4779" w:rsidP="00E0477B"/>
    <w:p w14:paraId="48787195" w14:textId="77777777" w:rsidR="005B4779" w:rsidRPr="00963F37" w:rsidRDefault="005B4779" w:rsidP="00E0477B">
      <w:r w:rsidRPr="00963F37">
        <w:t>From here, all users may navigate to the following pages:</w:t>
      </w:r>
    </w:p>
    <w:p w14:paraId="4FAA4708" w14:textId="77777777" w:rsidR="005B4779" w:rsidRPr="00963F37" w:rsidRDefault="005B4779" w:rsidP="009560FB">
      <w:pPr>
        <w:pStyle w:val="ListParagraph"/>
        <w:numPr>
          <w:ilvl w:val="0"/>
          <w:numId w:val="9"/>
        </w:numPr>
      </w:pPr>
      <w:r w:rsidRPr="00963F37">
        <w:t>Service Requests</w:t>
      </w:r>
    </w:p>
    <w:p w14:paraId="5273D8F1" w14:textId="77777777" w:rsidR="005B4779" w:rsidRPr="00963F37" w:rsidRDefault="005B4779" w:rsidP="009560FB">
      <w:pPr>
        <w:pStyle w:val="ListParagraph"/>
        <w:numPr>
          <w:ilvl w:val="0"/>
          <w:numId w:val="9"/>
        </w:numPr>
      </w:pPr>
      <w:r w:rsidRPr="00963F37">
        <w:t>Process Dashboard</w:t>
      </w:r>
    </w:p>
    <w:p w14:paraId="2FF89317" w14:textId="3B1FBDE9" w:rsidR="005B4779" w:rsidRPr="00963F37" w:rsidRDefault="005B4779" w:rsidP="009560FB">
      <w:pPr>
        <w:pStyle w:val="ListParagraph"/>
        <w:numPr>
          <w:ilvl w:val="0"/>
          <w:numId w:val="9"/>
        </w:numPr>
      </w:pPr>
      <w:r w:rsidRPr="00963F37">
        <w:t>My Process Dashboard</w:t>
      </w:r>
    </w:p>
    <w:p w14:paraId="3622C089" w14:textId="0E1EFEF8" w:rsidR="005B4779" w:rsidRDefault="005B4779" w:rsidP="00E0477B">
      <w:r w:rsidRPr="00963F37">
        <w:t>Users have the option to log out, so that they may log in with a different user that may have different permissions.</w:t>
      </w:r>
    </w:p>
    <w:p w14:paraId="1BF716AA" w14:textId="77777777" w:rsidR="001F506B" w:rsidRPr="00963F37" w:rsidRDefault="001F506B" w:rsidP="00E0477B"/>
    <w:p w14:paraId="6E412368" w14:textId="77777777" w:rsidR="005B4779" w:rsidRDefault="005B4779" w:rsidP="00E0477B">
      <w:r w:rsidRPr="00963F37">
        <w:t>Logging in as an administrator user, they will be presented with a home page with extra options, as shown below.</w:t>
      </w:r>
    </w:p>
    <w:p w14:paraId="53F82C3D" w14:textId="77777777" w:rsidR="005B4779" w:rsidRPr="00963F37" w:rsidRDefault="005B4779" w:rsidP="00E0477B">
      <w:r w:rsidRPr="00795112">
        <w:rPr>
          <w:noProof/>
        </w:rPr>
        <w:drawing>
          <wp:inline distT="0" distB="0" distL="0" distR="0" wp14:anchorId="28619551" wp14:editId="59B84386">
            <wp:extent cx="4839419" cy="2299685"/>
            <wp:effectExtent l="0" t="0" r="0" b="5715"/>
            <wp:docPr id="6" name="Picture 6"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font, design&#10;&#10;Description automatically generated"/>
                    <pic:cNvPicPr/>
                  </pic:nvPicPr>
                  <pic:blipFill>
                    <a:blip r:embed="rId18"/>
                    <a:stretch>
                      <a:fillRect/>
                    </a:stretch>
                  </pic:blipFill>
                  <pic:spPr>
                    <a:xfrm>
                      <a:off x="0" y="0"/>
                      <a:ext cx="4847446" cy="2303500"/>
                    </a:xfrm>
                    <a:prstGeom prst="rect">
                      <a:avLst/>
                    </a:prstGeom>
                  </pic:spPr>
                </pic:pic>
              </a:graphicData>
            </a:graphic>
          </wp:inline>
        </w:drawing>
      </w:r>
    </w:p>
    <w:p w14:paraId="752787D7" w14:textId="77777777" w:rsidR="005B4779" w:rsidRPr="00963F37" w:rsidRDefault="005B4779" w:rsidP="00E0477B">
      <w:r w:rsidRPr="00963F37">
        <w:lastRenderedPageBreak/>
        <w:t>In addition to the Service Requests and Task Dashboard, administrator users may navigate to the Admin Settings page using the option in the bottom left corner, above the ‘sign out’ button.</w:t>
      </w:r>
    </w:p>
    <w:p w14:paraId="08934855" w14:textId="77777777" w:rsidR="005B4779" w:rsidRPr="00963F37" w:rsidRDefault="005B4779" w:rsidP="005B4779">
      <w:pPr>
        <w:pStyle w:val="Heading1"/>
      </w:pPr>
      <w:bookmarkStart w:id="27" w:name="_Toc130542961"/>
      <w:bookmarkStart w:id="28" w:name="_Toc142058788"/>
      <w:bookmarkStart w:id="29" w:name="_Toc143175755"/>
      <w:r w:rsidRPr="00963F37">
        <w:lastRenderedPageBreak/>
        <w:t>Service Requests</w:t>
      </w:r>
      <w:bookmarkEnd w:id="27"/>
      <w:bookmarkEnd w:id="28"/>
      <w:bookmarkEnd w:id="29"/>
    </w:p>
    <w:p w14:paraId="698A2F51" w14:textId="5C51BEB6" w:rsidR="005B4779" w:rsidRPr="00963F37" w:rsidRDefault="005B4779" w:rsidP="00E0477B">
      <w:r w:rsidRPr="00963F37">
        <w:t>From the home page, select ‘Service Requests’. The user will be presented with the following menu from which they may select an automated process to trigger manually.</w:t>
      </w:r>
    </w:p>
    <w:p w14:paraId="1CB40953" w14:textId="22C2527E" w:rsidR="005B4779" w:rsidRPr="00963F37" w:rsidRDefault="005B4779" w:rsidP="00E0477B">
      <w:r w:rsidRPr="00963F37">
        <w:rPr>
          <w:noProof/>
        </w:rPr>
        <w:drawing>
          <wp:inline distT="0" distB="0" distL="0" distR="0" wp14:anchorId="1301AC42" wp14:editId="423A1B8B">
            <wp:extent cx="3686861" cy="2882689"/>
            <wp:effectExtent l="0" t="0" r="8890" b="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19"/>
                    <a:stretch>
                      <a:fillRect/>
                    </a:stretch>
                  </pic:blipFill>
                  <pic:spPr>
                    <a:xfrm>
                      <a:off x="0" y="0"/>
                      <a:ext cx="3689538" cy="2884782"/>
                    </a:xfrm>
                    <a:prstGeom prst="rect">
                      <a:avLst/>
                    </a:prstGeom>
                  </pic:spPr>
                </pic:pic>
              </a:graphicData>
            </a:graphic>
          </wp:inline>
        </w:drawing>
      </w:r>
    </w:p>
    <w:p w14:paraId="5C2A9B1F" w14:textId="2ACFED57" w:rsidR="005B4779" w:rsidRPr="00963F37" w:rsidRDefault="005B4779" w:rsidP="00E0477B">
      <w:r w:rsidRPr="00963F37">
        <w:t>Selecting a service request (designated by a</w:t>
      </w:r>
      <w:r>
        <w:t>n</w:t>
      </w:r>
      <w:r w:rsidRPr="00963F37">
        <w:t xml:space="preserve"> </w:t>
      </w:r>
      <w:r>
        <w:t>arrow</w:t>
      </w:r>
      <w:r w:rsidRPr="00963F37">
        <w:t xml:space="preserve"> icon) will display details about the process that will be kicked off, as well as the option to start it.</w:t>
      </w:r>
    </w:p>
    <w:p w14:paraId="57E269B2" w14:textId="5BFC3BD1" w:rsidR="005B4779" w:rsidRPr="00963F37" w:rsidRDefault="005B4779" w:rsidP="00E0477B">
      <w:r w:rsidRPr="00963F37">
        <w:rPr>
          <w:noProof/>
        </w:rPr>
        <w:drawing>
          <wp:inline distT="0" distB="0" distL="0" distR="0" wp14:anchorId="4A3F8CD8" wp14:editId="030B2326">
            <wp:extent cx="3635655" cy="2528600"/>
            <wp:effectExtent l="0" t="0" r="3175" b="508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0"/>
                    <a:stretch>
                      <a:fillRect/>
                    </a:stretch>
                  </pic:blipFill>
                  <pic:spPr>
                    <a:xfrm>
                      <a:off x="0" y="0"/>
                      <a:ext cx="3647456" cy="2536808"/>
                    </a:xfrm>
                    <a:prstGeom prst="rect">
                      <a:avLst/>
                    </a:prstGeom>
                  </pic:spPr>
                </pic:pic>
              </a:graphicData>
            </a:graphic>
          </wp:inline>
        </w:drawing>
      </w:r>
      <w:r w:rsidRPr="00963F37">
        <w:br w:type="page"/>
      </w:r>
    </w:p>
    <w:p w14:paraId="59DF4080" w14:textId="2A734AAB" w:rsidR="005B4779" w:rsidRPr="00963F37" w:rsidRDefault="005B4779" w:rsidP="00E0477B">
      <w:r w:rsidRPr="00963F37">
        <w:lastRenderedPageBreak/>
        <w:t xml:space="preserve">Selecting a group (designated by a folder icon) will display the contents of the group, </w:t>
      </w:r>
      <w:r>
        <w:t xml:space="preserve">either </w:t>
      </w:r>
      <w:r w:rsidRPr="00963F37">
        <w:t>other sub-groups or service requests.</w:t>
      </w:r>
    </w:p>
    <w:p w14:paraId="5C50226D" w14:textId="16C5C0D4" w:rsidR="005B4779" w:rsidRPr="00963F37" w:rsidRDefault="005B4779" w:rsidP="00E0477B">
      <w:r w:rsidRPr="00963F37">
        <w:rPr>
          <w:noProof/>
        </w:rPr>
        <w:drawing>
          <wp:inline distT="0" distB="0" distL="0" distR="0" wp14:anchorId="5D5012C3" wp14:editId="63ECB841">
            <wp:extent cx="4023360" cy="3032041"/>
            <wp:effectExtent l="0" t="0" r="0" b="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21"/>
                    <a:stretch>
                      <a:fillRect/>
                    </a:stretch>
                  </pic:blipFill>
                  <pic:spPr>
                    <a:xfrm>
                      <a:off x="0" y="0"/>
                      <a:ext cx="4031302" cy="3038026"/>
                    </a:xfrm>
                    <a:prstGeom prst="rect">
                      <a:avLst/>
                    </a:prstGeom>
                  </pic:spPr>
                </pic:pic>
              </a:graphicData>
            </a:graphic>
          </wp:inline>
        </w:drawing>
      </w:r>
    </w:p>
    <w:p w14:paraId="4FC130CD" w14:textId="1671774A" w:rsidR="005B4779" w:rsidRPr="00963F37" w:rsidRDefault="005B4779" w:rsidP="00E0477B">
      <w:pPr>
        <w:pStyle w:val="WeAreCORTEXEmphasis"/>
      </w:pPr>
      <w:r w:rsidRPr="00963F37">
        <w:t>Note the breadcrumb component above the list of service requests. This allows a user to navigate up and down a complex group hierarchy.</w:t>
      </w:r>
    </w:p>
    <w:p w14:paraId="028933CA" w14:textId="267C5CA5" w:rsidR="005B4779" w:rsidRPr="00963F37" w:rsidRDefault="005B4779" w:rsidP="00E0477B">
      <w:r w:rsidRPr="00963F37">
        <w:t>Selecting a service request, then ‘Start’ in the right-hand panel, will initiate the UI page associated with this service request, leading the user though whatever pages have been built for the UI-driven process.</w:t>
      </w:r>
    </w:p>
    <w:p w14:paraId="64946FF9" w14:textId="77777777" w:rsidR="005B4779" w:rsidRPr="00963F37" w:rsidRDefault="005B4779" w:rsidP="00E0477B">
      <w:r w:rsidRPr="00963F37">
        <w:t>For example:</w:t>
      </w:r>
    </w:p>
    <w:p w14:paraId="2D988804" w14:textId="77777777" w:rsidR="005B4779" w:rsidRPr="00963F37" w:rsidRDefault="005B4779" w:rsidP="00E0477B">
      <w:r w:rsidRPr="00963F37">
        <w:rPr>
          <w:noProof/>
        </w:rPr>
        <w:drawing>
          <wp:inline distT="0" distB="0" distL="0" distR="0" wp14:anchorId="0B65784C" wp14:editId="4EC4B78D">
            <wp:extent cx="5278120" cy="2574925"/>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2"/>
                    <a:stretch>
                      <a:fillRect/>
                    </a:stretch>
                  </pic:blipFill>
                  <pic:spPr>
                    <a:xfrm>
                      <a:off x="0" y="0"/>
                      <a:ext cx="5278120" cy="2574925"/>
                    </a:xfrm>
                    <a:prstGeom prst="rect">
                      <a:avLst/>
                    </a:prstGeom>
                  </pic:spPr>
                </pic:pic>
              </a:graphicData>
            </a:graphic>
          </wp:inline>
        </w:drawing>
      </w:r>
    </w:p>
    <w:p w14:paraId="4FA6C2CA" w14:textId="77777777" w:rsidR="005B4779" w:rsidRPr="00963F37" w:rsidRDefault="005B4779" w:rsidP="005B4779">
      <w:pPr>
        <w:pStyle w:val="Heading1"/>
      </w:pPr>
      <w:bookmarkStart w:id="30" w:name="_Toc130542962"/>
      <w:bookmarkStart w:id="31" w:name="_Toc142058789"/>
      <w:bookmarkStart w:id="32" w:name="_Toc143175756"/>
      <w:r w:rsidRPr="00963F37">
        <w:lastRenderedPageBreak/>
        <w:t>Process Dashboard</w:t>
      </w:r>
      <w:bookmarkEnd w:id="30"/>
      <w:bookmarkEnd w:id="31"/>
      <w:bookmarkEnd w:id="32"/>
    </w:p>
    <w:p w14:paraId="4B8BA835" w14:textId="77777777" w:rsidR="005B4779" w:rsidRPr="00963F37" w:rsidRDefault="005B4779" w:rsidP="00E0477B">
      <w:r w:rsidRPr="00963F37">
        <w:t>From the home page, select ‘Process Dashboard’. This will display to the user all user processes, either currently running or completed within 24 hours, that they have permission to view.</w:t>
      </w:r>
    </w:p>
    <w:p w14:paraId="47C0D783" w14:textId="77777777" w:rsidR="005B4779" w:rsidRPr="00963F37" w:rsidRDefault="005B4779" w:rsidP="00E0477B">
      <w:r w:rsidRPr="00CF67F3">
        <w:rPr>
          <w:noProof/>
        </w:rPr>
        <w:drawing>
          <wp:inline distT="0" distB="0" distL="0" distR="0" wp14:anchorId="6BC2820C" wp14:editId="200400CB">
            <wp:extent cx="5274310" cy="2582545"/>
            <wp:effectExtent l="0" t="0" r="2540" b="8255"/>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3"/>
                    <a:stretch>
                      <a:fillRect/>
                    </a:stretch>
                  </pic:blipFill>
                  <pic:spPr>
                    <a:xfrm>
                      <a:off x="0" y="0"/>
                      <a:ext cx="5274310" cy="2582545"/>
                    </a:xfrm>
                    <a:prstGeom prst="rect">
                      <a:avLst/>
                    </a:prstGeom>
                  </pic:spPr>
                </pic:pic>
              </a:graphicData>
            </a:graphic>
          </wp:inline>
        </w:drawing>
      </w:r>
    </w:p>
    <w:p w14:paraId="4C18A9C3" w14:textId="77777777" w:rsidR="005B4779" w:rsidRPr="00963F37" w:rsidRDefault="005B4779" w:rsidP="00E0477B"/>
    <w:p w14:paraId="69356A44" w14:textId="0BFAE08A" w:rsidR="005B4779" w:rsidRDefault="005B4779" w:rsidP="00E0477B">
      <w:r>
        <w:t>Clicking</w:t>
      </w:r>
      <w:r w:rsidRPr="00963F37">
        <w:t xml:space="preserve"> the </w:t>
      </w:r>
      <w:r>
        <w:t xml:space="preserve">sync button below </w:t>
      </w:r>
      <w:r w:rsidRPr="00963F37">
        <w:t xml:space="preserve">the page title ‘Process Dashboard’ will refresh the data populating the page. Toggling ‘Auto Refresh’ </w:t>
      </w:r>
      <w:proofErr w:type="spellStart"/>
      <w:r w:rsidRPr="00963F37">
        <w:t>to on</w:t>
      </w:r>
      <w:proofErr w:type="spellEnd"/>
      <w:r w:rsidRPr="00963F37">
        <w:t xml:space="preserve"> will refresh the page every minute, with a countdown denoting the time until this occurs in seconds.</w:t>
      </w:r>
    </w:p>
    <w:p w14:paraId="2A438C80" w14:textId="77777777" w:rsidR="009E6BDA" w:rsidRPr="00963F37" w:rsidRDefault="009E6BDA" w:rsidP="00E0477B"/>
    <w:p w14:paraId="413A9708" w14:textId="77777777" w:rsidR="005B4779" w:rsidRPr="00963F37" w:rsidRDefault="005B4779" w:rsidP="00E0477B">
      <w:pPr>
        <w:pStyle w:val="Heading2"/>
      </w:pPr>
      <w:bookmarkStart w:id="33" w:name="_Toc142058790"/>
      <w:bookmarkStart w:id="34" w:name="_Toc143175757"/>
      <w:r w:rsidRPr="00963F37">
        <w:t>Process Execution View</w:t>
      </w:r>
      <w:bookmarkEnd w:id="33"/>
      <w:bookmarkEnd w:id="34"/>
    </w:p>
    <w:p w14:paraId="7FC0F00F" w14:textId="77777777" w:rsidR="005B4779" w:rsidRDefault="005B4779" w:rsidP="00E0477B">
      <w:r w:rsidRPr="00963F37">
        <w:t>The Process Execution View shows a table of processes currently executing or having completed within 24 hours.</w:t>
      </w:r>
    </w:p>
    <w:p w14:paraId="27C66DB5" w14:textId="77777777" w:rsidR="005B4779" w:rsidRPr="00963F37" w:rsidRDefault="005B4779" w:rsidP="00E0477B">
      <w:r w:rsidRPr="00633BD4">
        <w:rPr>
          <w:noProof/>
        </w:rPr>
        <w:drawing>
          <wp:inline distT="0" distB="0" distL="0" distR="0" wp14:anchorId="549F3E17" wp14:editId="7C1DEA18">
            <wp:extent cx="5274310" cy="2212975"/>
            <wp:effectExtent l="0" t="0" r="2540" b="0"/>
            <wp:docPr id="23" name="Picture 2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low confidence"/>
                    <pic:cNvPicPr/>
                  </pic:nvPicPr>
                  <pic:blipFill>
                    <a:blip r:embed="rId24"/>
                    <a:stretch>
                      <a:fillRect/>
                    </a:stretch>
                  </pic:blipFill>
                  <pic:spPr>
                    <a:xfrm>
                      <a:off x="0" y="0"/>
                      <a:ext cx="5274310" cy="2212975"/>
                    </a:xfrm>
                    <a:prstGeom prst="rect">
                      <a:avLst/>
                    </a:prstGeom>
                  </pic:spPr>
                </pic:pic>
              </a:graphicData>
            </a:graphic>
          </wp:inline>
        </w:drawing>
      </w:r>
    </w:p>
    <w:p w14:paraId="37982EA6" w14:textId="6BEA699A" w:rsidR="005B4779" w:rsidRPr="00963F37" w:rsidRDefault="005B4779" w:rsidP="00E0477B">
      <w:r w:rsidRPr="00963F37">
        <w:lastRenderedPageBreak/>
        <w:t xml:space="preserve">From </w:t>
      </w:r>
      <w:r>
        <w:t>left</w:t>
      </w:r>
      <w:r w:rsidRPr="00963F37">
        <w:t xml:space="preserve"> to </w:t>
      </w:r>
      <w:r>
        <w:t>right</w:t>
      </w:r>
      <w:r w:rsidRPr="00963F37">
        <w:t>, the columns are:</w:t>
      </w:r>
    </w:p>
    <w:tbl>
      <w:tblPr>
        <w:tblStyle w:val="TableProfessional"/>
        <w:tblW w:w="8330" w:type="dxa"/>
        <w:tblInd w:w="-116" w:type="dxa"/>
        <w:tblLook w:val="04A0" w:firstRow="1" w:lastRow="0" w:firstColumn="1" w:lastColumn="0" w:noHBand="0" w:noVBand="1"/>
      </w:tblPr>
      <w:tblGrid>
        <w:gridCol w:w="1668"/>
        <w:gridCol w:w="6662"/>
      </w:tblGrid>
      <w:tr w:rsidR="005B4779" w:rsidRPr="00963F37" w14:paraId="3C2D3D82" w14:textId="77777777" w:rsidTr="007E12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4427AB5" w14:textId="77777777" w:rsidR="005B4779" w:rsidRPr="00AB2F44" w:rsidRDefault="005B4779" w:rsidP="00E0477B">
            <w:r w:rsidRPr="00AB2F44">
              <w:t>Column Name</w:t>
            </w:r>
          </w:p>
        </w:tc>
        <w:tc>
          <w:tcPr>
            <w:tcW w:w="6662" w:type="dxa"/>
          </w:tcPr>
          <w:p w14:paraId="656A5AE0" w14:textId="77777777" w:rsidR="005B4779" w:rsidRPr="00AB2F44" w:rsidRDefault="005B4779" w:rsidP="00E0477B">
            <w:pPr>
              <w:cnfStyle w:val="100000000000" w:firstRow="1" w:lastRow="0" w:firstColumn="0" w:lastColumn="0" w:oddVBand="0" w:evenVBand="0" w:oddHBand="0" w:evenHBand="0" w:firstRowFirstColumn="0" w:firstRowLastColumn="0" w:lastRowFirstColumn="0" w:lastRowLastColumn="0"/>
            </w:pPr>
            <w:r w:rsidRPr="00AB2F44">
              <w:t>Description</w:t>
            </w:r>
          </w:p>
        </w:tc>
      </w:tr>
      <w:tr w:rsidR="005B4779" w:rsidRPr="00963F37" w14:paraId="77B1CD10" w14:textId="77777777" w:rsidTr="007E1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E9D80EA" w14:textId="77777777" w:rsidR="005B4779" w:rsidRPr="00AB2F44" w:rsidRDefault="005B4779" w:rsidP="00E0477B">
            <w:r>
              <w:t>Task</w:t>
            </w:r>
          </w:p>
        </w:tc>
        <w:tc>
          <w:tcPr>
            <w:tcW w:w="6662" w:type="dxa"/>
          </w:tcPr>
          <w:p w14:paraId="6B675EEE" w14:textId="77777777" w:rsidR="005B4779" w:rsidRPr="00AB2F44" w:rsidRDefault="005B4779" w:rsidP="00E0477B">
            <w:pPr>
              <w:cnfStyle w:val="000000100000" w:firstRow="0" w:lastRow="0" w:firstColumn="0" w:lastColumn="0" w:oddVBand="0" w:evenVBand="0" w:oddHBand="1" w:evenHBand="0" w:firstRowFirstColumn="0" w:firstRowLastColumn="0" w:lastRowFirstColumn="0" w:lastRowLastColumn="0"/>
            </w:pPr>
            <w:r w:rsidRPr="00AB2F44">
              <w:t>The unique reference of this execution of the process, as well as a task name if a task is pending.</w:t>
            </w:r>
          </w:p>
        </w:tc>
      </w:tr>
      <w:tr w:rsidR="005B4779" w:rsidRPr="00963F37" w14:paraId="5BC35F06" w14:textId="77777777" w:rsidTr="007E12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7B14E1B5" w14:textId="77777777" w:rsidR="005B4779" w:rsidRPr="00AB2F44" w:rsidRDefault="005B4779" w:rsidP="00E0477B">
            <w:r w:rsidRPr="00AB2F44">
              <w:t>Process</w:t>
            </w:r>
          </w:p>
        </w:tc>
        <w:tc>
          <w:tcPr>
            <w:tcW w:w="6662" w:type="dxa"/>
          </w:tcPr>
          <w:p w14:paraId="6B23E98B" w14:textId="77777777" w:rsidR="005B4779" w:rsidRPr="00AB2F44" w:rsidRDefault="005B4779" w:rsidP="00E0477B">
            <w:pPr>
              <w:cnfStyle w:val="000000010000" w:firstRow="0" w:lastRow="0" w:firstColumn="0" w:lastColumn="0" w:oddVBand="0" w:evenVBand="0" w:oddHBand="0" w:evenHBand="1" w:firstRowFirstColumn="0" w:firstRowLastColumn="0" w:lastRowFirstColumn="0" w:lastRowLastColumn="0"/>
            </w:pPr>
            <w:r w:rsidRPr="00AB2F44">
              <w:t>The name of the process.</w:t>
            </w:r>
          </w:p>
        </w:tc>
      </w:tr>
      <w:tr w:rsidR="005B4779" w:rsidRPr="00963F37" w14:paraId="62C255F3" w14:textId="77777777" w:rsidTr="007E1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712147D0" w14:textId="77777777" w:rsidR="005B4779" w:rsidRPr="00AB2F44" w:rsidRDefault="005B4779" w:rsidP="00E0477B">
            <w:r w:rsidRPr="00AB2F44">
              <w:t>Status</w:t>
            </w:r>
          </w:p>
        </w:tc>
        <w:tc>
          <w:tcPr>
            <w:tcW w:w="6662" w:type="dxa"/>
          </w:tcPr>
          <w:p w14:paraId="24CCE037" w14:textId="77777777" w:rsidR="005B4779" w:rsidRPr="00AB2F44" w:rsidRDefault="005B4779" w:rsidP="00E0477B">
            <w:pPr>
              <w:cnfStyle w:val="000000100000" w:firstRow="0" w:lastRow="0" w:firstColumn="0" w:lastColumn="0" w:oddVBand="0" w:evenVBand="0" w:oddHBand="1" w:evenHBand="0" w:firstRowFirstColumn="0" w:firstRowLastColumn="0" w:lastRowFirstColumn="0" w:lastRowLastColumn="0"/>
            </w:pPr>
            <w:r w:rsidRPr="00AB2F44">
              <w:t>The status that the process execution is currently in.</w:t>
            </w:r>
          </w:p>
        </w:tc>
      </w:tr>
      <w:tr w:rsidR="005B4779" w:rsidRPr="00963F37" w14:paraId="78EE070C" w14:textId="77777777" w:rsidTr="007E12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4683F6A" w14:textId="77777777" w:rsidR="005B4779" w:rsidRPr="00AB2F44" w:rsidRDefault="005B4779" w:rsidP="00E0477B">
            <w:r w:rsidRPr="00AB2F44">
              <w:t>Start Date</w:t>
            </w:r>
          </w:p>
        </w:tc>
        <w:tc>
          <w:tcPr>
            <w:tcW w:w="6662" w:type="dxa"/>
          </w:tcPr>
          <w:p w14:paraId="3E55B42D" w14:textId="77777777" w:rsidR="005B4779" w:rsidRPr="00AB2F44" w:rsidRDefault="005B4779" w:rsidP="00E0477B">
            <w:pPr>
              <w:cnfStyle w:val="000000010000" w:firstRow="0" w:lastRow="0" w:firstColumn="0" w:lastColumn="0" w:oddVBand="0" w:evenVBand="0" w:oddHBand="0" w:evenHBand="1" w:firstRowFirstColumn="0" w:firstRowLastColumn="0" w:lastRowFirstColumn="0" w:lastRowLastColumn="0"/>
            </w:pPr>
            <w:r w:rsidRPr="00AB2F44">
              <w:t>The time at which the process execution began.</w:t>
            </w:r>
          </w:p>
        </w:tc>
      </w:tr>
      <w:tr w:rsidR="005B4779" w:rsidRPr="00963F37" w14:paraId="19A4F5D0" w14:textId="77777777" w:rsidTr="007E1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E915C5B" w14:textId="77777777" w:rsidR="005B4779" w:rsidRPr="00AB2F44" w:rsidRDefault="005B4779" w:rsidP="00E0477B">
            <w:r w:rsidRPr="00AB2F44">
              <w:t>Pending time</w:t>
            </w:r>
          </w:p>
        </w:tc>
        <w:tc>
          <w:tcPr>
            <w:tcW w:w="6662" w:type="dxa"/>
          </w:tcPr>
          <w:p w14:paraId="0990F8C9" w14:textId="77777777" w:rsidR="005B4779" w:rsidRPr="00AB2F44" w:rsidRDefault="005B4779" w:rsidP="00E0477B">
            <w:pPr>
              <w:cnfStyle w:val="000000100000" w:firstRow="0" w:lastRow="0" w:firstColumn="0" w:lastColumn="0" w:oddVBand="0" w:evenVBand="0" w:oddHBand="1" w:evenHBand="0" w:firstRowFirstColumn="0" w:firstRowLastColumn="0" w:lastRowFirstColumn="0" w:lastRowLastColumn="0"/>
            </w:pPr>
            <w:r w:rsidRPr="00AB2F44">
              <w:t>If a task is pending, the length of time it has been pending for</w:t>
            </w:r>
          </w:p>
        </w:tc>
      </w:tr>
      <w:tr w:rsidR="005B4779" w:rsidRPr="00963F37" w14:paraId="5A4956B2" w14:textId="77777777" w:rsidTr="007E12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876E847" w14:textId="77777777" w:rsidR="005B4779" w:rsidRPr="00AB2F44" w:rsidRDefault="005B4779" w:rsidP="00E0477B">
            <w:r w:rsidRPr="00AB2F44">
              <w:t>SLA Due Date</w:t>
            </w:r>
          </w:p>
        </w:tc>
        <w:tc>
          <w:tcPr>
            <w:tcW w:w="6662" w:type="dxa"/>
          </w:tcPr>
          <w:p w14:paraId="34B9E314" w14:textId="77777777" w:rsidR="005B4779" w:rsidRPr="00AB2F44" w:rsidRDefault="005B4779" w:rsidP="00E0477B">
            <w:pPr>
              <w:cnfStyle w:val="000000010000" w:firstRow="0" w:lastRow="0" w:firstColumn="0" w:lastColumn="0" w:oddVBand="0" w:evenVBand="0" w:oddHBand="0" w:evenHBand="1" w:firstRowFirstColumn="0" w:firstRowLastColumn="0" w:lastRowFirstColumn="0" w:lastRowLastColumn="0"/>
            </w:pPr>
            <w:r w:rsidRPr="00AB2F44">
              <w:t>If a task is pending, and it has an SLA Due Date, how many days are remaining until the SLA is breached.</w:t>
            </w:r>
          </w:p>
        </w:tc>
      </w:tr>
      <w:tr w:rsidR="005B4779" w:rsidRPr="00963F37" w14:paraId="35939A37" w14:textId="77777777" w:rsidTr="007E1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A8FE219" w14:textId="77777777" w:rsidR="005B4779" w:rsidRPr="00AB2F44" w:rsidRDefault="005B4779" w:rsidP="00E0477B">
            <w:r w:rsidRPr="00AB2F44">
              <w:t>Action</w:t>
            </w:r>
          </w:p>
        </w:tc>
        <w:tc>
          <w:tcPr>
            <w:tcW w:w="6662" w:type="dxa"/>
          </w:tcPr>
          <w:p w14:paraId="0CE1C774" w14:textId="77777777" w:rsidR="005B4779" w:rsidRDefault="005B4779" w:rsidP="00E0477B">
            <w:pPr>
              <w:cnfStyle w:val="000000100000" w:firstRow="0" w:lastRow="0" w:firstColumn="0" w:lastColumn="0" w:oddVBand="0" w:evenVBand="0" w:oddHBand="1" w:evenHBand="0" w:firstRowFirstColumn="0" w:firstRowLastColumn="0" w:lastRowFirstColumn="0" w:lastRowLastColumn="0"/>
            </w:pPr>
            <w:r w:rsidRPr="00AB2F44">
              <w:t xml:space="preserve">Select the </w:t>
            </w:r>
            <w:r>
              <w:t xml:space="preserve">‘eye’ </w:t>
            </w:r>
            <w:r w:rsidRPr="00AB2F44">
              <w:t>icon to be taken to the UI configured for a pending task, so that it may be completed.</w:t>
            </w:r>
          </w:p>
          <w:p w14:paraId="4CAD75F8" w14:textId="77777777" w:rsidR="005B4779" w:rsidRPr="00AB2F44" w:rsidRDefault="005B4779" w:rsidP="00E0477B">
            <w:pPr>
              <w:cnfStyle w:val="000000100000" w:firstRow="0" w:lastRow="0" w:firstColumn="0" w:lastColumn="0" w:oddVBand="0" w:evenVBand="0" w:oddHBand="1" w:evenHBand="0" w:firstRowFirstColumn="0" w:firstRowLastColumn="0" w:lastRowFirstColumn="0" w:lastRowLastColumn="0"/>
            </w:pPr>
            <w:r>
              <w:t>Select the ‘document’ icon to view the logs associated with the process execution</w:t>
            </w:r>
          </w:p>
        </w:tc>
      </w:tr>
    </w:tbl>
    <w:p w14:paraId="7A8FF1C4" w14:textId="77777777" w:rsidR="005B4779" w:rsidRPr="00963F37" w:rsidRDefault="005B4779" w:rsidP="00E0477B"/>
    <w:p w14:paraId="1011CB90" w14:textId="6C2E7F4A" w:rsidR="005B4779" w:rsidRPr="00963F37" w:rsidRDefault="005B4779" w:rsidP="00E0477B">
      <w:r w:rsidRPr="00963F37">
        <w:t>Each column may have its title selected, so that the table is sorted by its values, and specific records may be located using the search bar.</w:t>
      </w:r>
    </w:p>
    <w:p w14:paraId="15BB0D76" w14:textId="77777777" w:rsidR="005B4779" w:rsidRPr="00963F37" w:rsidRDefault="005B4779" w:rsidP="00E0477B">
      <w:pPr>
        <w:pStyle w:val="Heading2"/>
      </w:pPr>
      <w:bookmarkStart w:id="35" w:name="_Toc142058791"/>
      <w:bookmarkStart w:id="36" w:name="_Toc143175758"/>
      <w:r w:rsidRPr="00963F37">
        <w:t>Filters</w:t>
      </w:r>
      <w:bookmarkEnd w:id="35"/>
      <w:bookmarkEnd w:id="36"/>
    </w:p>
    <w:p w14:paraId="52E0D3BE" w14:textId="2F19246B" w:rsidR="005B4779" w:rsidRPr="00963F37" w:rsidRDefault="005B4779" w:rsidP="00E0477B">
      <w:r w:rsidRPr="00963F37">
        <w:t>Above the Process Execution View are a set of filters. These are dynamically generated based on the statuses and processes available and allow the Process Execution View to be filtered based on what is selected.</w:t>
      </w:r>
    </w:p>
    <w:p w14:paraId="19EAFF75" w14:textId="2D7B34EB" w:rsidR="005B4779" w:rsidRPr="00963F37" w:rsidRDefault="005B4779" w:rsidP="00E0477B">
      <w:r w:rsidRPr="00963F37">
        <w:rPr>
          <w:noProof/>
        </w:rPr>
        <w:drawing>
          <wp:inline distT="0" distB="0" distL="0" distR="0" wp14:anchorId="22AA9095" wp14:editId="7157FEE4">
            <wp:extent cx="4028536" cy="689971"/>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5"/>
                    <a:stretch>
                      <a:fillRect/>
                    </a:stretch>
                  </pic:blipFill>
                  <pic:spPr>
                    <a:xfrm>
                      <a:off x="0" y="0"/>
                      <a:ext cx="4079721" cy="698738"/>
                    </a:xfrm>
                    <a:prstGeom prst="rect">
                      <a:avLst/>
                    </a:prstGeom>
                  </pic:spPr>
                </pic:pic>
              </a:graphicData>
            </a:graphic>
          </wp:inline>
        </w:drawing>
      </w:r>
    </w:p>
    <w:p w14:paraId="09C39FB9" w14:textId="08ABCE3E" w:rsidR="005B4779" w:rsidRPr="00963F37" w:rsidRDefault="005B4779" w:rsidP="00E0477B">
      <w:r w:rsidRPr="00963F37">
        <w:t>For example, if the user wishes to see all Running or Cancelled executions of the ‘Order Management’ Process, then those filters should be selected as below:</w:t>
      </w:r>
    </w:p>
    <w:p w14:paraId="30D33022" w14:textId="77777777" w:rsidR="005B4779" w:rsidRPr="00963F37" w:rsidRDefault="005B4779" w:rsidP="00E0477B">
      <w:r w:rsidRPr="00963F37">
        <w:rPr>
          <w:noProof/>
        </w:rPr>
        <w:drawing>
          <wp:inline distT="0" distB="0" distL="0" distR="0" wp14:anchorId="424A3721" wp14:editId="27793D2D">
            <wp:extent cx="4192438" cy="782051"/>
            <wp:effectExtent l="0" t="0" r="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6"/>
                    <a:stretch>
                      <a:fillRect/>
                    </a:stretch>
                  </pic:blipFill>
                  <pic:spPr>
                    <a:xfrm>
                      <a:off x="0" y="0"/>
                      <a:ext cx="4224527" cy="788037"/>
                    </a:xfrm>
                    <a:prstGeom prst="rect">
                      <a:avLst/>
                    </a:prstGeom>
                  </pic:spPr>
                </pic:pic>
              </a:graphicData>
            </a:graphic>
          </wp:inline>
        </w:drawing>
      </w:r>
    </w:p>
    <w:p w14:paraId="30EA5D79" w14:textId="77777777" w:rsidR="005B4779" w:rsidRPr="00963F37" w:rsidRDefault="005B4779" w:rsidP="00E0477B"/>
    <w:p w14:paraId="71E32D77" w14:textId="202F4927" w:rsidR="00E66260" w:rsidRPr="00963F37" w:rsidRDefault="005B4779" w:rsidP="00E0477B">
      <w:r w:rsidRPr="00963F37">
        <w:t>Selecting ‘Reset’ will deselect all filters in that row.</w:t>
      </w:r>
    </w:p>
    <w:p w14:paraId="5212B1C8" w14:textId="77777777" w:rsidR="005B4779" w:rsidRPr="00963F37" w:rsidRDefault="005B4779" w:rsidP="00E0477B">
      <w:pPr>
        <w:pStyle w:val="Heading2"/>
      </w:pPr>
      <w:bookmarkStart w:id="37" w:name="_Toc142058792"/>
      <w:bookmarkStart w:id="38" w:name="_Toc143175759"/>
      <w:r w:rsidRPr="00963F37">
        <w:lastRenderedPageBreak/>
        <w:t>Queues</w:t>
      </w:r>
      <w:bookmarkEnd w:id="37"/>
      <w:bookmarkEnd w:id="38"/>
    </w:p>
    <w:p w14:paraId="23986144" w14:textId="7BAA8C0F" w:rsidR="005B4779" w:rsidRPr="00963F37" w:rsidRDefault="005B4779" w:rsidP="00E0477B">
      <w:r w:rsidRPr="00963F37">
        <w:t>Above the filters, there is a collapsible menu allowing the user to navigate to dedicated ‘queues’ for each process configured, and for a set of pre-defined execution statuses.</w:t>
      </w:r>
      <w:commentRangeStart w:id="39"/>
      <w:commentRangeStart w:id="40"/>
      <w:commentRangeEnd w:id="39"/>
      <w:r w:rsidRPr="00963F37">
        <w:commentReference w:id="39"/>
      </w:r>
      <w:commentRangeEnd w:id="40"/>
      <w:r w:rsidRPr="00963F37">
        <w:commentReference w:id="40"/>
      </w:r>
    </w:p>
    <w:p w14:paraId="2A1BCC46" w14:textId="7626CD53" w:rsidR="005B4779" w:rsidRPr="00963F37" w:rsidRDefault="005B4779" w:rsidP="00E0477B">
      <w:r w:rsidRPr="00963F37">
        <w:rPr>
          <w:noProof/>
        </w:rPr>
        <w:drawing>
          <wp:inline distT="0" distB="0" distL="0" distR="0" wp14:anchorId="7609F4A6" wp14:editId="76FB77C4">
            <wp:extent cx="4747565" cy="805921"/>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1"/>
                    <a:stretch>
                      <a:fillRect/>
                    </a:stretch>
                  </pic:blipFill>
                  <pic:spPr>
                    <a:xfrm>
                      <a:off x="0" y="0"/>
                      <a:ext cx="4766247" cy="809092"/>
                    </a:xfrm>
                    <a:prstGeom prst="rect">
                      <a:avLst/>
                    </a:prstGeom>
                  </pic:spPr>
                </pic:pic>
              </a:graphicData>
            </a:graphic>
          </wp:inline>
        </w:drawing>
      </w:r>
    </w:p>
    <w:p w14:paraId="07784FFB" w14:textId="77777777" w:rsidR="005B4779" w:rsidRPr="00963F37" w:rsidRDefault="005B4779" w:rsidP="00E0477B">
      <w:r w:rsidRPr="00963F37">
        <w:t>These allow users with concern for a specific process to only see executions of that process if they wish, and administrators to see how processes are running, pending, completed, etc.</w:t>
      </w:r>
    </w:p>
    <w:p w14:paraId="2DA10CA7" w14:textId="77777777" w:rsidR="005B4779" w:rsidRPr="00963F37" w:rsidRDefault="005B4779" w:rsidP="005B4779">
      <w:pPr>
        <w:pStyle w:val="Heading1"/>
      </w:pPr>
      <w:bookmarkStart w:id="41" w:name="_Toc130542963"/>
      <w:bookmarkStart w:id="42" w:name="_Toc142058793"/>
      <w:bookmarkStart w:id="43" w:name="_Toc143175760"/>
      <w:r w:rsidRPr="00963F37">
        <w:lastRenderedPageBreak/>
        <w:t>My Process Dashboard</w:t>
      </w:r>
      <w:bookmarkEnd w:id="41"/>
      <w:bookmarkEnd w:id="42"/>
      <w:bookmarkEnd w:id="43"/>
    </w:p>
    <w:p w14:paraId="420CD472" w14:textId="6F593E12" w:rsidR="005B4779" w:rsidRPr="00963F37" w:rsidRDefault="005B4779" w:rsidP="00E0477B">
      <w:r w:rsidRPr="00963F37">
        <w:t>From the home page, select ‘My Process Dashboard’. This will display to the user all pending user interactions that they have permission to interact with.</w:t>
      </w:r>
    </w:p>
    <w:p w14:paraId="66463EF3" w14:textId="05DE7C6E" w:rsidR="005B4779" w:rsidRPr="00963F37" w:rsidRDefault="005B4779" w:rsidP="00E0477B">
      <w:r w:rsidRPr="00185D4A">
        <w:rPr>
          <w:noProof/>
        </w:rPr>
        <w:drawing>
          <wp:inline distT="0" distB="0" distL="0" distR="0" wp14:anchorId="282E96F6" wp14:editId="1E621F7B">
            <wp:extent cx="5274310" cy="2564130"/>
            <wp:effectExtent l="0" t="0" r="2540" b="7620"/>
            <wp:docPr id="24" name="Picture 24" descr="A screenshot of a computer dash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 dashboard&#10;&#10;Description automatically generated with low confidence"/>
                    <pic:cNvPicPr/>
                  </pic:nvPicPr>
                  <pic:blipFill>
                    <a:blip r:embed="rId32"/>
                    <a:stretch>
                      <a:fillRect/>
                    </a:stretch>
                  </pic:blipFill>
                  <pic:spPr>
                    <a:xfrm>
                      <a:off x="0" y="0"/>
                      <a:ext cx="5274310" cy="2564130"/>
                    </a:xfrm>
                    <a:prstGeom prst="rect">
                      <a:avLst/>
                    </a:prstGeom>
                  </pic:spPr>
                </pic:pic>
              </a:graphicData>
            </a:graphic>
          </wp:inline>
        </w:drawing>
      </w:r>
    </w:p>
    <w:p w14:paraId="2FE9D13D" w14:textId="77777777" w:rsidR="005B4779" w:rsidRPr="00963F37" w:rsidRDefault="005B4779" w:rsidP="00E0477B">
      <w:r w:rsidRPr="00963F37">
        <w:t xml:space="preserve">This is like the Process Dashboard, except simplified to be relevant to the logged in user and only show them tasks that they need to complete. They have the same Process Execution </w:t>
      </w:r>
      <w:proofErr w:type="gramStart"/>
      <w:r w:rsidRPr="00963F37">
        <w:t>View, but</w:t>
      </w:r>
      <w:proofErr w:type="gramEnd"/>
      <w:r w:rsidRPr="00963F37">
        <w:t xml:space="preserve"> may only filter based on the process being executed and have no need to navigate to other queues from here.</w:t>
      </w:r>
    </w:p>
    <w:p w14:paraId="380CD1C0" w14:textId="77777777" w:rsidR="005B4779" w:rsidRPr="00963F37" w:rsidRDefault="005B4779" w:rsidP="00E0477B"/>
    <w:p w14:paraId="5ED77C41" w14:textId="77777777" w:rsidR="005B4779" w:rsidRPr="00963F37" w:rsidRDefault="005B4779" w:rsidP="005B4779">
      <w:pPr>
        <w:pStyle w:val="Heading1"/>
      </w:pPr>
      <w:bookmarkStart w:id="44" w:name="_Toc130542964"/>
      <w:bookmarkStart w:id="45" w:name="_Toc142058794"/>
      <w:bookmarkStart w:id="46" w:name="_Toc143175761"/>
      <w:r w:rsidRPr="00963F37">
        <w:lastRenderedPageBreak/>
        <w:t>Administrator Settings</w:t>
      </w:r>
      <w:bookmarkEnd w:id="44"/>
      <w:bookmarkEnd w:id="45"/>
      <w:bookmarkEnd w:id="46"/>
    </w:p>
    <w:p w14:paraId="5F903E44" w14:textId="58CC3947" w:rsidR="005B4779" w:rsidRPr="00963F37" w:rsidRDefault="005B4779" w:rsidP="00E0477B">
      <w:r w:rsidRPr="00963F37">
        <w:t>Logging in as an administrator user, the user will be presented with a home page with extra options</w:t>
      </w:r>
      <w:r>
        <w:t xml:space="preserve"> in the sidebar</w:t>
      </w:r>
      <w:r w:rsidRPr="00963F37">
        <w:t>, as shown below.</w:t>
      </w:r>
    </w:p>
    <w:p w14:paraId="29477089" w14:textId="33D82A5F" w:rsidR="005B4779" w:rsidRPr="00963F37" w:rsidRDefault="005B4779" w:rsidP="00E0477B">
      <w:r w:rsidRPr="00795112">
        <w:rPr>
          <w:noProof/>
        </w:rPr>
        <w:drawing>
          <wp:inline distT="0" distB="0" distL="0" distR="0" wp14:anchorId="355E696E" wp14:editId="01FF8033">
            <wp:extent cx="5274310" cy="2506345"/>
            <wp:effectExtent l="0" t="0" r="2540" b="8255"/>
            <wp:docPr id="25" name="Picture 25"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font, design&#10;&#10;Description automatically generated"/>
                    <pic:cNvPicPr/>
                  </pic:nvPicPr>
                  <pic:blipFill>
                    <a:blip r:embed="rId18"/>
                    <a:stretch>
                      <a:fillRect/>
                    </a:stretch>
                  </pic:blipFill>
                  <pic:spPr>
                    <a:xfrm>
                      <a:off x="0" y="0"/>
                      <a:ext cx="5274310" cy="2506345"/>
                    </a:xfrm>
                    <a:prstGeom prst="rect">
                      <a:avLst/>
                    </a:prstGeom>
                  </pic:spPr>
                </pic:pic>
              </a:graphicData>
            </a:graphic>
          </wp:inline>
        </w:drawing>
      </w:r>
    </w:p>
    <w:p w14:paraId="1FE1D153" w14:textId="3279C3F9" w:rsidR="005B4779" w:rsidRPr="00963F37" w:rsidRDefault="005B4779" w:rsidP="00E0477B">
      <w:r w:rsidRPr="00963F37">
        <w:t>Selecting ‘Admin Settings’ in the bottom left corner, will navigate to the following page:</w:t>
      </w:r>
    </w:p>
    <w:p w14:paraId="35280D8F" w14:textId="77777777" w:rsidR="005B4779" w:rsidRPr="00963F37" w:rsidRDefault="005B4779" w:rsidP="00E0477B">
      <w:r w:rsidRPr="00155A07">
        <w:rPr>
          <w:noProof/>
        </w:rPr>
        <w:drawing>
          <wp:inline distT="0" distB="0" distL="0" distR="0" wp14:anchorId="41E5D2D5" wp14:editId="28D618F6">
            <wp:extent cx="5274310" cy="2472055"/>
            <wp:effectExtent l="0" t="0" r="2540" b="4445"/>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33"/>
                    <a:stretch>
                      <a:fillRect/>
                    </a:stretch>
                  </pic:blipFill>
                  <pic:spPr>
                    <a:xfrm>
                      <a:off x="0" y="0"/>
                      <a:ext cx="5274310" cy="2472055"/>
                    </a:xfrm>
                    <a:prstGeom prst="rect">
                      <a:avLst/>
                    </a:prstGeom>
                  </pic:spPr>
                </pic:pic>
              </a:graphicData>
            </a:graphic>
          </wp:inline>
        </w:drawing>
      </w:r>
    </w:p>
    <w:p w14:paraId="5C9CE776" w14:textId="77777777" w:rsidR="005B4779" w:rsidRPr="00963F37" w:rsidRDefault="005B4779" w:rsidP="00E0477B"/>
    <w:p w14:paraId="0A6882C5" w14:textId="77777777" w:rsidR="005B4779" w:rsidRPr="00963F37" w:rsidRDefault="005B4779" w:rsidP="00E0477B"/>
    <w:p w14:paraId="666D7E6E" w14:textId="77777777" w:rsidR="005B4779" w:rsidRPr="00963F37" w:rsidRDefault="005B4779" w:rsidP="00E0477B">
      <w:bookmarkStart w:id="47" w:name="_Toc130542965"/>
      <w:r w:rsidRPr="00963F37">
        <w:br w:type="page"/>
      </w:r>
    </w:p>
    <w:p w14:paraId="11982B03" w14:textId="77777777" w:rsidR="005B4779" w:rsidRPr="00963F37" w:rsidRDefault="005B4779" w:rsidP="00E0477B">
      <w:pPr>
        <w:pStyle w:val="Heading2"/>
      </w:pPr>
      <w:bookmarkStart w:id="48" w:name="_Toc142058795"/>
      <w:bookmarkStart w:id="49" w:name="_Toc143175762"/>
      <w:r w:rsidRPr="00963F37">
        <w:lastRenderedPageBreak/>
        <w:t>Manage Service Requests</w:t>
      </w:r>
      <w:bookmarkEnd w:id="47"/>
      <w:bookmarkEnd w:id="48"/>
      <w:bookmarkEnd w:id="49"/>
    </w:p>
    <w:p w14:paraId="2391B1A3" w14:textId="148758AE" w:rsidR="005B4779" w:rsidRPr="00963F37" w:rsidRDefault="005B4779" w:rsidP="00E0477B">
      <w:r w:rsidRPr="00963F37">
        <w:t xml:space="preserve">From the </w:t>
      </w:r>
      <w:r>
        <w:t>Admin Settings page</w:t>
      </w:r>
      <w:r w:rsidRPr="00963F37">
        <w:t xml:space="preserve">, select ‘Manage Service Requests’. A page </w:t>
      </w:r>
      <w:proofErr w:type="gramStart"/>
      <w:r w:rsidRPr="00963F37">
        <w:t>similar to</w:t>
      </w:r>
      <w:proofErr w:type="gramEnd"/>
      <w:r w:rsidRPr="00963F37">
        <w:t xml:space="preserve"> the service request catalogue will be displayed, with the right-hand panel allowing users to manage the available requests.</w:t>
      </w:r>
    </w:p>
    <w:p w14:paraId="275887C4" w14:textId="77777777" w:rsidR="005B4779" w:rsidRPr="00963F37" w:rsidRDefault="005B4779" w:rsidP="00E0477B">
      <w:pPr>
        <w:pStyle w:val="Heading3"/>
      </w:pPr>
      <w:bookmarkStart w:id="50" w:name="_Toc130542966"/>
      <w:r w:rsidRPr="00963F37">
        <w:t>Create Service Request</w:t>
      </w:r>
      <w:bookmarkEnd w:id="50"/>
    </w:p>
    <w:p w14:paraId="37054BCC" w14:textId="68A8A6D6" w:rsidR="005B4779" w:rsidRPr="00963F37" w:rsidRDefault="005B4779" w:rsidP="00E0477B">
      <w:pPr>
        <w:pStyle w:val="WeAreCORTEXEmphasis"/>
      </w:pPr>
      <w:r w:rsidRPr="00963F37">
        <w:t>To create a service request</w:t>
      </w:r>
      <w:r>
        <w:t xml:space="preserve"> and map it to a newly created page</w:t>
      </w:r>
      <w:r w:rsidRPr="00963F37">
        <w:t xml:space="preserve">, see the </w:t>
      </w:r>
      <w:r>
        <w:t>CORTEX</w:t>
      </w:r>
      <w:r w:rsidRPr="00963F37">
        <w:t xml:space="preserve"> Interaction Portal </w:t>
      </w:r>
      <w:r>
        <w:t xml:space="preserve">Developer Guide </w:t>
      </w:r>
      <w:proofErr w:type="gramStart"/>
      <w:r w:rsidRPr="00963F37">
        <w:t>document</w:t>
      </w:r>
      <w:proofErr w:type="gramEnd"/>
      <w:r w:rsidRPr="00963F37">
        <w:t xml:space="preserve"> Section </w:t>
      </w:r>
      <w:r>
        <w:t>3</w:t>
      </w:r>
      <w:r w:rsidRPr="00963F37">
        <w:t>.1.</w:t>
      </w:r>
    </w:p>
    <w:p w14:paraId="6139AE9E" w14:textId="77777777" w:rsidR="005B4779" w:rsidRPr="00963F37" w:rsidRDefault="005B4779" w:rsidP="00E0477B">
      <w:pPr>
        <w:pStyle w:val="Heading3"/>
      </w:pPr>
      <w:bookmarkStart w:id="51" w:name="_Toc130542967"/>
      <w:r w:rsidRPr="00963F37">
        <w:t>Edit Service Request</w:t>
      </w:r>
      <w:bookmarkEnd w:id="51"/>
    </w:p>
    <w:p w14:paraId="25187150" w14:textId="7C94795D" w:rsidR="005B4779" w:rsidRPr="00963F37" w:rsidRDefault="005B4779" w:rsidP="00E0477B">
      <w:r w:rsidRPr="00963F37">
        <w:t>To modify a pre-existing service request, select it and then ‘Edit Service Request’</w:t>
      </w:r>
      <w:r>
        <w:t>.</w:t>
      </w:r>
    </w:p>
    <w:p w14:paraId="18DF9CE9" w14:textId="1AEAC6F8" w:rsidR="005B4779" w:rsidRPr="00963F37" w:rsidRDefault="005B4779" w:rsidP="00E0477B">
      <w:r w:rsidRPr="00963F37">
        <w:t>The user will be presented with a pop-up window that allows them to change the details of the service request.</w:t>
      </w:r>
    </w:p>
    <w:p w14:paraId="6F2DF84F" w14:textId="69E96357" w:rsidR="005B4779" w:rsidRPr="00963F37" w:rsidRDefault="005B4779" w:rsidP="00E0477B">
      <w:r w:rsidRPr="00963F37">
        <w:rPr>
          <w:noProof/>
        </w:rPr>
        <w:drawing>
          <wp:inline distT="0" distB="0" distL="0" distR="0" wp14:anchorId="38886F35" wp14:editId="651F15EC">
            <wp:extent cx="5278120" cy="2573655"/>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4"/>
                    <a:stretch>
                      <a:fillRect/>
                    </a:stretch>
                  </pic:blipFill>
                  <pic:spPr>
                    <a:xfrm>
                      <a:off x="0" y="0"/>
                      <a:ext cx="5278120" cy="2573655"/>
                    </a:xfrm>
                    <a:prstGeom prst="rect">
                      <a:avLst/>
                    </a:prstGeom>
                  </pic:spPr>
                </pic:pic>
              </a:graphicData>
            </a:graphic>
          </wp:inline>
        </w:drawing>
      </w:r>
      <w:r w:rsidRPr="00963F37">
        <w:t xml:space="preserve"> </w:t>
      </w:r>
    </w:p>
    <w:p w14:paraId="46D03465" w14:textId="0C9A7E97" w:rsidR="005B4779" w:rsidRPr="00963F37" w:rsidRDefault="005B4779" w:rsidP="00E0477B">
      <w:r w:rsidRPr="00963F37">
        <w:t>Once the details have been changed, select ‘Edit Service Request’ to save them or the X button in the top right corner to cancel.</w:t>
      </w:r>
    </w:p>
    <w:p w14:paraId="3C76D165" w14:textId="77777777" w:rsidR="005B4779" w:rsidRPr="00963F37" w:rsidRDefault="005B4779" w:rsidP="00E0477B">
      <w:pPr>
        <w:pStyle w:val="Heading3"/>
      </w:pPr>
      <w:bookmarkStart w:id="52" w:name="_Toc130542968"/>
      <w:r w:rsidRPr="00963F37">
        <w:t>Delete Service Request</w:t>
      </w:r>
      <w:bookmarkEnd w:id="52"/>
    </w:p>
    <w:p w14:paraId="354BED34" w14:textId="77777777" w:rsidR="005B4779" w:rsidRPr="00963F37" w:rsidRDefault="005B4779" w:rsidP="00E0477B">
      <w:r w:rsidRPr="00963F37">
        <w:t>To delete a pre-existing service request, select it and then the red ‘Delete Service Request’ button.</w:t>
      </w:r>
    </w:p>
    <w:p w14:paraId="39CA954C" w14:textId="40B6B4BF" w:rsidR="005B4779" w:rsidRPr="00963F37" w:rsidRDefault="005B4779" w:rsidP="00E0477B">
      <w:r w:rsidRPr="00963F37">
        <w:t xml:space="preserve">A pop-up will be shown to ensure that the user is sure they wish to delete the service request. </w:t>
      </w:r>
    </w:p>
    <w:p w14:paraId="280CE7D0" w14:textId="1D2006FD" w:rsidR="005B4779" w:rsidRPr="00963F37" w:rsidRDefault="005B4779" w:rsidP="00E0477B">
      <w:r w:rsidRPr="00963F37">
        <w:rPr>
          <w:noProof/>
        </w:rPr>
        <w:lastRenderedPageBreak/>
        <w:drawing>
          <wp:inline distT="0" distB="0" distL="0" distR="0" wp14:anchorId="7498FE7C" wp14:editId="2C67CFA3">
            <wp:extent cx="4353533" cy="1743318"/>
            <wp:effectExtent l="0" t="0" r="9525" b="9525"/>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35"/>
                    <a:stretch>
                      <a:fillRect/>
                    </a:stretch>
                  </pic:blipFill>
                  <pic:spPr>
                    <a:xfrm>
                      <a:off x="0" y="0"/>
                      <a:ext cx="4353533" cy="1743318"/>
                    </a:xfrm>
                    <a:prstGeom prst="rect">
                      <a:avLst/>
                    </a:prstGeom>
                  </pic:spPr>
                </pic:pic>
              </a:graphicData>
            </a:graphic>
          </wp:inline>
        </w:drawing>
      </w:r>
    </w:p>
    <w:p w14:paraId="509C1E18" w14:textId="3FCA9373" w:rsidR="005B4779" w:rsidRPr="00963F37" w:rsidRDefault="005B4779" w:rsidP="00E0477B">
      <w:r w:rsidRPr="00963F37">
        <w:t>Select ‘OK’ to delete the service request, or ‘Cancel’ to cancel.</w:t>
      </w:r>
    </w:p>
    <w:p w14:paraId="103B66CC" w14:textId="77777777" w:rsidR="005B4779" w:rsidRPr="00963F37" w:rsidRDefault="005B4779" w:rsidP="00E0477B">
      <w:pPr>
        <w:pStyle w:val="Heading3"/>
      </w:pPr>
      <w:bookmarkStart w:id="53" w:name="_Toc130542969"/>
      <w:r w:rsidRPr="00963F37">
        <w:t>Create Group</w:t>
      </w:r>
      <w:bookmarkEnd w:id="53"/>
    </w:p>
    <w:p w14:paraId="1AC23F61" w14:textId="61FA91FA" w:rsidR="005B4779" w:rsidRPr="00963F37" w:rsidRDefault="005B4779" w:rsidP="00E0477B">
      <w:r w:rsidRPr="00963F37">
        <w:t>To create a service request group, select ‘New Group’ above right-hand panel. The below pop-up window will be shown to the user.</w:t>
      </w:r>
    </w:p>
    <w:p w14:paraId="6E28FC8D" w14:textId="3F4021D9" w:rsidR="005B4779" w:rsidRPr="00963F37" w:rsidRDefault="005B4779" w:rsidP="00E0477B">
      <w:r w:rsidRPr="00963F37">
        <w:rPr>
          <w:noProof/>
        </w:rPr>
        <w:drawing>
          <wp:inline distT="0" distB="0" distL="0" distR="0" wp14:anchorId="25956BF8" wp14:editId="705BD512">
            <wp:extent cx="5278120" cy="2586355"/>
            <wp:effectExtent l="0" t="0" r="0" b="4445"/>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36"/>
                    <a:stretch>
                      <a:fillRect/>
                    </a:stretch>
                  </pic:blipFill>
                  <pic:spPr>
                    <a:xfrm>
                      <a:off x="0" y="0"/>
                      <a:ext cx="5278120" cy="2586355"/>
                    </a:xfrm>
                    <a:prstGeom prst="rect">
                      <a:avLst/>
                    </a:prstGeom>
                  </pic:spPr>
                </pic:pic>
              </a:graphicData>
            </a:graphic>
          </wp:inline>
        </w:drawing>
      </w:r>
    </w:p>
    <w:p w14:paraId="49447B8F" w14:textId="0EB726D0" w:rsidR="005B4779" w:rsidRPr="00963F37" w:rsidRDefault="005B4779" w:rsidP="00E0477B">
      <w:r w:rsidRPr="00963F37">
        <w:t xml:space="preserve">The name of the group may be configured here. Select ‘Create Group’ to create the group. </w:t>
      </w:r>
      <w:bookmarkStart w:id="54" w:name="_Toc130542970"/>
    </w:p>
    <w:p w14:paraId="6344E986" w14:textId="77777777" w:rsidR="005B4779" w:rsidRPr="00963F37" w:rsidRDefault="005B4779" w:rsidP="00E0477B">
      <w:pPr>
        <w:pStyle w:val="Heading3"/>
      </w:pPr>
      <w:r w:rsidRPr="00963F37">
        <w:t>Modify Group</w:t>
      </w:r>
      <w:bookmarkEnd w:id="54"/>
    </w:p>
    <w:p w14:paraId="65BFABF1" w14:textId="77777777" w:rsidR="005B4779" w:rsidRPr="00963F37" w:rsidRDefault="005B4779" w:rsidP="00E0477B">
      <w:r w:rsidRPr="00963F37">
        <w:t>To modify a pre-existing group, select it to navigate inside. Select ‘Modify Group’ to open the pop-up window allowing it to be modified.</w:t>
      </w:r>
    </w:p>
    <w:p w14:paraId="05343CD5" w14:textId="77777777" w:rsidR="005B4779" w:rsidRPr="00963F37" w:rsidRDefault="005B4779" w:rsidP="00E0477B"/>
    <w:p w14:paraId="03F8274E" w14:textId="29A928D9" w:rsidR="005B4779" w:rsidRPr="00963F37" w:rsidRDefault="005B4779" w:rsidP="00E0477B">
      <w:r w:rsidRPr="00963F37">
        <w:rPr>
          <w:noProof/>
        </w:rPr>
        <w:lastRenderedPageBreak/>
        <w:drawing>
          <wp:inline distT="0" distB="0" distL="0" distR="0" wp14:anchorId="0E09F46D" wp14:editId="2EF2A7D4">
            <wp:extent cx="5278120" cy="2593340"/>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37"/>
                    <a:stretch>
                      <a:fillRect/>
                    </a:stretch>
                  </pic:blipFill>
                  <pic:spPr>
                    <a:xfrm>
                      <a:off x="0" y="0"/>
                      <a:ext cx="5278120" cy="2593340"/>
                    </a:xfrm>
                    <a:prstGeom prst="rect">
                      <a:avLst/>
                    </a:prstGeom>
                  </pic:spPr>
                </pic:pic>
              </a:graphicData>
            </a:graphic>
          </wp:inline>
        </w:drawing>
      </w:r>
    </w:p>
    <w:p w14:paraId="7BAC66A1" w14:textId="6C64227D" w:rsidR="005B4779" w:rsidRPr="00963F37" w:rsidRDefault="005B4779" w:rsidP="00E0477B">
      <w:r w:rsidRPr="00963F37">
        <w:t>Once the details have been changed, select ‘Edit Group’ to save them or the X button in the top right corner to cancel.</w:t>
      </w:r>
    </w:p>
    <w:p w14:paraId="1FEA3297" w14:textId="77777777" w:rsidR="005B4779" w:rsidRPr="00963F37" w:rsidRDefault="005B4779" w:rsidP="00E0477B">
      <w:pPr>
        <w:pStyle w:val="Heading3"/>
      </w:pPr>
      <w:bookmarkStart w:id="55" w:name="_Toc130542971"/>
      <w:r w:rsidRPr="00963F37">
        <w:t>Delete Group</w:t>
      </w:r>
      <w:bookmarkEnd w:id="55"/>
    </w:p>
    <w:p w14:paraId="76A38752" w14:textId="77777777" w:rsidR="005B4779" w:rsidRPr="00963F37" w:rsidRDefault="005B4779" w:rsidP="00E0477B">
      <w:r w:rsidRPr="00963F37">
        <w:t>To delete a pre-existing group, select it and then the red ‘Delete Group’ button.</w:t>
      </w:r>
    </w:p>
    <w:p w14:paraId="4BE421A4" w14:textId="6DC12FD8" w:rsidR="005B4779" w:rsidRPr="00963F37" w:rsidRDefault="005B4779" w:rsidP="00E0477B">
      <w:r w:rsidRPr="00963F37">
        <w:t xml:space="preserve">A pop-up will be shown to ensure that the user is sure they wish to delete the group. </w:t>
      </w:r>
    </w:p>
    <w:p w14:paraId="28B74D07" w14:textId="710E8CF6" w:rsidR="005B4779" w:rsidRPr="00963F37" w:rsidRDefault="005B4779" w:rsidP="00E0477B">
      <w:r w:rsidRPr="00963F37">
        <w:rPr>
          <w:noProof/>
        </w:rPr>
        <w:drawing>
          <wp:inline distT="0" distB="0" distL="0" distR="0" wp14:anchorId="2E1D4CA1" wp14:editId="35118372">
            <wp:extent cx="4334480" cy="1533739"/>
            <wp:effectExtent l="0" t="0" r="9525" b="9525"/>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38"/>
                    <a:stretch>
                      <a:fillRect/>
                    </a:stretch>
                  </pic:blipFill>
                  <pic:spPr>
                    <a:xfrm>
                      <a:off x="0" y="0"/>
                      <a:ext cx="4334480" cy="1533739"/>
                    </a:xfrm>
                    <a:prstGeom prst="rect">
                      <a:avLst/>
                    </a:prstGeom>
                  </pic:spPr>
                </pic:pic>
              </a:graphicData>
            </a:graphic>
          </wp:inline>
        </w:drawing>
      </w:r>
    </w:p>
    <w:p w14:paraId="179C3156" w14:textId="7A923F90" w:rsidR="005B4779" w:rsidRPr="00963F37" w:rsidRDefault="005B4779" w:rsidP="00E0477B">
      <w:r w:rsidRPr="00963F37">
        <w:t>Select ‘OK’ to delete the group, or ‘Cancel’ to cancel.</w:t>
      </w:r>
    </w:p>
    <w:p w14:paraId="5E1D6AD6" w14:textId="77777777" w:rsidR="005B4779" w:rsidRPr="00963F37" w:rsidRDefault="005B4779" w:rsidP="00E0477B">
      <w:pPr>
        <w:pStyle w:val="Heading2"/>
      </w:pPr>
      <w:bookmarkStart w:id="56" w:name="_Toc130542972"/>
      <w:bookmarkStart w:id="57" w:name="_Toc142058796"/>
      <w:bookmarkStart w:id="58" w:name="_Toc143175763"/>
      <w:r w:rsidRPr="00963F37">
        <w:t>Manage Settings</w:t>
      </w:r>
      <w:bookmarkEnd w:id="56"/>
      <w:bookmarkEnd w:id="57"/>
      <w:bookmarkEnd w:id="58"/>
    </w:p>
    <w:p w14:paraId="57EFFBF4" w14:textId="255AF6F7" w:rsidR="005B4779" w:rsidRPr="00963F37" w:rsidRDefault="005B4779" w:rsidP="00E0477B">
      <w:r w:rsidRPr="00963F37">
        <w:t xml:space="preserve">From the </w:t>
      </w:r>
      <w:r>
        <w:t>Admin Settings</w:t>
      </w:r>
      <w:r w:rsidRPr="00963F37">
        <w:t xml:space="preserve"> page, select ‘Manage Settings’. From the page to which the user is taken, they may edit various settings of the</w:t>
      </w:r>
      <w:r>
        <w:t xml:space="preserve"> CORTEX</w:t>
      </w:r>
      <w:r w:rsidRPr="00963F37">
        <w:t xml:space="preserve"> Interaction Portal web app.</w:t>
      </w:r>
    </w:p>
    <w:p w14:paraId="5221ABF8" w14:textId="4FEAA123" w:rsidR="005B4779" w:rsidRPr="00963F37" w:rsidRDefault="005B4779" w:rsidP="00E0477B">
      <w:r w:rsidRPr="00963F37">
        <w:rPr>
          <w:noProof/>
        </w:rPr>
        <w:lastRenderedPageBreak/>
        <w:drawing>
          <wp:inline distT="0" distB="0" distL="0" distR="0" wp14:anchorId="7BEC86C6" wp14:editId="3BFB5C61">
            <wp:extent cx="5278120" cy="6490970"/>
            <wp:effectExtent l="0" t="0" r="0" b="508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39"/>
                    <a:stretch>
                      <a:fillRect/>
                    </a:stretch>
                  </pic:blipFill>
                  <pic:spPr>
                    <a:xfrm>
                      <a:off x="0" y="0"/>
                      <a:ext cx="5278120" cy="6490970"/>
                    </a:xfrm>
                    <a:prstGeom prst="rect">
                      <a:avLst/>
                    </a:prstGeom>
                  </pic:spPr>
                </pic:pic>
              </a:graphicData>
            </a:graphic>
          </wp:inline>
        </w:drawing>
      </w:r>
      <w:bookmarkStart w:id="59" w:name="_Toc130542973"/>
    </w:p>
    <w:p w14:paraId="70CF3A75" w14:textId="77777777" w:rsidR="005B4779" w:rsidRPr="00963F37" w:rsidRDefault="005B4779" w:rsidP="00E0477B">
      <w:pPr>
        <w:pStyle w:val="Heading3"/>
      </w:pPr>
      <w:r w:rsidRPr="00963F37">
        <w:t>Manage Allowed Roles</w:t>
      </w:r>
      <w:bookmarkEnd w:id="59"/>
    </w:p>
    <w:p w14:paraId="590293E3" w14:textId="77777777" w:rsidR="005B4779" w:rsidRDefault="005B4779" w:rsidP="00E0477B">
      <w:r w:rsidRPr="00963F37">
        <w:t>In the upper-most panel, an administrator may search for user groups in active directory and assign them as a user or an admin.</w:t>
      </w:r>
    </w:p>
    <w:p w14:paraId="52F04F32" w14:textId="77777777" w:rsidR="005B4779" w:rsidRPr="00963F37" w:rsidRDefault="005B4779" w:rsidP="00E0477B"/>
    <w:p w14:paraId="6F2626AE" w14:textId="6408D1A7" w:rsidR="005B4779" w:rsidRPr="00963F37" w:rsidRDefault="005B4779" w:rsidP="00E0477B">
      <w:r w:rsidRPr="00963F37">
        <w:rPr>
          <w:noProof/>
        </w:rPr>
        <w:lastRenderedPageBreak/>
        <w:drawing>
          <wp:inline distT="0" distB="0" distL="0" distR="0" wp14:anchorId="3513D838" wp14:editId="555AB429">
            <wp:extent cx="3767328" cy="4127654"/>
            <wp:effectExtent l="0" t="0" r="5080" b="635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40"/>
                    <a:stretch>
                      <a:fillRect/>
                    </a:stretch>
                  </pic:blipFill>
                  <pic:spPr>
                    <a:xfrm>
                      <a:off x="0" y="0"/>
                      <a:ext cx="3770236" cy="4130841"/>
                    </a:xfrm>
                    <a:prstGeom prst="rect">
                      <a:avLst/>
                    </a:prstGeom>
                  </pic:spPr>
                </pic:pic>
              </a:graphicData>
            </a:graphic>
          </wp:inline>
        </w:drawing>
      </w:r>
    </w:p>
    <w:p w14:paraId="0E0E5217" w14:textId="5C19084F" w:rsidR="005B4779" w:rsidRPr="00963F37" w:rsidRDefault="005B4779" w:rsidP="00E0477B">
      <w:r w:rsidRPr="00963F37">
        <w:t>Once changes have been made, select the save button at the bottom of the screen to apply them.</w:t>
      </w:r>
    </w:p>
    <w:p w14:paraId="566FE5DD" w14:textId="77777777" w:rsidR="005B4779" w:rsidRPr="00963F37" w:rsidRDefault="005B4779" w:rsidP="00E0477B">
      <w:pPr>
        <w:pStyle w:val="Heading3"/>
      </w:pPr>
      <w:bookmarkStart w:id="60" w:name="_Toc130542974"/>
      <w:r w:rsidRPr="00963F37">
        <w:t>Manage Session Details</w:t>
      </w:r>
      <w:bookmarkEnd w:id="60"/>
    </w:p>
    <w:p w14:paraId="261E18A8" w14:textId="5F740DFA" w:rsidR="005B4779" w:rsidRPr="00963F37" w:rsidRDefault="005B4779" w:rsidP="00E0477B">
      <w:r w:rsidRPr="00963F37">
        <w:t xml:space="preserve">In the bottom-most panel, an administrator may change the </w:t>
      </w:r>
      <w:proofErr w:type="gramStart"/>
      <w:r w:rsidRPr="00963F37">
        <w:t>period of time</w:t>
      </w:r>
      <w:proofErr w:type="gramEnd"/>
      <w:r w:rsidRPr="00963F37">
        <w:t xml:space="preserve"> between a user logging in and when they are automatically logged out.</w:t>
      </w:r>
    </w:p>
    <w:p w14:paraId="26C5EA85" w14:textId="2CC71047" w:rsidR="005B4779" w:rsidRPr="00963F37" w:rsidRDefault="005B4779" w:rsidP="00E0477B">
      <w:r w:rsidRPr="00963F37">
        <w:rPr>
          <w:noProof/>
        </w:rPr>
        <w:drawing>
          <wp:inline distT="0" distB="0" distL="0" distR="0" wp14:anchorId="13BE5E3E" wp14:editId="09321FBB">
            <wp:extent cx="4564685" cy="1225743"/>
            <wp:effectExtent l="0" t="0" r="7620" b="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41"/>
                    <a:stretch>
                      <a:fillRect/>
                    </a:stretch>
                  </pic:blipFill>
                  <pic:spPr>
                    <a:xfrm>
                      <a:off x="0" y="0"/>
                      <a:ext cx="4569575" cy="1227056"/>
                    </a:xfrm>
                    <a:prstGeom prst="rect">
                      <a:avLst/>
                    </a:prstGeom>
                  </pic:spPr>
                </pic:pic>
              </a:graphicData>
            </a:graphic>
          </wp:inline>
        </w:drawing>
      </w:r>
    </w:p>
    <w:p w14:paraId="11C2A6CB" w14:textId="77777777" w:rsidR="005B4779" w:rsidRPr="00963F37" w:rsidRDefault="005B4779" w:rsidP="00E0477B">
      <w:r w:rsidRPr="00963F37">
        <w:t>Once changes have been made, select the save button at the bottom of the screen to apply them.</w:t>
      </w:r>
    </w:p>
    <w:p w14:paraId="73856F3E" w14:textId="77777777" w:rsidR="005B4779" w:rsidRPr="00963F37" w:rsidRDefault="005B4779" w:rsidP="00E0477B">
      <w:pPr>
        <w:pStyle w:val="Heading2"/>
      </w:pPr>
      <w:bookmarkStart w:id="61" w:name="_Toc130542975"/>
      <w:bookmarkStart w:id="62" w:name="_Toc142058797"/>
      <w:bookmarkStart w:id="63" w:name="_Toc143175764"/>
      <w:r w:rsidRPr="00963F37">
        <w:t>Manage Processes</w:t>
      </w:r>
      <w:bookmarkEnd w:id="61"/>
      <w:r w:rsidRPr="00963F37">
        <w:t xml:space="preserve"> and Tasks</w:t>
      </w:r>
      <w:bookmarkEnd w:id="62"/>
      <w:bookmarkEnd w:id="63"/>
    </w:p>
    <w:p w14:paraId="472E8EC0" w14:textId="60553604" w:rsidR="005B4779" w:rsidRPr="00963F37" w:rsidRDefault="005B4779" w:rsidP="00E0477B">
      <w:r w:rsidRPr="00963F37">
        <w:t xml:space="preserve">When working with Process Driven UIs, (i.e., otherwise fully automated processes that will wait for a manual task involving an AppGyver UI to be completed before </w:t>
      </w:r>
      <w:r w:rsidRPr="00963F37">
        <w:lastRenderedPageBreak/>
        <w:t>continuing) it is often necessary to show different tasks to users with different permissions.</w:t>
      </w:r>
    </w:p>
    <w:p w14:paraId="5C118A16" w14:textId="2BEEB2E6" w:rsidR="005B4779" w:rsidRPr="00963F37" w:rsidRDefault="005B4779" w:rsidP="00E0477B">
      <w:r w:rsidRPr="00963F37">
        <w:t>For example, in a process involving multiple departments, users from each department may be required to enter data at different points in an automated process’s execution, so they would only need permissions to see tasks relevant to them. Then, when all data has been entered, a senior manager may need to provide approval for the process to be finalised.</w:t>
      </w:r>
    </w:p>
    <w:p w14:paraId="09071E5B" w14:textId="0D1C0AD1" w:rsidR="005B4779" w:rsidRPr="00963F37" w:rsidRDefault="005B4779" w:rsidP="00E0477B">
      <w:r w:rsidRPr="00963F37">
        <w:t xml:space="preserve">To define processes, tasks, and their associated access, select ‘Manage Processes and Tasks’ from the </w:t>
      </w:r>
      <w:r>
        <w:t>Admin Settings</w:t>
      </w:r>
      <w:r w:rsidRPr="00963F37">
        <w:t xml:space="preserve"> page.</w:t>
      </w:r>
    </w:p>
    <w:p w14:paraId="712439E9" w14:textId="77777777" w:rsidR="005B4779" w:rsidRPr="00963F37" w:rsidRDefault="005B4779" w:rsidP="00E0477B">
      <w:r w:rsidRPr="00963F37">
        <w:t>The below screen will be displayed</w:t>
      </w:r>
      <w:r>
        <w:t>:</w:t>
      </w:r>
    </w:p>
    <w:p w14:paraId="15CE89F8" w14:textId="77777777" w:rsidR="005B4779" w:rsidRPr="00963F37" w:rsidRDefault="005B4779" w:rsidP="00E0477B"/>
    <w:p w14:paraId="472DD185" w14:textId="1A1EC8B4" w:rsidR="005B4779" w:rsidRPr="00963F37" w:rsidRDefault="005B4779" w:rsidP="00E0477B">
      <w:r w:rsidRPr="008242D4">
        <w:rPr>
          <w:noProof/>
        </w:rPr>
        <w:drawing>
          <wp:inline distT="0" distB="0" distL="0" distR="0" wp14:anchorId="62F80D0B" wp14:editId="61193D1B">
            <wp:extent cx="5274310" cy="2489200"/>
            <wp:effectExtent l="0" t="0" r="2540" b="635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42"/>
                    <a:stretch>
                      <a:fillRect/>
                    </a:stretch>
                  </pic:blipFill>
                  <pic:spPr>
                    <a:xfrm>
                      <a:off x="0" y="0"/>
                      <a:ext cx="5274310" cy="2489200"/>
                    </a:xfrm>
                    <a:prstGeom prst="rect">
                      <a:avLst/>
                    </a:prstGeom>
                  </pic:spPr>
                </pic:pic>
              </a:graphicData>
            </a:graphic>
          </wp:inline>
        </w:drawing>
      </w:r>
    </w:p>
    <w:p w14:paraId="43CBC650" w14:textId="77777777" w:rsidR="005B4779" w:rsidRPr="00963F37" w:rsidRDefault="005B4779" w:rsidP="00E0477B">
      <w:pPr>
        <w:pStyle w:val="Heading3"/>
      </w:pPr>
      <w:bookmarkStart w:id="64" w:name="_Toc130542976"/>
      <w:r w:rsidRPr="00963F37">
        <w:t xml:space="preserve">Define a </w:t>
      </w:r>
      <w:r>
        <w:t>N</w:t>
      </w:r>
      <w:r w:rsidRPr="00963F37">
        <w:t xml:space="preserve">ew </w:t>
      </w:r>
      <w:r>
        <w:t>P</w:t>
      </w:r>
      <w:r w:rsidRPr="00963F37">
        <w:t>rocess</w:t>
      </w:r>
      <w:bookmarkEnd w:id="64"/>
    </w:p>
    <w:p w14:paraId="0B590A3F" w14:textId="28B9BDDC" w:rsidR="005B4779" w:rsidRPr="00963F37" w:rsidRDefault="005B4779" w:rsidP="00E0477B">
      <w:r w:rsidRPr="00963F37">
        <w:t>Select ‘New Process’, then in the panel that appears enter a name and select active directory groups that will have permission to view one or more tasks within that group.</w:t>
      </w:r>
    </w:p>
    <w:p w14:paraId="566CB398" w14:textId="2C2B1F06" w:rsidR="005B4779" w:rsidRPr="00963F37" w:rsidRDefault="005B4779" w:rsidP="00E0477B">
      <w:r w:rsidRPr="00954EB3">
        <w:rPr>
          <w:noProof/>
        </w:rPr>
        <w:lastRenderedPageBreak/>
        <w:drawing>
          <wp:inline distT="0" distB="0" distL="0" distR="0" wp14:anchorId="204A140B" wp14:editId="54EFBEAA">
            <wp:extent cx="5274310" cy="2513330"/>
            <wp:effectExtent l="0" t="0" r="2540" b="127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43"/>
                    <a:stretch>
                      <a:fillRect/>
                    </a:stretch>
                  </pic:blipFill>
                  <pic:spPr>
                    <a:xfrm>
                      <a:off x="0" y="0"/>
                      <a:ext cx="5274310" cy="2513330"/>
                    </a:xfrm>
                    <a:prstGeom prst="rect">
                      <a:avLst/>
                    </a:prstGeom>
                  </pic:spPr>
                </pic:pic>
              </a:graphicData>
            </a:graphic>
          </wp:inline>
        </w:drawing>
      </w:r>
    </w:p>
    <w:p w14:paraId="6BDE7CAB" w14:textId="1E548570" w:rsidR="005B4779" w:rsidRPr="00963F37" w:rsidRDefault="005B4779" w:rsidP="00E0477B">
      <w:r w:rsidRPr="00963F37">
        <w:t>Select ‘Create Process’ to create the process, or the X button in the top right corner to cancel. A new process will be in the list below.</w:t>
      </w:r>
    </w:p>
    <w:p w14:paraId="5F309C28" w14:textId="77777777" w:rsidR="009560FB" w:rsidRDefault="005B4779" w:rsidP="00E0477B">
      <w:r w:rsidRPr="00954EB3">
        <w:rPr>
          <w:noProof/>
        </w:rPr>
        <w:drawing>
          <wp:inline distT="0" distB="0" distL="0" distR="0" wp14:anchorId="0C726357" wp14:editId="1B59C372">
            <wp:extent cx="5274310" cy="2498090"/>
            <wp:effectExtent l="0" t="0" r="2540" b="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44"/>
                    <a:stretch>
                      <a:fillRect/>
                    </a:stretch>
                  </pic:blipFill>
                  <pic:spPr>
                    <a:xfrm>
                      <a:off x="0" y="0"/>
                      <a:ext cx="5274310" cy="2498090"/>
                    </a:xfrm>
                    <a:prstGeom prst="rect">
                      <a:avLst/>
                    </a:prstGeom>
                  </pic:spPr>
                </pic:pic>
              </a:graphicData>
            </a:graphic>
          </wp:inline>
        </w:drawing>
      </w:r>
    </w:p>
    <w:p w14:paraId="51619399" w14:textId="263876C1" w:rsidR="005B4779" w:rsidRPr="00963F37" w:rsidRDefault="005B4779" w:rsidP="00E0477B">
      <w:r w:rsidRPr="00963F37">
        <w:br w:type="page"/>
      </w:r>
    </w:p>
    <w:p w14:paraId="27682894" w14:textId="77777777" w:rsidR="005B4779" w:rsidRPr="00963F37" w:rsidRDefault="005B4779" w:rsidP="00E0477B">
      <w:pPr>
        <w:pStyle w:val="Heading3"/>
      </w:pPr>
      <w:bookmarkStart w:id="65" w:name="_Toc130542978"/>
      <w:r w:rsidRPr="00963F37">
        <w:lastRenderedPageBreak/>
        <w:t>Edit a Process</w:t>
      </w:r>
      <w:bookmarkEnd w:id="65"/>
    </w:p>
    <w:p w14:paraId="61E980FE" w14:textId="77777777" w:rsidR="005B4779" w:rsidRPr="00963F37" w:rsidRDefault="005B4779" w:rsidP="00E0477B">
      <w:r w:rsidRPr="00963F37">
        <w:t>Locate a process in the list. Select the edit button next to the process.</w:t>
      </w:r>
    </w:p>
    <w:p w14:paraId="513E13E5" w14:textId="0500DAB2" w:rsidR="005B4779" w:rsidRPr="00963F37" w:rsidRDefault="005B4779" w:rsidP="00E0477B">
      <w:r w:rsidRPr="005B628E">
        <w:rPr>
          <w:noProof/>
        </w:rPr>
        <w:drawing>
          <wp:inline distT="0" distB="0" distL="0" distR="0" wp14:anchorId="5DABA0CA" wp14:editId="1C443DF3">
            <wp:extent cx="5274310" cy="2496820"/>
            <wp:effectExtent l="0" t="0" r="2540"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45"/>
                    <a:stretch>
                      <a:fillRect/>
                    </a:stretch>
                  </pic:blipFill>
                  <pic:spPr>
                    <a:xfrm>
                      <a:off x="0" y="0"/>
                      <a:ext cx="5274310" cy="2496820"/>
                    </a:xfrm>
                    <a:prstGeom prst="rect">
                      <a:avLst/>
                    </a:prstGeom>
                  </pic:spPr>
                </pic:pic>
              </a:graphicData>
            </a:graphic>
          </wp:inline>
        </w:drawing>
      </w:r>
    </w:p>
    <w:p w14:paraId="4525DC49" w14:textId="4C2AF8A5" w:rsidR="005B4779" w:rsidRPr="00963F37" w:rsidRDefault="005B4779" w:rsidP="00E0477B">
      <w:r w:rsidRPr="00963F37">
        <w:t>The process name and user groups may be changed here. Select ‘Confirm’ to apply the change, or the X button in the top right corner to cancel.</w:t>
      </w:r>
    </w:p>
    <w:p w14:paraId="5880C4BE" w14:textId="77777777" w:rsidR="005B4779" w:rsidRPr="00963F37" w:rsidRDefault="005B4779" w:rsidP="00E0477B">
      <w:pPr>
        <w:pStyle w:val="Heading3"/>
      </w:pPr>
      <w:r w:rsidRPr="00963F37">
        <w:t>Delete a Process</w:t>
      </w:r>
    </w:p>
    <w:p w14:paraId="68F9121D" w14:textId="473CD700" w:rsidR="005B4779" w:rsidRPr="00963F37" w:rsidRDefault="005B4779" w:rsidP="00E0477B">
      <w:r w:rsidRPr="00963F37">
        <w:t xml:space="preserve">The process may also be deleted here. To do this, select the bin icon next to the process. A pop-up will be shown to ensure that the user is sure they wish to delete the process. </w:t>
      </w:r>
    </w:p>
    <w:p w14:paraId="3CE9BAA8" w14:textId="094D3EED" w:rsidR="005B4779" w:rsidRPr="00963F37" w:rsidRDefault="005B4779" w:rsidP="00E0477B">
      <w:r w:rsidRPr="00963F37">
        <w:rPr>
          <w:noProof/>
        </w:rPr>
        <w:drawing>
          <wp:inline distT="0" distB="0" distL="0" distR="0" wp14:anchorId="01096195" wp14:editId="5FF13D7C">
            <wp:extent cx="4163006" cy="790685"/>
            <wp:effectExtent l="0" t="0" r="9525" b="9525"/>
            <wp:docPr id="65" name="Picture 6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with medium confidence"/>
                    <pic:cNvPicPr/>
                  </pic:nvPicPr>
                  <pic:blipFill>
                    <a:blip r:embed="rId46"/>
                    <a:stretch>
                      <a:fillRect/>
                    </a:stretch>
                  </pic:blipFill>
                  <pic:spPr>
                    <a:xfrm>
                      <a:off x="0" y="0"/>
                      <a:ext cx="4163006" cy="790685"/>
                    </a:xfrm>
                    <a:prstGeom prst="rect">
                      <a:avLst/>
                    </a:prstGeom>
                  </pic:spPr>
                </pic:pic>
              </a:graphicData>
            </a:graphic>
          </wp:inline>
        </w:drawing>
      </w:r>
    </w:p>
    <w:p w14:paraId="6DAA8636" w14:textId="77777777" w:rsidR="005B4779" w:rsidRPr="00963F37" w:rsidRDefault="005B4779" w:rsidP="00E0477B">
      <w:r w:rsidRPr="00963F37">
        <w:t>Select ‘OK’ to delete the process, or ‘Cancel’ to cancel. The process will have been removed from the list.</w:t>
      </w:r>
    </w:p>
    <w:p w14:paraId="41EBB4E3" w14:textId="77777777" w:rsidR="005B4779" w:rsidRPr="00963F37" w:rsidRDefault="005B4779" w:rsidP="00E0477B"/>
    <w:p w14:paraId="0A873844" w14:textId="77777777" w:rsidR="005B4779" w:rsidRPr="00963F37" w:rsidRDefault="005B4779" w:rsidP="00E0477B">
      <w:bookmarkStart w:id="66" w:name="_Toc130542979"/>
      <w:r w:rsidRPr="00963F37">
        <w:br w:type="page"/>
      </w:r>
    </w:p>
    <w:p w14:paraId="00864D57" w14:textId="77777777" w:rsidR="005B4779" w:rsidRPr="00963F37" w:rsidRDefault="005B4779" w:rsidP="00E0477B">
      <w:pPr>
        <w:pStyle w:val="Heading3"/>
      </w:pPr>
      <w:r w:rsidRPr="00963F37">
        <w:lastRenderedPageBreak/>
        <w:t xml:space="preserve">Add </w:t>
      </w:r>
      <w:r>
        <w:t>T</w:t>
      </w:r>
      <w:r w:rsidRPr="00963F37">
        <w:t xml:space="preserve">asks to a </w:t>
      </w:r>
      <w:bookmarkEnd w:id="66"/>
      <w:r>
        <w:t>Process</w:t>
      </w:r>
    </w:p>
    <w:p w14:paraId="3B51C4C5" w14:textId="77777777" w:rsidR="005B4779" w:rsidRPr="00963F37" w:rsidRDefault="005B4779" w:rsidP="00E0477B">
      <w:r w:rsidRPr="00963F37">
        <w:t>Locate a process in the list. Select the ‘+ Add Task’ button next to the ‘Tasks’ header.</w:t>
      </w:r>
    </w:p>
    <w:p w14:paraId="6CFE2265" w14:textId="5067ABF2" w:rsidR="005B4779" w:rsidRPr="00963F37" w:rsidRDefault="005B4779" w:rsidP="00E0477B">
      <w:r w:rsidRPr="005B628E">
        <w:rPr>
          <w:noProof/>
        </w:rPr>
        <w:drawing>
          <wp:inline distT="0" distB="0" distL="0" distR="0" wp14:anchorId="44D0AC45" wp14:editId="146D996D">
            <wp:extent cx="5274310" cy="2499360"/>
            <wp:effectExtent l="0" t="0" r="2540"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47"/>
                    <a:stretch>
                      <a:fillRect/>
                    </a:stretch>
                  </pic:blipFill>
                  <pic:spPr>
                    <a:xfrm>
                      <a:off x="0" y="0"/>
                      <a:ext cx="5274310" cy="2499360"/>
                    </a:xfrm>
                    <a:prstGeom prst="rect">
                      <a:avLst/>
                    </a:prstGeom>
                  </pic:spPr>
                </pic:pic>
              </a:graphicData>
            </a:graphic>
          </wp:inline>
        </w:drawing>
      </w:r>
    </w:p>
    <w:p w14:paraId="2EA69683" w14:textId="17FE8050" w:rsidR="005B4779" w:rsidRPr="00963F37" w:rsidRDefault="005B4779" w:rsidP="00E0477B">
      <w:r w:rsidRPr="00963F37">
        <w:t xml:space="preserve">In the pop-up window that appears, administrators may add a task to the process. If a task with this name is raised by a </w:t>
      </w:r>
      <w:r>
        <w:t>CORTEX</w:t>
      </w:r>
      <w:r w:rsidRPr="00963F37">
        <w:t xml:space="preserve"> flow, then only the user groups that have access to it can interact with the task. </w:t>
      </w:r>
    </w:p>
    <w:p w14:paraId="4FF4FFC9" w14:textId="4560C9CF" w:rsidR="005B4779" w:rsidRDefault="005B4779" w:rsidP="00E0477B">
      <w:pPr>
        <w:pStyle w:val="WeAreCORTEXEmphasis"/>
      </w:pPr>
      <w:r w:rsidRPr="00963F37">
        <w:t xml:space="preserve">These user groups can be selected from the list of groups that were selected for the process </w:t>
      </w:r>
      <w:proofErr w:type="gramStart"/>
      <w:r w:rsidRPr="00963F37">
        <w:t>as a whole in</w:t>
      </w:r>
      <w:proofErr w:type="gramEnd"/>
      <w:r w:rsidRPr="00963F37">
        <w:t xml:space="preserve"> Section 7.3.1</w:t>
      </w:r>
    </w:p>
    <w:p w14:paraId="0505B3D7" w14:textId="77777777" w:rsidR="005B4779" w:rsidRPr="00963F37" w:rsidRDefault="005B4779" w:rsidP="00E0477B">
      <w:r w:rsidRPr="00963F37">
        <w:t>Select ‘Add Task’ to apply the changes, or the X button in the top right corner to cancel. The task will be present under the process</w:t>
      </w:r>
      <w:r>
        <w:t>.</w:t>
      </w:r>
    </w:p>
    <w:p w14:paraId="46D0EF36" w14:textId="77777777" w:rsidR="005B4779" w:rsidRPr="00963F37" w:rsidRDefault="005B4779" w:rsidP="00E0477B">
      <w:r w:rsidRPr="007F68D6">
        <w:rPr>
          <w:noProof/>
        </w:rPr>
        <w:drawing>
          <wp:inline distT="0" distB="0" distL="0" distR="0" wp14:anchorId="4BA3B394" wp14:editId="622D0B75">
            <wp:extent cx="5274310" cy="1501140"/>
            <wp:effectExtent l="0" t="0" r="2540" b="381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48"/>
                    <a:stretch>
                      <a:fillRect/>
                    </a:stretch>
                  </pic:blipFill>
                  <pic:spPr>
                    <a:xfrm>
                      <a:off x="0" y="0"/>
                      <a:ext cx="5274310" cy="1501140"/>
                    </a:xfrm>
                    <a:prstGeom prst="rect">
                      <a:avLst/>
                    </a:prstGeom>
                  </pic:spPr>
                </pic:pic>
              </a:graphicData>
            </a:graphic>
          </wp:inline>
        </w:drawing>
      </w:r>
    </w:p>
    <w:p w14:paraId="5875B59F" w14:textId="77777777" w:rsidR="005B4779" w:rsidRPr="00963F37" w:rsidRDefault="005B4779" w:rsidP="00E0477B">
      <w:bookmarkStart w:id="67" w:name="_Toc130542980"/>
      <w:r w:rsidRPr="00963F37">
        <w:br w:type="page"/>
      </w:r>
    </w:p>
    <w:p w14:paraId="36C567C8" w14:textId="77777777" w:rsidR="005B4779" w:rsidRPr="00963F37" w:rsidRDefault="005B4779" w:rsidP="00E0477B">
      <w:pPr>
        <w:pStyle w:val="Heading3"/>
      </w:pPr>
      <w:r w:rsidRPr="00963F37">
        <w:lastRenderedPageBreak/>
        <w:t xml:space="preserve">Edit a </w:t>
      </w:r>
      <w:bookmarkEnd w:id="67"/>
      <w:r w:rsidRPr="00963F37">
        <w:t>Task</w:t>
      </w:r>
    </w:p>
    <w:p w14:paraId="4E2B4763" w14:textId="77777777" w:rsidR="005B4779" w:rsidRPr="00963F37" w:rsidRDefault="005B4779" w:rsidP="00E0477B">
      <w:r w:rsidRPr="00963F37">
        <w:t>Locate a process in the list. Select the edit button next to the process.</w:t>
      </w:r>
    </w:p>
    <w:p w14:paraId="6D5E71BC" w14:textId="77777777" w:rsidR="005B4779" w:rsidRPr="00963F37" w:rsidRDefault="005B4779" w:rsidP="00E0477B">
      <w:r w:rsidRPr="007F68D6">
        <w:rPr>
          <w:noProof/>
        </w:rPr>
        <w:drawing>
          <wp:inline distT="0" distB="0" distL="0" distR="0" wp14:anchorId="751D6769" wp14:editId="0415142B">
            <wp:extent cx="5274310" cy="2477770"/>
            <wp:effectExtent l="0" t="0" r="2540" b="0"/>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49"/>
                    <a:stretch>
                      <a:fillRect/>
                    </a:stretch>
                  </pic:blipFill>
                  <pic:spPr>
                    <a:xfrm>
                      <a:off x="0" y="0"/>
                      <a:ext cx="5274310" cy="2477770"/>
                    </a:xfrm>
                    <a:prstGeom prst="rect">
                      <a:avLst/>
                    </a:prstGeom>
                  </pic:spPr>
                </pic:pic>
              </a:graphicData>
            </a:graphic>
          </wp:inline>
        </w:drawing>
      </w:r>
    </w:p>
    <w:p w14:paraId="7C1701EB" w14:textId="0978A4A2" w:rsidR="005B4779" w:rsidRPr="00963F37" w:rsidRDefault="005B4779" w:rsidP="00E0477B">
      <w:r w:rsidRPr="00963F37">
        <w:t>The task name and user groups may be changed here. Select ‘Confirm’ to apply the change, or the X button in the top right corner to cancel.</w:t>
      </w:r>
    </w:p>
    <w:p w14:paraId="19B188F6" w14:textId="77777777" w:rsidR="005B4779" w:rsidRPr="00963F37" w:rsidRDefault="005B4779" w:rsidP="00E0477B">
      <w:pPr>
        <w:pStyle w:val="Heading3"/>
      </w:pPr>
      <w:r w:rsidRPr="00963F37">
        <w:t>Delete a Task</w:t>
      </w:r>
    </w:p>
    <w:p w14:paraId="10FD9E3E" w14:textId="70C24D63" w:rsidR="005B4779" w:rsidRPr="00963F37" w:rsidRDefault="005B4779" w:rsidP="00E0477B">
      <w:r w:rsidRPr="00963F37">
        <w:t xml:space="preserve">The task may also be deleted here. To do this, select the bin icon next to the task. A pop-up will be shown to ensure that the user is sure they wish to delete the task. </w:t>
      </w:r>
    </w:p>
    <w:p w14:paraId="2D935984" w14:textId="639A75D5" w:rsidR="005B4779" w:rsidRPr="00963F37" w:rsidRDefault="005B4779" w:rsidP="00E0477B">
      <w:r w:rsidRPr="00963F37">
        <w:rPr>
          <w:noProof/>
        </w:rPr>
        <w:drawing>
          <wp:inline distT="0" distB="0" distL="0" distR="0" wp14:anchorId="37B37430" wp14:editId="7A7D229C">
            <wp:extent cx="4153480" cy="714475"/>
            <wp:effectExtent l="0" t="0" r="0" b="9525"/>
            <wp:docPr id="74" name="Picture 7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picture containing text&#10;&#10;Description automatically generated"/>
                    <pic:cNvPicPr/>
                  </pic:nvPicPr>
                  <pic:blipFill>
                    <a:blip r:embed="rId50"/>
                    <a:stretch>
                      <a:fillRect/>
                    </a:stretch>
                  </pic:blipFill>
                  <pic:spPr>
                    <a:xfrm>
                      <a:off x="0" y="0"/>
                      <a:ext cx="4153480" cy="714475"/>
                    </a:xfrm>
                    <a:prstGeom prst="rect">
                      <a:avLst/>
                    </a:prstGeom>
                  </pic:spPr>
                </pic:pic>
              </a:graphicData>
            </a:graphic>
          </wp:inline>
        </w:drawing>
      </w:r>
    </w:p>
    <w:p w14:paraId="08DDF29A" w14:textId="77777777" w:rsidR="005B4779" w:rsidRPr="00963F37" w:rsidRDefault="005B4779" w:rsidP="00E0477B">
      <w:r w:rsidRPr="00963F37">
        <w:t>Select ‘OK’ to delete the task, or ‘Cancel’ to cancel. The task will have been removed from the list.</w:t>
      </w:r>
    </w:p>
    <w:p w14:paraId="45B0A2A9" w14:textId="77777777" w:rsidR="005B4779" w:rsidRDefault="005B4779" w:rsidP="005B4779">
      <w:pPr>
        <w:rPr>
          <w:rFonts w:asciiTheme="majorHAnsi" w:eastAsiaTheme="majorEastAsia" w:hAnsiTheme="majorHAnsi" w:cstheme="majorBidi"/>
          <w:b/>
          <w:iCs/>
          <w:color w:val="282864"/>
          <w:sz w:val="24"/>
        </w:rPr>
      </w:pPr>
      <w:r>
        <w:br w:type="page"/>
      </w:r>
    </w:p>
    <w:p w14:paraId="245D0763" w14:textId="77777777" w:rsidR="005B4779" w:rsidRDefault="005B4779" w:rsidP="00E0477B">
      <w:pPr>
        <w:pStyle w:val="Heading2"/>
      </w:pPr>
      <w:bookmarkStart w:id="68" w:name="_Toc142058798"/>
      <w:bookmarkStart w:id="69" w:name="_Toc143175765"/>
      <w:r>
        <w:lastRenderedPageBreak/>
        <w:t>Manage Sessions</w:t>
      </w:r>
      <w:bookmarkEnd w:id="68"/>
      <w:bookmarkEnd w:id="69"/>
    </w:p>
    <w:p w14:paraId="7F875AC3" w14:textId="7A18781D" w:rsidR="005B4779" w:rsidRDefault="005B4779" w:rsidP="00E0477B">
      <w:r w:rsidRPr="00963F37">
        <w:t xml:space="preserve">To </w:t>
      </w:r>
      <w:r>
        <w:t>manage sessions</w:t>
      </w:r>
      <w:r w:rsidRPr="00963F37">
        <w:t xml:space="preserve">, select ‘Manage Processes and Tasks’ from the </w:t>
      </w:r>
      <w:r>
        <w:t>Admin Settings</w:t>
      </w:r>
      <w:r w:rsidRPr="00963F37">
        <w:t xml:space="preserve"> page.</w:t>
      </w:r>
    </w:p>
    <w:p w14:paraId="70F20991" w14:textId="553FB6B8" w:rsidR="005B4779" w:rsidRDefault="005B4779" w:rsidP="00E0477B">
      <w:r w:rsidRPr="003F60EE">
        <w:rPr>
          <w:noProof/>
        </w:rPr>
        <w:drawing>
          <wp:inline distT="0" distB="0" distL="0" distR="0" wp14:anchorId="2DA5BE53" wp14:editId="4A832F2C">
            <wp:extent cx="5274310" cy="2488565"/>
            <wp:effectExtent l="0" t="0" r="2540" b="6985"/>
            <wp:docPr id="36" name="Picture 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medium confidence"/>
                    <pic:cNvPicPr/>
                  </pic:nvPicPr>
                  <pic:blipFill>
                    <a:blip r:embed="rId51"/>
                    <a:stretch>
                      <a:fillRect/>
                    </a:stretch>
                  </pic:blipFill>
                  <pic:spPr>
                    <a:xfrm>
                      <a:off x="0" y="0"/>
                      <a:ext cx="5274310" cy="2488565"/>
                    </a:xfrm>
                    <a:prstGeom prst="rect">
                      <a:avLst/>
                    </a:prstGeom>
                  </pic:spPr>
                </pic:pic>
              </a:graphicData>
            </a:graphic>
          </wp:inline>
        </w:drawing>
      </w:r>
    </w:p>
    <w:p w14:paraId="1065FD1C" w14:textId="77777777" w:rsidR="005B4779" w:rsidRDefault="005B4779" w:rsidP="00E0477B">
      <w:r>
        <w:t>From here, administrators may view the currently logged in users, and if necessary, terminate their sessions early, logging them out.</w:t>
      </w:r>
    </w:p>
    <w:p w14:paraId="33ABD159" w14:textId="77777777" w:rsidR="005B4779" w:rsidRPr="00AA6F50" w:rsidRDefault="005B4779" w:rsidP="00E0477B"/>
    <w:p w14:paraId="5078A3D9" w14:textId="559200F7" w:rsidR="0062718F" w:rsidRPr="00EE7EA4" w:rsidRDefault="0062718F" w:rsidP="00223281">
      <w:pPr>
        <w:rPr>
          <w:rFonts w:cs="Poppins"/>
          <w:color w:val="FF0000"/>
        </w:rPr>
      </w:pPr>
    </w:p>
    <w:sectPr w:rsidR="0062718F" w:rsidRPr="00EE7EA4" w:rsidSect="00223281">
      <w:headerReference w:type="default" r:id="rId52"/>
      <w:footerReference w:type="default" r:id="rId53"/>
      <w:pgSz w:w="11906" w:h="16838"/>
      <w:pgMar w:top="1797"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9" w:author="Amadeu Obach" w:date="2023-03-16T16:55:00Z" w:initials="AO">
    <w:p w14:paraId="25B58D98" w14:textId="77777777" w:rsidR="005B4779" w:rsidRDefault="005B4779" w:rsidP="005B4779">
      <w:pPr>
        <w:pStyle w:val="CommentText"/>
        <w:jc w:val="left"/>
      </w:pPr>
      <w:r>
        <w:rPr>
          <w:rStyle w:val="CommentReference"/>
        </w:rPr>
        <w:annotationRef/>
      </w:r>
      <w:r>
        <w:t>It would be good to explain a bit what do we have here.</w:t>
      </w:r>
    </w:p>
    <w:p w14:paraId="4105B531" w14:textId="77777777" w:rsidR="005B4779" w:rsidRDefault="005B4779" w:rsidP="005B4779">
      <w:pPr>
        <w:pStyle w:val="CommentText"/>
        <w:jc w:val="left"/>
      </w:pPr>
      <w:r>
        <w:t>On Status I see Total = 510, is this including SLA Expired? Is SLA expired included in Pending?</w:t>
      </w:r>
    </w:p>
    <w:p w14:paraId="130502C1" w14:textId="77777777" w:rsidR="005B4779" w:rsidRDefault="005B4779" w:rsidP="005B4779">
      <w:pPr>
        <w:pStyle w:val="CommentText"/>
        <w:jc w:val="left"/>
      </w:pPr>
      <w:r>
        <w:t>If it is not included in TOTAL why on the process to total is 511 instead of 510</w:t>
      </w:r>
    </w:p>
  </w:comment>
  <w:comment w:id="40" w:author="Jonathan Rogers" w:date="2023-03-24T10:20:00Z" w:initials="JR">
    <w:p w14:paraId="42475372" w14:textId="77777777" w:rsidR="005B4779" w:rsidRDefault="005B4779" w:rsidP="005B4779">
      <w:pPr>
        <w:pStyle w:val="CommentText"/>
        <w:jc w:val="left"/>
      </w:pPr>
      <w:r>
        <w:rPr>
          <w:rStyle w:val="CommentReference"/>
        </w:rPr>
        <w:annotationRef/>
      </w:r>
      <w:r>
        <w:t>There was a bug in the counting of tasks that has been resolved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0502C1" w15:done="1"/>
  <w15:commentEx w15:paraId="42475372" w15:paraIdParent="130502C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BDC89B" w16cex:dateUtc="2023-03-16T16:55:00Z"/>
  <w16cex:commentExtensible w16cex:durableId="27C7F7F8" w16cex:dateUtc="2023-03-24T10: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0502C1" w16cid:durableId="27BDC89B"/>
  <w16cid:commentId w16cid:paraId="42475372" w16cid:durableId="27C7F7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8444B" w14:textId="77777777" w:rsidR="00A578B8" w:rsidRDefault="00A578B8" w:rsidP="00A77EE2">
      <w:pPr>
        <w:spacing w:after="0" w:line="240" w:lineRule="auto"/>
      </w:pPr>
      <w:r>
        <w:separator/>
      </w:r>
    </w:p>
  </w:endnote>
  <w:endnote w:type="continuationSeparator" w:id="0">
    <w:p w14:paraId="1C18445A" w14:textId="77777777" w:rsidR="00A578B8" w:rsidRDefault="00A578B8" w:rsidP="00A77EE2">
      <w:pPr>
        <w:spacing w:after="0" w:line="240" w:lineRule="auto"/>
      </w:pPr>
      <w:r>
        <w:continuationSeparator/>
      </w:r>
    </w:p>
  </w:endnote>
  <w:endnote w:type="continuationNotice" w:id="1">
    <w:p w14:paraId="10874927" w14:textId="77777777" w:rsidR="00A578B8" w:rsidRDefault="00A578B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oppins">
    <w:panose1 w:val="00000500000000000000"/>
    <w:charset w:val="00"/>
    <w:family w:val="auto"/>
    <w:pitch w:val="variable"/>
    <w:sig w:usb0="00008007" w:usb1="00000000" w:usb2="00000000" w:usb3="00000000" w:csb0="00000093" w:csb1="00000000"/>
  </w:font>
  <w:font w:name="Poppins SemiBold">
    <w:panose1 w:val="00000700000000000000"/>
    <w:charset w:val="00"/>
    <w:family w:val="auto"/>
    <w:pitch w:val="variable"/>
    <w:sig w:usb0="00008007" w:usb1="00000000" w:usb2="00000000" w:usb3="00000000" w:csb0="00000093"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Yu Gothic UI Semilight">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2614"/>
      <w:gridCol w:w="5228"/>
      <w:gridCol w:w="2614"/>
    </w:tblGrid>
    <w:tr w:rsidR="00E94320" w14:paraId="5179A057" w14:textId="77777777" w:rsidTr="00C614DD">
      <w:tc>
        <w:tcPr>
          <w:tcW w:w="2614" w:type="dxa"/>
          <w:tcBorders>
            <w:top w:val="nil"/>
            <w:left w:val="nil"/>
            <w:bottom w:val="nil"/>
            <w:right w:val="nil"/>
          </w:tcBorders>
        </w:tcPr>
        <w:p w14:paraId="00450335" w14:textId="77777777" w:rsidR="00E94320" w:rsidRPr="0025556F" w:rsidRDefault="00E94320" w:rsidP="00E94320">
          <w:pPr>
            <w:pStyle w:val="Footer"/>
            <w:rPr>
              <w:color w:val="282864" w:themeColor="text1"/>
              <w:szCs w:val="20"/>
            </w:rPr>
          </w:pPr>
          <w:r w:rsidRPr="0025556F">
            <w:rPr>
              <w:color w:val="282864" w:themeColor="text1"/>
              <w:szCs w:val="20"/>
            </w:rPr>
            <w:t>CORTEX LTD</w:t>
          </w:r>
        </w:p>
      </w:tc>
      <w:tc>
        <w:tcPr>
          <w:tcW w:w="5228" w:type="dxa"/>
          <w:tcBorders>
            <w:top w:val="nil"/>
            <w:left w:val="nil"/>
            <w:bottom w:val="nil"/>
            <w:right w:val="nil"/>
          </w:tcBorders>
        </w:tcPr>
        <w:p w14:paraId="7298C684" w14:textId="1E0387F2" w:rsidR="00E94320" w:rsidRPr="0025556F" w:rsidRDefault="00102EFB" w:rsidP="00E94320">
          <w:pPr>
            <w:pStyle w:val="Footer"/>
            <w:jc w:val="center"/>
            <w:rPr>
              <w:color w:val="282864" w:themeColor="text1"/>
              <w:szCs w:val="20"/>
            </w:rPr>
          </w:pPr>
          <w:r>
            <w:rPr>
              <w:color w:val="282864" w:themeColor="text1"/>
              <w:szCs w:val="20"/>
            </w:rPr>
            <w:t xml:space="preserve">CORTEX Interaction Portal – </w:t>
          </w:r>
          <w:r w:rsidR="009560FB">
            <w:rPr>
              <w:color w:val="282864" w:themeColor="text1"/>
              <w:szCs w:val="20"/>
            </w:rPr>
            <w:t>User</w:t>
          </w:r>
          <w:r>
            <w:rPr>
              <w:color w:val="282864" w:themeColor="text1"/>
              <w:szCs w:val="20"/>
            </w:rPr>
            <w:t xml:space="preserve"> Guide</w:t>
          </w:r>
        </w:p>
      </w:tc>
      <w:tc>
        <w:tcPr>
          <w:tcW w:w="2614" w:type="dxa"/>
          <w:tcBorders>
            <w:top w:val="nil"/>
            <w:left w:val="nil"/>
            <w:bottom w:val="nil"/>
            <w:right w:val="nil"/>
          </w:tcBorders>
        </w:tcPr>
        <w:p w14:paraId="79E04886" w14:textId="77777777" w:rsidR="00E94320" w:rsidRPr="0025556F" w:rsidRDefault="00E94320" w:rsidP="00E94320">
          <w:pPr>
            <w:pStyle w:val="Footer"/>
            <w:jc w:val="right"/>
            <w:rPr>
              <w:color w:val="282864" w:themeColor="text1"/>
              <w:szCs w:val="20"/>
            </w:rPr>
          </w:pPr>
          <w:r w:rsidRPr="0025556F">
            <w:rPr>
              <w:color w:val="282864" w:themeColor="text1"/>
              <w:szCs w:val="20"/>
            </w:rPr>
            <w:t xml:space="preserve">Page </w:t>
          </w:r>
          <w:r w:rsidRPr="0025556F">
            <w:rPr>
              <w:color w:val="282864" w:themeColor="text1"/>
              <w:szCs w:val="20"/>
            </w:rPr>
            <w:fldChar w:fldCharType="begin"/>
          </w:r>
          <w:r w:rsidRPr="0025556F">
            <w:rPr>
              <w:color w:val="282864" w:themeColor="text1"/>
              <w:szCs w:val="20"/>
            </w:rPr>
            <w:instrText xml:space="preserve"> PAGE  \* Arabic  \* MERGEFORMAT </w:instrText>
          </w:r>
          <w:r w:rsidRPr="0025556F">
            <w:rPr>
              <w:color w:val="282864" w:themeColor="text1"/>
              <w:szCs w:val="20"/>
            </w:rPr>
            <w:fldChar w:fldCharType="separate"/>
          </w:r>
          <w:r>
            <w:rPr>
              <w:color w:val="282864" w:themeColor="text1"/>
              <w:szCs w:val="20"/>
            </w:rPr>
            <w:t>2</w:t>
          </w:r>
          <w:r w:rsidRPr="0025556F">
            <w:rPr>
              <w:color w:val="282864" w:themeColor="text1"/>
              <w:szCs w:val="20"/>
            </w:rPr>
            <w:fldChar w:fldCharType="end"/>
          </w:r>
          <w:r w:rsidRPr="0025556F">
            <w:rPr>
              <w:color w:val="282864" w:themeColor="text1"/>
              <w:szCs w:val="20"/>
            </w:rPr>
            <w:t>/</w:t>
          </w:r>
          <w:r w:rsidRPr="0025556F">
            <w:rPr>
              <w:color w:val="282864" w:themeColor="text1"/>
              <w:szCs w:val="20"/>
            </w:rPr>
            <w:fldChar w:fldCharType="begin"/>
          </w:r>
          <w:r w:rsidRPr="0025556F">
            <w:rPr>
              <w:color w:val="282864" w:themeColor="text1"/>
              <w:szCs w:val="20"/>
            </w:rPr>
            <w:instrText xml:space="preserve"> NUMPAGES  \* Arabic  \* MERGEFORMAT </w:instrText>
          </w:r>
          <w:r w:rsidRPr="0025556F">
            <w:rPr>
              <w:color w:val="282864" w:themeColor="text1"/>
              <w:szCs w:val="20"/>
            </w:rPr>
            <w:fldChar w:fldCharType="separate"/>
          </w:r>
          <w:r>
            <w:rPr>
              <w:color w:val="282864" w:themeColor="text1"/>
              <w:szCs w:val="20"/>
            </w:rPr>
            <w:t>4</w:t>
          </w:r>
          <w:r w:rsidRPr="0025556F">
            <w:rPr>
              <w:color w:val="282864" w:themeColor="text1"/>
              <w:szCs w:val="20"/>
            </w:rPr>
            <w:fldChar w:fldCharType="end"/>
          </w:r>
        </w:p>
      </w:tc>
    </w:tr>
  </w:tbl>
  <w:p w14:paraId="4209029F" w14:textId="77777777" w:rsidR="00E94320" w:rsidRPr="0025556F" w:rsidRDefault="00E94320" w:rsidP="00E94320">
    <w:pPr>
      <w:pStyle w:val="Footer"/>
      <w:tabs>
        <w:tab w:val="right" w:pos="10466"/>
      </w:tabs>
      <w:rPr>
        <w:color w:val="282864"/>
        <w:sz w:val="2"/>
        <w:szCs w:val="2"/>
      </w:rPr>
    </w:pPr>
  </w:p>
  <w:p w14:paraId="6EB65F82" w14:textId="2C4B3132" w:rsidR="002C2AB1" w:rsidRPr="00E94320" w:rsidRDefault="002C2AB1" w:rsidP="00E94320">
    <w:pPr>
      <w:pStyle w:val="Foote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282864"/>
        <w:szCs w:val="20"/>
      </w:rPr>
      <w:id w:val="1697346809"/>
      <w:docPartObj>
        <w:docPartGallery w:val="Page Numbers (Top of Page)"/>
        <w:docPartUnique/>
      </w:docPartObj>
    </w:sdtPr>
    <w:sdtContent>
      <w:p w14:paraId="59AC16D4" w14:textId="77777777" w:rsidR="006D65FB" w:rsidRPr="002C2AB1" w:rsidRDefault="006D65FB" w:rsidP="00F94369">
        <w:pPr>
          <w:pStyle w:val="Footer"/>
          <w:jc w:val="right"/>
          <w:rPr>
            <w:color w:val="282864"/>
            <w:szCs w:val="20"/>
          </w:rPr>
        </w:pPr>
      </w:p>
      <w:p w14:paraId="0FC060F3" w14:textId="77777777" w:rsidR="006D65FB" w:rsidRPr="0047574F" w:rsidRDefault="006D65FB" w:rsidP="0047574F">
        <w:pPr>
          <w:pStyle w:val="Footer"/>
          <w:jc w:val="right"/>
          <w:rPr>
            <w:color w:val="282864"/>
            <w:szCs w:val="20"/>
          </w:rPr>
        </w:pPr>
        <w:r w:rsidRPr="002C2AB1">
          <w:rPr>
            <w:color w:val="282864"/>
            <w:szCs w:val="20"/>
          </w:rPr>
          <w:t xml:space="preserve">Page </w:t>
        </w:r>
        <w:r w:rsidRPr="002C2AB1">
          <w:rPr>
            <w:color w:val="282864"/>
            <w:szCs w:val="20"/>
          </w:rPr>
          <w:fldChar w:fldCharType="begin"/>
        </w:r>
        <w:r w:rsidRPr="002C2AB1">
          <w:rPr>
            <w:color w:val="282864"/>
            <w:szCs w:val="20"/>
          </w:rPr>
          <w:instrText xml:space="preserve"> PAGE </w:instrText>
        </w:r>
        <w:r w:rsidRPr="002C2AB1">
          <w:rPr>
            <w:color w:val="282864"/>
            <w:szCs w:val="20"/>
          </w:rPr>
          <w:fldChar w:fldCharType="separate"/>
        </w:r>
        <w:r>
          <w:rPr>
            <w:color w:val="282864"/>
            <w:szCs w:val="20"/>
          </w:rPr>
          <w:t>1</w:t>
        </w:r>
        <w:r w:rsidRPr="002C2AB1">
          <w:rPr>
            <w:color w:val="282864"/>
            <w:szCs w:val="20"/>
          </w:rPr>
          <w:fldChar w:fldCharType="end"/>
        </w:r>
        <w:r w:rsidRPr="002C2AB1">
          <w:rPr>
            <w:color w:val="282864"/>
            <w:szCs w:val="20"/>
          </w:rPr>
          <w:t>/</w:t>
        </w:r>
        <w:r w:rsidRPr="002C2AB1">
          <w:rPr>
            <w:color w:val="282864"/>
            <w:szCs w:val="20"/>
          </w:rPr>
          <w:fldChar w:fldCharType="begin"/>
        </w:r>
        <w:r w:rsidRPr="002C2AB1">
          <w:rPr>
            <w:color w:val="282864"/>
            <w:szCs w:val="20"/>
          </w:rPr>
          <w:instrText xml:space="preserve"> NUMPAGES  </w:instrText>
        </w:r>
        <w:r w:rsidRPr="002C2AB1">
          <w:rPr>
            <w:color w:val="282864"/>
            <w:szCs w:val="20"/>
          </w:rPr>
          <w:fldChar w:fldCharType="separate"/>
        </w:r>
        <w:r>
          <w:rPr>
            <w:color w:val="282864"/>
            <w:szCs w:val="20"/>
          </w:rPr>
          <w:t>32</w:t>
        </w:r>
        <w:r w:rsidRPr="002C2AB1">
          <w:rPr>
            <w:color w:val="282864"/>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76FE7" w14:textId="77777777" w:rsidR="00A578B8" w:rsidRDefault="00A578B8" w:rsidP="00A77EE2">
      <w:pPr>
        <w:spacing w:after="0" w:line="240" w:lineRule="auto"/>
      </w:pPr>
      <w:r>
        <w:separator/>
      </w:r>
    </w:p>
  </w:footnote>
  <w:footnote w:type="continuationSeparator" w:id="0">
    <w:p w14:paraId="63BC04BE" w14:textId="77777777" w:rsidR="00A578B8" w:rsidRDefault="00A578B8" w:rsidP="00A77EE2">
      <w:pPr>
        <w:spacing w:after="0" w:line="240" w:lineRule="auto"/>
      </w:pPr>
      <w:r>
        <w:continuationSeparator/>
      </w:r>
    </w:p>
  </w:footnote>
  <w:footnote w:type="continuationNotice" w:id="1">
    <w:p w14:paraId="34D8DEFE" w14:textId="77777777" w:rsidR="00A578B8" w:rsidRDefault="00A578B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B430C" w14:textId="77777777" w:rsidR="000B3798" w:rsidRDefault="000B3798">
    <w:pPr>
      <w:pStyle w:val="Header"/>
    </w:pPr>
    <w:r>
      <w:rPr>
        <w:noProof/>
        <w:color w:val="282864"/>
        <w:szCs w:val="20"/>
      </w:rPr>
      <w:drawing>
        <wp:inline distT="0" distB="0" distL="0" distR="0" wp14:anchorId="506F5D16" wp14:editId="5B52E457">
          <wp:extent cx="1504950" cy="391827"/>
          <wp:effectExtent l="0" t="0" r="0" b="8255"/>
          <wp:docPr id="75" name="Picture 7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p w14:paraId="70A80956" w14:textId="77777777" w:rsidR="00DC5E44" w:rsidRDefault="00FE7DD0">
    <w:pPr>
      <w:pStyle w:val="Header"/>
    </w:pPr>
    <w:r>
      <w:rPr>
        <w:noProof/>
        <w:color w:val="282864"/>
        <w:szCs w:val="20"/>
      </w:rPr>
      <w:drawing>
        <wp:anchor distT="0" distB="0" distL="114300" distR="114300" simplePos="0" relativeHeight="251672576" behindDoc="1" locked="0" layoutInCell="1" allowOverlap="1" wp14:anchorId="160EC529" wp14:editId="4FAE6A6B">
          <wp:simplePos x="0" y="0"/>
          <wp:positionH relativeFrom="page">
            <wp:posOffset>575945</wp:posOffset>
          </wp:positionH>
          <wp:positionV relativeFrom="page">
            <wp:posOffset>2520315</wp:posOffset>
          </wp:positionV>
          <wp:extent cx="6948000" cy="8366400"/>
          <wp:effectExtent l="0" t="0" r="5715" b="0"/>
          <wp:wrapNone/>
          <wp:docPr id="79" name="Picture 79" descr="A white circ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circle with a white background&#10;&#10;Description automatically generated"/>
                  <pic:cNvPicPr/>
                </pic:nvPicPr>
                <pic:blipFill>
                  <a:blip r:embed="rId2">
                    <a:alphaModFix amt="20000"/>
                    <a:extLst>
                      <a:ext uri="{28A0092B-C50C-407E-A947-70E740481C1C}">
                        <a14:useLocalDpi xmlns:a14="http://schemas.microsoft.com/office/drawing/2010/main" val="0"/>
                      </a:ext>
                    </a:extLst>
                  </a:blip>
                  <a:stretch>
                    <a:fillRect/>
                  </a:stretch>
                </pic:blipFill>
                <pic:spPr>
                  <a:xfrm>
                    <a:off x="0" y="0"/>
                    <a:ext cx="6948000" cy="83664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5E89" w14:textId="4C928D3F" w:rsidR="00204F60" w:rsidRDefault="00204F60">
    <w:pPr>
      <w:pStyle w:val="Header"/>
    </w:pPr>
    <w:r>
      <w:rPr>
        <w:noProof/>
        <w:color w:val="282864"/>
        <w:szCs w:val="20"/>
      </w:rPr>
      <w:drawing>
        <wp:anchor distT="0" distB="0" distL="114300" distR="114300" simplePos="0" relativeHeight="251671552" behindDoc="1" locked="0" layoutInCell="1" allowOverlap="1" wp14:anchorId="7135715F" wp14:editId="2A4B35EF">
          <wp:simplePos x="0" y="0"/>
          <wp:positionH relativeFrom="page">
            <wp:align>left</wp:align>
          </wp:positionH>
          <wp:positionV relativeFrom="page">
            <wp:align>bottom</wp:align>
          </wp:positionV>
          <wp:extent cx="5731200" cy="5860800"/>
          <wp:effectExtent l="0" t="0" r="3175" b="6985"/>
          <wp:wrapNone/>
          <wp:docPr id="80" name="Picture 8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731200" cy="58608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F9CCF" w14:textId="77777777" w:rsidR="006D65FB" w:rsidRDefault="006D65FB" w:rsidP="00FB5AFA">
    <w:pPr>
      <w:pStyle w:val="Header"/>
      <w:jc w:val="right"/>
    </w:pPr>
    <w:r>
      <w:rPr>
        <w:noProof/>
        <w:color w:val="282864"/>
        <w:szCs w:val="20"/>
      </w:rPr>
      <w:drawing>
        <wp:inline distT="0" distB="0" distL="0" distR="0" wp14:anchorId="5C02D800" wp14:editId="742568C4">
          <wp:extent cx="1504950" cy="391827"/>
          <wp:effectExtent l="0" t="0" r="0" b="8255"/>
          <wp:docPr id="18" name="Picture 1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C062B"/>
    <w:multiLevelType w:val="hybridMultilevel"/>
    <w:tmpl w:val="5D24C5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10A3909"/>
    <w:multiLevelType w:val="hybridMultilevel"/>
    <w:tmpl w:val="DAA45776"/>
    <w:lvl w:ilvl="0" w:tplc="E29CFF82">
      <w:start w:val="1"/>
      <w:numFmt w:val="bullet"/>
      <w:pStyle w:val="WeAreCORTEXEmphasi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D828C1"/>
    <w:multiLevelType w:val="multilevel"/>
    <w:tmpl w:val="AE240C38"/>
    <w:styleLink w:val="Style2"/>
    <w:lvl w:ilvl="0">
      <w:start w:val="1"/>
      <w:numFmt w:val="decimal"/>
      <w:lvlText w:val="%1"/>
      <w:lvlJc w:val="left"/>
      <w:pPr>
        <w:ind w:left="851" w:hanging="491"/>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45005425"/>
    <w:multiLevelType w:val="hybridMultilevel"/>
    <w:tmpl w:val="BAA60472"/>
    <w:lvl w:ilvl="0" w:tplc="FE965F8E">
      <w:start w:val="1"/>
      <w:numFmt w:val="bullet"/>
      <w:pStyle w:val="InnoviseNote"/>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4A974545"/>
    <w:multiLevelType w:val="multilevel"/>
    <w:tmpl w:val="91A29A4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560419E2"/>
    <w:multiLevelType w:val="hybridMultilevel"/>
    <w:tmpl w:val="5D24C5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AD2677B"/>
    <w:multiLevelType w:val="multilevel"/>
    <w:tmpl w:val="7FB0E9DA"/>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pStyle w:val="Heading51"/>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60E169B5"/>
    <w:multiLevelType w:val="hybridMultilevel"/>
    <w:tmpl w:val="1B0A91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4A26CFB"/>
    <w:multiLevelType w:val="hybridMultilevel"/>
    <w:tmpl w:val="2A4E432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24488658">
    <w:abstractNumId w:val="4"/>
  </w:num>
  <w:num w:numId="2" w16cid:durableId="312216491">
    <w:abstractNumId w:val="6"/>
  </w:num>
  <w:num w:numId="3" w16cid:durableId="1384409685">
    <w:abstractNumId w:val="1"/>
  </w:num>
  <w:num w:numId="4" w16cid:durableId="1213811609">
    <w:abstractNumId w:val="2"/>
  </w:num>
  <w:num w:numId="5" w16cid:durableId="1056314742">
    <w:abstractNumId w:val="3"/>
  </w:num>
  <w:num w:numId="6" w16cid:durableId="1882202379">
    <w:abstractNumId w:val="7"/>
  </w:num>
  <w:num w:numId="7" w16cid:durableId="1031537916">
    <w:abstractNumId w:val="5"/>
  </w:num>
  <w:num w:numId="8" w16cid:durableId="1582789055">
    <w:abstractNumId w:val="0"/>
  </w:num>
  <w:num w:numId="9" w16cid:durableId="210966481">
    <w:abstractNumId w:val="8"/>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madeu Obach">
    <w15:presenceInfo w15:providerId="AD" w15:userId="S::amadeu.obach@cortex.co.uk::e2c9ffc7-c831-4f97-8284-f9d8ee991470"/>
  </w15:person>
  <w15:person w15:author="Jonathan Rogers">
    <w15:presenceInfo w15:providerId="AD" w15:userId="S::Jonathan.Rogers@cortex.co.uk::0015febe-b97c-4d2d-9c74-e36cf612a8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UwNza0MDMysjQ1MTdT0lEKTi0uzszPAykwrAUADA7JdSwAAAA="/>
  </w:docVars>
  <w:rsids>
    <w:rsidRoot w:val="00700EF6"/>
    <w:rsid w:val="00001BD0"/>
    <w:rsid w:val="00004A2F"/>
    <w:rsid w:val="00014C66"/>
    <w:rsid w:val="00020D6C"/>
    <w:rsid w:val="0002322B"/>
    <w:rsid w:val="000237C9"/>
    <w:rsid w:val="0003005F"/>
    <w:rsid w:val="00032B8B"/>
    <w:rsid w:val="000566C4"/>
    <w:rsid w:val="00060CAB"/>
    <w:rsid w:val="000621A1"/>
    <w:rsid w:val="000A1656"/>
    <w:rsid w:val="000A5DE5"/>
    <w:rsid w:val="000A7807"/>
    <w:rsid w:val="000B343E"/>
    <w:rsid w:val="000B3798"/>
    <w:rsid w:val="000C607F"/>
    <w:rsid w:val="000C7435"/>
    <w:rsid w:val="000D1DBA"/>
    <w:rsid w:val="000D1FD9"/>
    <w:rsid w:val="000F3CC1"/>
    <w:rsid w:val="00100869"/>
    <w:rsid w:val="00102EFB"/>
    <w:rsid w:val="00125A01"/>
    <w:rsid w:val="00172EB5"/>
    <w:rsid w:val="001775D0"/>
    <w:rsid w:val="00177C1F"/>
    <w:rsid w:val="00180BD1"/>
    <w:rsid w:val="0018687F"/>
    <w:rsid w:val="001970A0"/>
    <w:rsid w:val="001A34DE"/>
    <w:rsid w:val="001B5E6C"/>
    <w:rsid w:val="001F506B"/>
    <w:rsid w:val="00200210"/>
    <w:rsid w:val="00204F60"/>
    <w:rsid w:val="00211B68"/>
    <w:rsid w:val="00220B97"/>
    <w:rsid w:val="00223281"/>
    <w:rsid w:val="00224ABA"/>
    <w:rsid w:val="00226E7C"/>
    <w:rsid w:val="00235E67"/>
    <w:rsid w:val="00282858"/>
    <w:rsid w:val="00286B44"/>
    <w:rsid w:val="00293110"/>
    <w:rsid w:val="0029409F"/>
    <w:rsid w:val="002A0DCA"/>
    <w:rsid w:val="002A0EBA"/>
    <w:rsid w:val="002C2AB1"/>
    <w:rsid w:val="002D599D"/>
    <w:rsid w:val="002E2B10"/>
    <w:rsid w:val="002E2DFF"/>
    <w:rsid w:val="002E449F"/>
    <w:rsid w:val="00307B27"/>
    <w:rsid w:val="003120A8"/>
    <w:rsid w:val="00332CBB"/>
    <w:rsid w:val="003334E7"/>
    <w:rsid w:val="00355E61"/>
    <w:rsid w:val="003562F5"/>
    <w:rsid w:val="00356853"/>
    <w:rsid w:val="003637DA"/>
    <w:rsid w:val="0036738C"/>
    <w:rsid w:val="003769D0"/>
    <w:rsid w:val="00383A6B"/>
    <w:rsid w:val="00393575"/>
    <w:rsid w:val="003B1625"/>
    <w:rsid w:val="003D7E47"/>
    <w:rsid w:val="00403DF3"/>
    <w:rsid w:val="004050E2"/>
    <w:rsid w:val="00406704"/>
    <w:rsid w:val="00416DE2"/>
    <w:rsid w:val="00430799"/>
    <w:rsid w:val="004406BF"/>
    <w:rsid w:val="00447F86"/>
    <w:rsid w:val="00454DE4"/>
    <w:rsid w:val="00454F23"/>
    <w:rsid w:val="0046465C"/>
    <w:rsid w:val="00474C98"/>
    <w:rsid w:val="004765CA"/>
    <w:rsid w:val="004868AC"/>
    <w:rsid w:val="004A1E72"/>
    <w:rsid w:val="004F0B94"/>
    <w:rsid w:val="00505B11"/>
    <w:rsid w:val="005266CF"/>
    <w:rsid w:val="00537A82"/>
    <w:rsid w:val="00556C0F"/>
    <w:rsid w:val="00561A3C"/>
    <w:rsid w:val="005737F2"/>
    <w:rsid w:val="00585E1C"/>
    <w:rsid w:val="005B20FB"/>
    <w:rsid w:val="005B2368"/>
    <w:rsid w:val="005B4779"/>
    <w:rsid w:val="005B53E2"/>
    <w:rsid w:val="005C1822"/>
    <w:rsid w:val="005C5EF6"/>
    <w:rsid w:val="005D3426"/>
    <w:rsid w:val="00600A92"/>
    <w:rsid w:val="006146F4"/>
    <w:rsid w:val="006200B6"/>
    <w:rsid w:val="0062718F"/>
    <w:rsid w:val="00635BA4"/>
    <w:rsid w:val="00644559"/>
    <w:rsid w:val="00656E75"/>
    <w:rsid w:val="00671B8B"/>
    <w:rsid w:val="00693BF4"/>
    <w:rsid w:val="006A2BEB"/>
    <w:rsid w:val="006B4510"/>
    <w:rsid w:val="006B60FE"/>
    <w:rsid w:val="006C1586"/>
    <w:rsid w:val="006D2D60"/>
    <w:rsid w:val="006D64EE"/>
    <w:rsid w:val="006D65FB"/>
    <w:rsid w:val="006D678E"/>
    <w:rsid w:val="006E491B"/>
    <w:rsid w:val="006E60FF"/>
    <w:rsid w:val="00700EF6"/>
    <w:rsid w:val="00716388"/>
    <w:rsid w:val="00756BA6"/>
    <w:rsid w:val="00764924"/>
    <w:rsid w:val="00766C40"/>
    <w:rsid w:val="00794627"/>
    <w:rsid w:val="0079539F"/>
    <w:rsid w:val="007A4CEF"/>
    <w:rsid w:val="007C6F2E"/>
    <w:rsid w:val="007D0EFC"/>
    <w:rsid w:val="00806D2E"/>
    <w:rsid w:val="0081519D"/>
    <w:rsid w:val="008348DA"/>
    <w:rsid w:val="008353FC"/>
    <w:rsid w:val="00850BE0"/>
    <w:rsid w:val="00852F6C"/>
    <w:rsid w:val="0085702A"/>
    <w:rsid w:val="00863EBF"/>
    <w:rsid w:val="00892B6E"/>
    <w:rsid w:val="00894F44"/>
    <w:rsid w:val="008B796F"/>
    <w:rsid w:val="008C7F80"/>
    <w:rsid w:val="008D141B"/>
    <w:rsid w:val="008F381F"/>
    <w:rsid w:val="009031FE"/>
    <w:rsid w:val="00907523"/>
    <w:rsid w:val="009256A4"/>
    <w:rsid w:val="00933B37"/>
    <w:rsid w:val="00937894"/>
    <w:rsid w:val="009560FB"/>
    <w:rsid w:val="00961180"/>
    <w:rsid w:val="0096607E"/>
    <w:rsid w:val="00973F0F"/>
    <w:rsid w:val="00973F44"/>
    <w:rsid w:val="0099754D"/>
    <w:rsid w:val="009B5E7F"/>
    <w:rsid w:val="009C3FC2"/>
    <w:rsid w:val="009D3D33"/>
    <w:rsid w:val="009D661B"/>
    <w:rsid w:val="009E58D5"/>
    <w:rsid w:val="009E6BDA"/>
    <w:rsid w:val="00A151FA"/>
    <w:rsid w:val="00A22789"/>
    <w:rsid w:val="00A313B2"/>
    <w:rsid w:val="00A578B8"/>
    <w:rsid w:val="00A6268B"/>
    <w:rsid w:val="00A77EE2"/>
    <w:rsid w:val="00A91BEB"/>
    <w:rsid w:val="00A97A34"/>
    <w:rsid w:val="00AA2967"/>
    <w:rsid w:val="00AA2BD0"/>
    <w:rsid w:val="00AB1405"/>
    <w:rsid w:val="00AD160A"/>
    <w:rsid w:val="00AD7B86"/>
    <w:rsid w:val="00AE19E5"/>
    <w:rsid w:val="00AE21A0"/>
    <w:rsid w:val="00B26157"/>
    <w:rsid w:val="00B36344"/>
    <w:rsid w:val="00B41F03"/>
    <w:rsid w:val="00B540C7"/>
    <w:rsid w:val="00B56370"/>
    <w:rsid w:val="00B6123E"/>
    <w:rsid w:val="00B64258"/>
    <w:rsid w:val="00B65574"/>
    <w:rsid w:val="00B743F5"/>
    <w:rsid w:val="00B825D2"/>
    <w:rsid w:val="00B84A59"/>
    <w:rsid w:val="00B87A95"/>
    <w:rsid w:val="00B9433D"/>
    <w:rsid w:val="00BA1453"/>
    <w:rsid w:val="00BD0CC5"/>
    <w:rsid w:val="00BD170D"/>
    <w:rsid w:val="00BD53A1"/>
    <w:rsid w:val="00C01831"/>
    <w:rsid w:val="00C119AF"/>
    <w:rsid w:val="00C507C2"/>
    <w:rsid w:val="00C551C6"/>
    <w:rsid w:val="00C77365"/>
    <w:rsid w:val="00C835AB"/>
    <w:rsid w:val="00CB2C9D"/>
    <w:rsid w:val="00CB3C6B"/>
    <w:rsid w:val="00CC7416"/>
    <w:rsid w:val="00CE457D"/>
    <w:rsid w:val="00D0214E"/>
    <w:rsid w:val="00D022AE"/>
    <w:rsid w:val="00D143BC"/>
    <w:rsid w:val="00D23693"/>
    <w:rsid w:val="00D30C72"/>
    <w:rsid w:val="00D41D82"/>
    <w:rsid w:val="00D55CF8"/>
    <w:rsid w:val="00D6005B"/>
    <w:rsid w:val="00D901A7"/>
    <w:rsid w:val="00D903F3"/>
    <w:rsid w:val="00D97F7F"/>
    <w:rsid w:val="00DC5E44"/>
    <w:rsid w:val="00DD36D2"/>
    <w:rsid w:val="00E02808"/>
    <w:rsid w:val="00E03542"/>
    <w:rsid w:val="00E0477B"/>
    <w:rsid w:val="00E32CEE"/>
    <w:rsid w:val="00E3381C"/>
    <w:rsid w:val="00E41259"/>
    <w:rsid w:val="00E42B77"/>
    <w:rsid w:val="00E47D23"/>
    <w:rsid w:val="00E66260"/>
    <w:rsid w:val="00E80461"/>
    <w:rsid w:val="00E81E74"/>
    <w:rsid w:val="00E94320"/>
    <w:rsid w:val="00EA2446"/>
    <w:rsid w:val="00EC2297"/>
    <w:rsid w:val="00EC3FBC"/>
    <w:rsid w:val="00ED24E8"/>
    <w:rsid w:val="00EE4786"/>
    <w:rsid w:val="00EE73A3"/>
    <w:rsid w:val="00EE76FC"/>
    <w:rsid w:val="00EE7EA4"/>
    <w:rsid w:val="00F051C9"/>
    <w:rsid w:val="00F11EB1"/>
    <w:rsid w:val="00F23CD0"/>
    <w:rsid w:val="00F32EFC"/>
    <w:rsid w:val="00F364E9"/>
    <w:rsid w:val="00F41DA7"/>
    <w:rsid w:val="00F4326D"/>
    <w:rsid w:val="00F67C00"/>
    <w:rsid w:val="00F70415"/>
    <w:rsid w:val="00F85880"/>
    <w:rsid w:val="00F86CB2"/>
    <w:rsid w:val="00F931C7"/>
    <w:rsid w:val="00FA4596"/>
    <w:rsid w:val="00FB6695"/>
    <w:rsid w:val="00FC759C"/>
    <w:rsid w:val="00FD2B8F"/>
    <w:rsid w:val="00FD31C9"/>
    <w:rsid w:val="00FE5B35"/>
    <w:rsid w:val="00FE7DD0"/>
    <w:rsid w:val="00FF75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24F5D"/>
  <w15:chartTrackingRefBased/>
  <w15:docId w15:val="{DA07624A-98FE-41BE-81B7-762FDDFEA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qFormat/>
    <w:rsid w:val="00454DE4"/>
    <w:rPr>
      <w:rFonts w:ascii="Poppins" w:hAnsi="Poppins"/>
      <w:sz w:val="20"/>
    </w:rPr>
  </w:style>
  <w:style w:type="paragraph" w:styleId="Heading1">
    <w:name w:val="heading 1"/>
    <w:aliases w:val="Heading"/>
    <w:basedOn w:val="Normal"/>
    <w:next w:val="Normal"/>
    <w:link w:val="Heading1Char"/>
    <w:autoRedefine/>
    <w:uiPriority w:val="2"/>
    <w:qFormat/>
    <w:rsid w:val="00BA1453"/>
    <w:pPr>
      <w:keepNext/>
      <w:keepLines/>
      <w:pageBreakBefore/>
      <w:numPr>
        <w:numId w:val="1"/>
      </w:numPr>
      <w:spacing w:before="240" w:after="0"/>
      <w:outlineLvl w:val="0"/>
    </w:pPr>
    <w:rPr>
      <w:rFonts w:eastAsiaTheme="majorEastAsia" w:cstheme="majorBidi"/>
      <w:b/>
      <w:color w:val="282864"/>
      <w:sz w:val="48"/>
      <w:szCs w:val="32"/>
    </w:rPr>
  </w:style>
  <w:style w:type="paragraph" w:styleId="Heading2">
    <w:name w:val="heading 2"/>
    <w:aliases w:val="Sub-heading 1"/>
    <w:basedOn w:val="Heading1"/>
    <w:next w:val="Normal"/>
    <w:link w:val="Heading2Char"/>
    <w:uiPriority w:val="3"/>
    <w:qFormat/>
    <w:rsid w:val="00635BA4"/>
    <w:pPr>
      <w:pageBreakBefore w:val="0"/>
      <w:numPr>
        <w:ilvl w:val="1"/>
      </w:numPr>
      <w:outlineLvl w:val="1"/>
    </w:pPr>
    <w:rPr>
      <w:sz w:val="40"/>
      <w:szCs w:val="40"/>
    </w:rPr>
  </w:style>
  <w:style w:type="paragraph" w:styleId="Heading3">
    <w:name w:val="heading 3"/>
    <w:aliases w:val="Sub-heading 2"/>
    <w:basedOn w:val="Normal"/>
    <w:next w:val="Normal"/>
    <w:link w:val="Heading3Char"/>
    <w:uiPriority w:val="4"/>
    <w:qFormat/>
    <w:rsid w:val="00454DE4"/>
    <w:pPr>
      <w:keepNext/>
      <w:keepLines/>
      <w:spacing w:before="40" w:after="0"/>
      <w:outlineLvl w:val="2"/>
    </w:pPr>
    <w:rPr>
      <w:rFonts w:ascii="Poppins SemiBold" w:eastAsiaTheme="majorEastAsia" w:hAnsi="Poppins SemiBold" w:cstheme="majorBidi"/>
      <w:color w:val="282864"/>
      <w:sz w:val="36"/>
      <w:szCs w:val="24"/>
    </w:rPr>
  </w:style>
  <w:style w:type="paragraph" w:styleId="Heading4">
    <w:name w:val="heading 4"/>
    <w:aliases w:val="Sub-heading 3"/>
    <w:basedOn w:val="Normal"/>
    <w:next w:val="Normal"/>
    <w:link w:val="Heading4Char"/>
    <w:uiPriority w:val="5"/>
    <w:qFormat/>
    <w:rsid w:val="00454DE4"/>
    <w:pPr>
      <w:keepNext/>
      <w:keepLines/>
      <w:spacing w:before="40" w:after="0"/>
      <w:outlineLvl w:val="3"/>
    </w:pPr>
    <w:rPr>
      <w:rFonts w:eastAsiaTheme="majorEastAsia" w:cstheme="majorBidi"/>
      <w:iCs/>
      <w:color w:val="282864"/>
      <w:sz w:val="32"/>
    </w:rPr>
  </w:style>
  <w:style w:type="paragraph" w:styleId="Heading5">
    <w:name w:val="heading 5"/>
    <w:basedOn w:val="Normal"/>
    <w:next w:val="Normal"/>
    <w:link w:val="Heading5Char"/>
    <w:uiPriority w:val="9"/>
    <w:rsid w:val="00AD160A"/>
    <w:pPr>
      <w:keepNext/>
      <w:keepLines/>
      <w:spacing w:before="40" w:after="0"/>
      <w:outlineLvl w:val="4"/>
    </w:pPr>
    <w:rPr>
      <w:rFonts w:asciiTheme="majorHAnsi" w:eastAsiaTheme="majorEastAsia" w:hAnsiTheme="majorHAnsi" w:cstheme="majorBidi"/>
      <w:color w:val="1E1E4A" w:themeColor="accent1" w:themeShade="BF"/>
    </w:rPr>
  </w:style>
  <w:style w:type="paragraph" w:styleId="Heading6">
    <w:name w:val="heading 6"/>
    <w:basedOn w:val="Normal"/>
    <w:next w:val="Normal"/>
    <w:link w:val="Heading6Char"/>
    <w:uiPriority w:val="9"/>
    <w:rsid w:val="00AD160A"/>
    <w:pPr>
      <w:keepNext/>
      <w:keepLines/>
      <w:spacing w:before="40" w:after="0"/>
      <w:outlineLvl w:val="5"/>
    </w:pPr>
    <w:rPr>
      <w:rFonts w:asciiTheme="majorHAnsi" w:eastAsiaTheme="majorEastAsia" w:hAnsiTheme="majorHAnsi" w:cstheme="majorBidi"/>
      <w:color w:val="141431" w:themeColor="accent1" w:themeShade="7F"/>
    </w:rPr>
  </w:style>
  <w:style w:type="paragraph" w:styleId="Heading7">
    <w:name w:val="heading 7"/>
    <w:basedOn w:val="Normal"/>
    <w:next w:val="Normal"/>
    <w:link w:val="Heading7Char"/>
    <w:uiPriority w:val="9"/>
    <w:rsid w:val="00AD160A"/>
    <w:pPr>
      <w:keepNext/>
      <w:keepLines/>
      <w:spacing w:before="40" w:after="0"/>
      <w:outlineLvl w:val="6"/>
    </w:pPr>
    <w:rPr>
      <w:rFonts w:asciiTheme="majorHAnsi" w:eastAsiaTheme="majorEastAsia" w:hAnsiTheme="majorHAnsi" w:cstheme="majorBidi"/>
      <w:i/>
      <w:iCs/>
      <w:color w:val="141431" w:themeColor="accent1" w:themeShade="7F"/>
    </w:rPr>
  </w:style>
  <w:style w:type="paragraph" w:styleId="Heading8">
    <w:name w:val="heading 8"/>
    <w:basedOn w:val="Normal"/>
    <w:next w:val="Normal"/>
    <w:link w:val="Heading8Char"/>
    <w:uiPriority w:val="9"/>
    <w:semiHidden/>
    <w:qFormat/>
    <w:rsid w:val="00AD160A"/>
    <w:pPr>
      <w:keepNext/>
      <w:keepLines/>
      <w:spacing w:before="40" w:after="0"/>
      <w:outlineLvl w:val="7"/>
    </w:pPr>
    <w:rPr>
      <w:rFonts w:asciiTheme="majorHAnsi" w:eastAsiaTheme="majorEastAsia" w:hAnsiTheme="majorHAnsi" w:cstheme="majorBidi"/>
      <w:color w:val="38388C" w:themeColor="text1" w:themeTint="D8"/>
      <w:sz w:val="21"/>
      <w:szCs w:val="21"/>
    </w:rPr>
  </w:style>
  <w:style w:type="paragraph" w:styleId="Heading9">
    <w:name w:val="heading 9"/>
    <w:basedOn w:val="Normal"/>
    <w:next w:val="Normal"/>
    <w:link w:val="Heading9Char"/>
    <w:uiPriority w:val="9"/>
    <w:semiHidden/>
    <w:qFormat/>
    <w:rsid w:val="00AD160A"/>
    <w:pPr>
      <w:keepNext/>
      <w:keepLines/>
      <w:spacing w:before="40" w:after="0"/>
      <w:outlineLvl w:val="8"/>
    </w:pPr>
    <w:rPr>
      <w:rFonts w:asciiTheme="majorHAnsi" w:eastAsiaTheme="majorEastAsia" w:hAnsiTheme="majorHAnsi" w:cstheme="majorBidi"/>
      <w:i/>
      <w:iCs/>
      <w:color w:val="38388C"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77E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A77EE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A7AC9" w:themeColor="text1" w:themeTint="80"/>
        </w:tcBorders>
        <w:shd w:val="clear" w:color="auto" w:fill="E6E6E6" w:themeFill="background1"/>
      </w:tcPr>
    </w:tblStylePr>
    <w:tblStylePr w:type="lastRow">
      <w:rPr>
        <w:rFonts w:asciiTheme="majorHAnsi" w:eastAsiaTheme="majorEastAsia" w:hAnsiTheme="majorHAnsi" w:cstheme="majorBidi"/>
        <w:i/>
        <w:iCs/>
        <w:sz w:val="26"/>
      </w:rPr>
      <w:tblPr/>
      <w:tcPr>
        <w:tcBorders>
          <w:top w:val="single" w:sz="4" w:space="0" w:color="7A7AC9" w:themeColor="text1" w:themeTint="80"/>
        </w:tcBorders>
        <w:shd w:val="clear" w:color="auto" w:fill="E6E6E6"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A7AC9" w:themeColor="text1" w:themeTint="80"/>
        </w:tcBorders>
        <w:shd w:val="clear" w:color="auto" w:fill="E6E6E6" w:themeFill="background1"/>
      </w:tcPr>
    </w:tblStylePr>
    <w:tblStylePr w:type="lastCol">
      <w:rPr>
        <w:rFonts w:asciiTheme="majorHAnsi" w:eastAsiaTheme="majorEastAsia" w:hAnsiTheme="majorHAnsi" w:cstheme="majorBidi"/>
        <w:i/>
        <w:iCs/>
        <w:sz w:val="26"/>
      </w:rPr>
      <w:tblPr/>
      <w:tcPr>
        <w:tcBorders>
          <w:left w:val="single" w:sz="4" w:space="0" w:color="7A7AC9" w:themeColor="text1" w:themeTint="80"/>
        </w:tcBorders>
        <w:shd w:val="clear" w:color="auto" w:fill="E6E6E6" w:themeFill="background1"/>
      </w:tcPr>
    </w:tblStylePr>
    <w:tblStylePr w:type="band1Vert">
      <w:tblPr/>
      <w:tcPr>
        <w:shd w:val="clear" w:color="auto" w:fill="DADADA" w:themeFill="background1" w:themeFillShade="F2"/>
      </w:tcPr>
    </w:tblStylePr>
    <w:tblStylePr w:type="band1Horz">
      <w:tblPr/>
      <w:tcPr>
        <w:shd w:val="clear" w:color="auto" w:fill="DADADA"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A77EE2"/>
    <w:pPr>
      <w:spacing w:after="0" w:line="240" w:lineRule="auto"/>
    </w:pPr>
    <w:tblPr>
      <w:tblStyleRowBandSize w:val="1"/>
      <w:tblStyleColBandSize w:val="1"/>
      <w:tblBorders>
        <w:top w:val="single" w:sz="4" w:space="0" w:color="7A7AC9" w:themeColor="text1" w:themeTint="80"/>
        <w:bottom w:val="single" w:sz="4" w:space="0" w:color="7A7AC9" w:themeColor="text1" w:themeTint="80"/>
      </w:tblBorders>
    </w:tblPr>
    <w:tblStylePr w:type="firstRow">
      <w:rPr>
        <w:b/>
        <w:bCs/>
      </w:rPr>
      <w:tblPr/>
      <w:tcPr>
        <w:tcBorders>
          <w:bottom w:val="single" w:sz="4" w:space="0" w:color="7A7AC9" w:themeColor="text1" w:themeTint="80"/>
        </w:tcBorders>
      </w:tcPr>
    </w:tblStylePr>
    <w:tblStylePr w:type="lastRow">
      <w:rPr>
        <w:b/>
        <w:bCs/>
      </w:rPr>
      <w:tblPr/>
      <w:tcPr>
        <w:tcBorders>
          <w:top w:val="single" w:sz="4" w:space="0" w:color="7A7AC9" w:themeColor="text1" w:themeTint="80"/>
        </w:tcBorders>
      </w:tcPr>
    </w:tblStylePr>
    <w:tblStylePr w:type="firstCol">
      <w:rPr>
        <w:b/>
        <w:bCs/>
      </w:rPr>
    </w:tblStylePr>
    <w:tblStylePr w:type="lastCol">
      <w:rPr>
        <w:b/>
        <w:bCs/>
      </w:rPr>
    </w:tblStylePr>
    <w:tblStylePr w:type="band1Vert">
      <w:tblPr/>
      <w:tcPr>
        <w:tcBorders>
          <w:left w:val="single" w:sz="4" w:space="0" w:color="7A7AC9" w:themeColor="text1" w:themeTint="80"/>
          <w:right w:val="single" w:sz="4" w:space="0" w:color="7A7AC9" w:themeColor="text1" w:themeTint="80"/>
        </w:tcBorders>
      </w:tcPr>
    </w:tblStylePr>
    <w:tblStylePr w:type="band2Vert">
      <w:tblPr/>
      <w:tcPr>
        <w:tcBorders>
          <w:left w:val="single" w:sz="4" w:space="0" w:color="7A7AC9" w:themeColor="text1" w:themeTint="80"/>
          <w:right w:val="single" w:sz="4" w:space="0" w:color="7A7AC9" w:themeColor="text1" w:themeTint="80"/>
        </w:tcBorders>
      </w:tcPr>
    </w:tblStylePr>
    <w:tblStylePr w:type="band1Horz">
      <w:tblPr/>
      <w:tcPr>
        <w:tcBorders>
          <w:top w:val="single" w:sz="4" w:space="0" w:color="7A7AC9" w:themeColor="text1" w:themeTint="80"/>
          <w:bottom w:val="single" w:sz="4" w:space="0" w:color="7A7AC9" w:themeColor="text1" w:themeTint="80"/>
        </w:tcBorders>
      </w:tcPr>
    </w:tblStylePr>
  </w:style>
  <w:style w:type="table" w:styleId="ListTable3">
    <w:name w:val="List Table 3"/>
    <w:basedOn w:val="TableNormal"/>
    <w:uiPriority w:val="48"/>
    <w:rsid w:val="00A77EE2"/>
    <w:pPr>
      <w:spacing w:after="0" w:line="240" w:lineRule="auto"/>
    </w:pPr>
    <w:tblPr>
      <w:tblStyleRowBandSize w:val="1"/>
      <w:tblStyleColBandSize w:val="1"/>
      <w:tblBorders>
        <w:top w:val="single" w:sz="4" w:space="0" w:color="282864" w:themeColor="text1"/>
        <w:left w:val="single" w:sz="4" w:space="0" w:color="282864" w:themeColor="text1"/>
        <w:bottom w:val="single" w:sz="4" w:space="0" w:color="282864" w:themeColor="text1"/>
        <w:right w:val="single" w:sz="4" w:space="0" w:color="282864" w:themeColor="text1"/>
      </w:tblBorders>
    </w:tblPr>
    <w:tblStylePr w:type="firstRow">
      <w:rPr>
        <w:b/>
        <w:bCs/>
        <w:color w:val="E6E6E6" w:themeColor="background1"/>
      </w:rPr>
      <w:tblPr/>
      <w:tcPr>
        <w:shd w:val="clear" w:color="auto" w:fill="282864" w:themeFill="text1"/>
      </w:tcPr>
    </w:tblStylePr>
    <w:tblStylePr w:type="lastRow">
      <w:rPr>
        <w:b/>
        <w:bCs/>
      </w:rPr>
      <w:tblPr/>
      <w:tcPr>
        <w:tcBorders>
          <w:top w:val="double" w:sz="4" w:space="0" w:color="282864" w:themeColor="text1"/>
        </w:tcBorders>
        <w:shd w:val="clear" w:color="auto" w:fill="E6E6E6" w:themeFill="background1"/>
      </w:tcPr>
    </w:tblStylePr>
    <w:tblStylePr w:type="firstCol">
      <w:rPr>
        <w:b/>
        <w:bCs/>
      </w:rPr>
      <w:tblPr/>
      <w:tcPr>
        <w:tcBorders>
          <w:right w:val="nil"/>
        </w:tcBorders>
        <w:shd w:val="clear" w:color="auto" w:fill="E6E6E6" w:themeFill="background1"/>
      </w:tcPr>
    </w:tblStylePr>
    <w:tblStylePr w:type="lastCol">
      <w:rPr>
        <w:b/>
        <w:bCs/>
      </w:rPr>
      <w:tblPr/>
      <w:tcPr>
        <w:tcBorders>
          <w:left w:val="nil"/>
        </w:tcBorders>
        <w:shd w:val="clear" w:color="auto" w:fill="E6E6E6" w:themeFill="background1"/>
      </w:tcPr>
    </w:tblStylePr>
    <w:tblStylePr w:type="band1Vert">
      <w:tblPr/>
      <w:tcPr>
        <w:tcBorders>
          <w:left w:val="single" w:sz="4" w:space="0" w:color="282864" w:themeColor="text1"/>
          <w:right w:val="single" w:sz="4" w:space="0" w:color="282864" w:themeColor="text1"/>
        </w:tcBorders>
      </w:tcPr>
    </w:tblStylePr>
    <w:tblStylePr w:type="band1Horz">
      <w:tblPr/>
      <w:tcPr>
        <w:tcBorders>
          <w:top w:val="single" w:sz="4" w:space="0" w:color="282864" w:themeColor="text1"/>
          <w:bottom w:val="single" w:sz="4" w:space="0" w:color="282864"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82864" w:themeColor="text1"/>
          <w:left w:val="nil"/>
        </w:tcBorders>
      </w:tcPr>
    </w:tblStylePr>
    <w:tblStylePr w:type="swCell">
      <w:tblPr/>
      <w:tcPr>
        <w:tcBorders>
          <w:top w:val="double" w:sz="4" w:space="0" w:color="282864" w:themeColor="text1"/>
          <w:right w:val="nil"/>
        </w:tcBorders>
      </w:tcPr>
    </w:tblStylePr>
  </w:style>
  <w:style w:type="table" w:styleId="ListTable5Dark">
    <w:name w:val="List Table 5 Dark"/>
    <w:basedOn w:val="TableNormal"/>
    <w:uiPriority w:val="50"/>
    <w:rsid w:val="00A77EE2"/>
    <w:pPr>
      <w:spacing w:after="0" w:line="240" w:lineRule="auto"/>
    </w:pPr>
    <w:rPr>
      <w:color w:val="E6E6E6" w:themeColor="background1"/>
    </w:rPr>
    <w:tblPr>
      <w:tblStyleRowBandSize w:val="1"/>
      <w:tblStyleColBandSize w:val="1"/>
      <w:tblBorders>
        <w:top w:val="single" w:sz="24" w:space="0" w:color="282864" w:themeColor="text1"/>
        <w:left w:val="single" w:sz="24" w:space="0" w:color="282864" w:themeColor="text1"/>
        <w:bottom w:val="single" w:sz="24" w:space="0" w:color="282864" w:themeColor="text1"/>
        <w:right w:val="single" w:sz="24" w:space="0" w:color="282864" w:themeColor="text1"/>
      </w:tblBorders>
    </w:tblPr>
    <w:tcPr>
      <w:shd w:val="clear" w:color="auto" w:fill="282864" w:themeFill="text1"/>
    </w:tcPr>
    <w:tblStylePr w:type="firstRow">
      <w:rPr>
        <w:b/>
        <w:bCs/>
      </w:rPr>
      <w:tblPr/>
      <w:tcPr>
        <w:tcBorders>
          <w:bottom w:val="single" w:sz="18" w:space="0" w:color="E6E6E6" w:themeColor="background1"/>
        </w:tcBorders>
      </w:tcPr>
    </w:tblStylePr>
    <w:tblStylePr w:type="lastRow">
      <w:rPr>
        <w:b/>
        <w:bCs/>
      </w:rPr>
      <w:tblPr/>
      <w:tcPr>
        <w:tcBorders>
          <w:top w:val="single" w:sz="4" w:space="0" w:color="E6E6E6" w:themeColor="background1"/>
        </w:tcBorders>
      </w:tcPr>
    </w:tblStylePr>
    <w:tblStylePr w:type="firstCol">
      <w:rPr>
        <w:b/>
        <w:bCs/>
      </w:rPr>
      <w:tblPr/>
      <w:tcPr>
        <w:tcBorders>
          <w:right w:val="single" w:sz="4" w:space="0" w:color="E6E6E6" w:themeColor="background1"/>
        </w:tcBorders>
      </w:tcPr>
    </w:tblStylePr>
    <w:tblStylePr w:type="lastCol">
      <w:rPr>
        <w:b/>
        <w:bCs/>
      </w:rPr>
      <w:tblPr/>
      <w:tcPr>
        <w:tcBorders>
          <w:left w:val="single" w:sz="4" w:space="0" w:color="E6E6E6" w:themeColor="background1"/>
        </w:tcBorders>
      </w:tcPr>
    </w:tblStylePr>
    <w:tblStylePr w:type="band1Vert">
      <w:tblPr/>
      <w:tcPr>
        <w:tcBorders>
          <w:left w:val="single" w:sz="4" w:space="0" w:color="E6E6E6" w:themeColor="background1"/>
          <w:right w:val="single" w:sz="4" w:space="0" w:color="E6E6E6" w:themeColor="background1"/>
        </w:tcBorders>
      </w:tcPr>
    </w:tblStylePr>
    <w:tblStylePr w:type="band2Vert">
      <w:tblPr/>
      <w:tcPr>
        <w:tcBorders>
          <w:left w:val="single" w:sz="4" w:space="0" w:color="E6E6E6" w:themeColor="background1"/>
          <w:right w:val="single" w:sz="4" w:space="0" w:color="E6E6E6" w:themeColor="background1"/>
        </w:tcBorders>
      </w:tcPr>
    </w:tblStylePr>
    <w:tblStylePr w:type="band1Horz">
      <w:tblPr/>
      <w:tcPr>
        <w:tcBorders>
          <w:top w:val="single" w:sz="4" w:space="0" w:color="E6E6E6" w:themeColor="background1"/>
          <w:bottom w:val="single" w:sz="4" w:space="0" w:color="E6E6E6"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A77EE2"/>
    <w:pPr>
      <w:spacing w:after="0" w:line="240" w:lineRule="auto"/>
    </w:pPr>
    <w:rPr>
      <w:color w:val="E6E6E6" w:themeColor="background1"/>
    </w:rPr>
    <w:tblPr>
      <w:tblStyleRowBandSize w:val="1"/>
      <w:tblStyleColBandSize w:val="1"/>
      <w:tblBorders>
        <w:top w:val="single" w:sz="24" w:space="0" w:color="D62599" w:themeColor="accent6"/>
        <w:left w:val="single" w:sz="24" w:space="0" w:color="D62599" w:themeColor="accent6"/>
        <w:bottom w:val="single" w:sz="24" w:space="0" w:color="D62599" w:themeColor="accent6"/>
        <w:right w:val="single" w:sz="24" w:space="0" w:color="D62599" w:themeColor="accent6"/>
      </w:tblBorders>
    </w:tblPr>
    <w:tcPr>
      <w:shd w:val="clear" w:color="auto" w:fill="D62599" w:themeFill="accent6"/>
    </w:tcPr>
    <w:tblStylePr w:type="firstRow">
      <w:rPr>
        <w:b/>
        <w:bCs/>
      </w:rPr>
      <w:tblPr/>
      <w:tcPr>
        <w:tcBorders>
          <w:bottom w:val="single" w:sz="18" w:space="0" w:color="E6E6E6" w:themeColor="background1"/>
        </w:tcBorders>
      </w:tcPr>
    </w:tblStylePr>
    <w:tblStylePr w:type="lastRow">
      <w:rPr>
        <w:b/>
        <w:bCs/>
      </w:rPr>
      <w:tblPr/>
      <w:tcPr>
        <w:tcBorders>
          <w:top w:val="single" w:sz="4" w:space="0" w:color="E6E6E6" w:themeColor="background1"/>
        </w:tcBorders>
      </w:tcPr>
    </w:tblStylePr>
    <w:tblStylePr w:type="firstCol">
      <w:rPr>
        <w:b/>
        <w:bCs/>
      </w:rPr>
      <w:tblPr/>
      <w:tcPr>
        <w:tcBorders>
          <w:right w:val="single" w:sz="4" w:space="0" w:color="E6E6E6" w:themeColor="background1"/>
        </w:tcBorders>
      </w:tcPr>
    </w:tblStylePr>
    <w:tblStylePr w:type="lastCol">
      <w:rPr>
        <w:b/>
        <w:bCs/>
      </w:rPr>
      <w:tblPr/>
      <w:tcPr>
        <w:tcBorders>
          <w:left w:val="single" w:sz="4" w:space="0" w:color="E6E6E6" w:themeColor="background1"/>
        </w:tcBorders>
      </w:tcPr>
    </w:tblStylePr>
    <w:tblStylePr w:type="band1Vert">
      <w:tblPr/>
      <w:tcPr>
        <w:tcBorders>
          <w:left w:val="single" w:sz="4" w:space="0" w:color="E6E6E6" w:themeColor="background1"/>
          <w:right w:val="single" w:sz="4" w:space="0" w:color="E6E6E6" w:themeColor="background1"/>
        </w:tcBorders>
      </w:tcPr>
    </w:tblStylePr>
    <w:tblStylePr w:type="band2Vert">
      <w:tblPr/>
      <w:tcPr>
        <w:tcBorders>
          <w:left w:val="single" w:sz="4" w:space="0" w:color="E6E6E6" w:themeColor="background1"/>
          <w:right w:val="single" w:sz="4" w:space="0" w:color="E6E6E6" w:themeColor="background1"/>
        </w:tcBorders>
      </w:tcPr>
    </w:tblStylePr>
    <w:tblStylePr w:type="band1Horz">
      <w:tblPr/>
      <w:tcPr>
        <w:tcBorders>
          <w:top w:val="single" w:sz="4" w:space="0" w:color="E6E6E6" w:themeColor="background1"/>
          <w:bottom w:val="single" w:sz="4" w:space="0" w:color="E6E6E6"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Accent6">
    <w:name w:val="Grid Table 7 Colorful Accent 6"/>
    <w:basedOn w:val="TableNormal"/>
    <w:uiPriority w:val="52"/>
    <w:rsid w:val="00A77EE2"/>
    <w:pPr>
      <w:spacing w:after="0" w:line="240" w:lineRule="auto"/>
    </w:pPr>
    <w:rPr>
      <w:color w:val="A01B72" w:themeColor="accent6" w:themeShade="BF"/>
    </w:rPr>
    <w:tblPr>
      <w:tblStyleRowBandSize w:val="1"/>
      <w:tblStyleColBandSize w:val="1"/>
      <w:tblBorders>
        <w:top w:val="single" w:sz="4" w:space="0" w:color="E87AC2" w:themeColor="accent6" w:themeTint="99"/>
        <w:left w:val="single" w:sz="4" w:space="0" w:color="E87AC2" w:themeColor="accent6" w:themeTint="99"/>
        <w:bottom w:val="single" w:sz="4" w:space="0" w:color="E87AC2" w:themeColor="accent6" w:themeTint="99"/>
        <w:right w:val="single" w:sz="4" w:space="0" w:color="E87AC2" w:themeColor="accent6" w:themeTint="99"/>
        <w:insideH w:val="single" w:sz="4" w:space="0" w:color="E87AC2" w:themeColor="accent6" w:themeTint="99"/>
        <w:insideV w:val="single" w:sz="4" w:space="0" w:color="E87AC2" w:themeColor="accent6" w:themeTint="99"/>
      </w:tblBorders>
    </w:tblPr>
    <w:tblStylePr w:type="firstRow">
      <w:rPr>
        <w:b/>
        <w:bCs/>
      </w:rPr>
      <w:tblPr/>
      <w:tcPr>
        <w:tcBorders>
          <w:top w:val="nil"/>
          <w:left w:val="nil"/>
          <w:right w:val="nil"/>
          <w:insideH w:val="nil"/>
          <w:insideV w:val="nil"/>
        </w:tcBorders>
        <w:shd w:val="clear" w:color="auto" w:fill="E6E6E6" w:themeFill="background1"/>
      </w:tcPr>
    </w:tblStylePr>
    <w:tblStylePr w:type="lastRow">
      <w:rPr>
        <w:b/>
        <w:bCs/>
      </w:rPr>
      <w:tblPr/>
      <w:tcPr>
        <w:tcBorders>
          <w:left w:val="nil"/>
          <w:bottom w:val="nil"/>
          <w:right w:val="nil"/>
          <w:insideH w:val="nil"/>
          <w:insideV w:val="nil"/>
        </w:tcBorders>
        <w:shd w:val="clear" w:color="auto" w:fill="E6E6E6" w:themeFill="background1"/>
      </w:tcPr>
    </w:tblStylePr>
    <w:tblStylePr w:type="firstCol">
      <w:pPr>
        <w:jc w:val="right"/>
      </w:pPr>
      <w:rPr>
        <w:i/>
        <w:iCs/>
      </w:rPr>
      <w:tblPr/>
      <w:tcPr>
        <w:tcBorders>
          <w:top w:val="nil"/>
          <w:left w:val="nil"/>
          <w:bottom w:val="nil"/>
          <w:insideH w:val="nil"/>
          <w:insideV w:val="nil"/>
        </w:tcBorders>
        <w:shd w:val="clear" w:color="auto" w:fill="E6E6E6" w:themeFill="background1"/>
      </w:tcPr>
    </w:tblStylePr>
    <w:tblStylePr w:type="lastCol">
      <w:rPr>
        <w:i/>
        <w:iCs/>
      </w:rPr>
      <w:tblPr/>
      <w:tcPr>
        <w:tcBorders>
          <w:top w:val="nil"/>
          <w:bottom w:val="nil"/>
          <w:right w:val="nil"/>
          <w:insideH w:val="nil"/>
          <w:insideV w:val="nil"/>
        </w:tcBorders>
        <w:shd w:val="clear" w:color="auto" w:fill="E6E6E6" w:themeFill="background1"/>
      </w:tcPr>
    </w:tblStylePr>
    <w:tblStylePr w:type="band1Vert">
      <w:tblPr/>
      <w:tcPr>
        <w:shd w:val="clear" w:color="auto" w:fill="F7D2EA" w:themeFill="accent6" w:themeFillTint="33"/>
      </w:tcPr>
    </w:tblStylePr>
    <w:tblStylePr w:type="band1Horz">
      <w:tblPr/>
      <w:tcPr>
        <w:shd w:val="clear" w:color="auto" w:fill="F7D2EA" w:themeFill="accent6" w:themeFillTint="33"/>
      </w:tcPr>
    </w:tblStylePr>
    <w:tblStylePr w:type="neCell">
      <w:tblPr/>
      <w:tcPr>
        <w:tcBorders>
          <w:bottom w:val="single" w:sz="4" w:space="0" w:color="E87AC2" w:themeColor="accent6" w:themeTint="99"/>
        </w:tcBorders>
      </w:tcPr>
    </w:tblStylePr>
    <w:tblStylePr w:type="nwCell">
      <w:tblPr/>
      <w:tcPr>
        <w:tcBorders>
          <w:bottom w:val="single" w:sz="4" w:space="0" w:color="E87AC2" w:themeColor="accent6" w:themeTint="99"/>
        </w:tcBorders>
      </w:tcPr>
    </w:tblStylePr>
    <w:tblStylePr w:type="seCell">
      <w:tblPr/>
      <w:tcPr>
        <w:tcBorders>
          <w:top w:val="single" w:sz="4" w:space="0" w:color="E87AC2" w:themeColor="accent6" w:themeTint="99"/>
        </w:tcBorders>
      </w:tcPr>
    </w:tblStylePr>
    <w:tblStylePr w:type="swCell">
      <w:tblPr/>
      <w:tcPr>
        <w:tcBorders>
          <w:top w:val="single" w:sz="4" w:space="0" w:color="E87AC2" w:themeColor="accent6" w:themeTint="99"/>
        </w:tcBorders>
      </w:tcPr>
    </w:tblStylePr>
  </w:style>
  <w:style w:type="table" w:styleId="GridTable2-Accent6">
    <w:name w:val="Grid Table 2 Accent 6"/>
    <w:basedOn w:val="TableNormal"/>
    <w:uiPriority w:val="47"/>
    <w:rsid w:val="00A77EE2"/>
    <w:pPr>
      <w:spacing w:after="0" w:line="240" w:lineRule="auto"/>
    </w:pPr>
    <w:tblPr>
      <w:tblStyleRowBandSize w:val="1"/>
      <w:tblStyleColBandSize w:val="1"/>
      <w:tblBorders>
        <w:top w:val="single" w:sz="2" w:space="0" w:color="E87AC2" w:themeColor="accent6" w:themeTint="99"/>
        <w:bottom w:val="single" w:sz="2" w:space="0" w:color="E87AC2" w:themeColor="accent6" w:themeTint="99"/>
        <w:insideH w:val="single" w:sz="2" w:space="0" w:color="E87AC2" w:themeColor="accent6" w:themeTint="99"/>
        <w:insideV w:val="single" w:sz="2" w:space="0" w:color="E87AC2" w:themeColor="accent6" w:themeTint="99"/>
      </w:tblBorders>
    </w:tblPr>
    <w:tblStylePr w:type="firstRow">
      <w:rPr>
        <w:b/>
        <w:bCs/>
      </w:rPr>
      <w:tblPr/>
      <w:tcPr>
        <w:tcBorders>
          <w:top w:val="nil"/>
          <w:bottom w:val="single" w:sz="12" w:space="0" w:color="E87AC2" w:themeColor="accent6" w:themeTint="99"/>
          <w:insideH w:val="nil"/>
          <w:insideV w:val="nil"/>
        </w:tcBorders>
        <w:shd w:val="clear" w:color="auto" w:fill="E6E6E6" w:themeFill="background1"/>
      </w:tcPr>
    </w:tblStylePr>
    <w:tblStylePr w:type="lastRow">
      <w:rPr>
        <w:b/>
        <w:bCs/>
      </w:rPr>
      <w:tblPr/>
      <w:tcPr>
        <w:tcBorders>
          <w:top w:val="double" w:sz="2" w:space="0" w:color="E87AC2" w:themeColor="accent6" w:themeTint="99"/>
          <w:bottom w:val="nil"/>
          <w:insideH w:val="nil"/>
          <w:insideV w:val="nil"/>
        </w:tcBorders>
        <w:shd w:val="clear" w:color="auto" w:fill="E6E6E6" w:themeFill="background1"/>
      </w:tcPr>
    </w:tblStylePr>
    <w:tblStylePr w:type="firstCol">
      <w:rPr>
        <w:b/>
        <w:bCs/>
      </w:rPr>
    </w:tblStylePr>
    <w:tblStylePr w:type="lastCol">
      <w:rPr>
        <w:b/>
        <w:bCs/>
      </w:rPr>
    </w:tblStylePr>
    <w:tblStylePr w:type="band1Vert">
      <w:tblPr/>
      <w:tcPr>
        <w:shd w:val="clear" w:color="auto" w:fill="F7D2EA" w:themeFill="accent6" w:themeFillTint="33"/>
      </w:tcPr>
    </w:tblStylePr>
    <w:tblStylePr w:type="band1Horz">
      <w:tblPr/>
      <w:tcPr>
        <w:shd w:val="clear" w:color="auto" w:fill="F7D2EA" w:themeFill="accent6" w:themeFillTint="33"/>
      </w:tcPr>
    </w:tblStylePr>
  </w:style>
  <w:style w:type="paragraph" w:styleId="Header">
    <w:name w:val="header"/>
    <w:basedOn w:val="Normal"/>
    <w:link w:val="HeaderChar"/>
    <w:uiPriority w:val="99"/>
    <w:unhideWhenUsed/>
    <w:rsid w:val="00A77E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7EE2"/>
  </w:style>
  <w:style w:type="paragraph" w:styleId="Footer">
    <w:name w:val="footer"/>
    <w:basedOn w:val="Normal"/>
    <w:link w:val="FooterChar"/>
    <w:uiPriority w:val="99"/>
    <w:unhideWhenUsed/>
    <w:rsid w:val="00A77E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7EE2"/>
  </w:style>
  <w:style w:type="character" w:styleId="PlaceholderText">
    <w:name w:val="Placeholder Text"/>
    <w:basedOn w:val="DefaultParagraphFont"/>
    <w:uiPriority w:val="99"/>
    <w:semiHidden/>
    <w:rsid w:val="00AD160A"/>
    <w:rPr>
      <w:color w:val="808080"/>
    </w:rPr>
  </w:style>
  <w:style w:type="character" w:customStyle="1" w:styleId="Heading1Char">
    <w:name w:val="Heading 1 Char"/>
    <w:aliases w:val="Heading Char"/>
    <w:basedOn w:val="DefaultParagraphFont"/>
    <w:link w:val="Heading1"/>
    <w:uiPriority w:val="2"/>
    <w:rsid w:val="00BA1453"/>
    <w:rPr>
      <w:rFonts w:ascii="Poppins" w:eastAsiaTheme="majorEastAsia" w:hAnsi="Poppins" w:cstheme="majorBidi"/>
      <w:b/>
      <w:color w:val="282864"/>
      <w:sz w:val="48"/>
      <w:szCs w:val="32"/>
    </w:rPr>
  </w:style>
  <w:style w:type="character" w:customStyle="1" w:styleId="Heading2Char">
    <w:name w:val="Heading 2 Char"/>
    <w:aliases w:val="Sub-heading 1 Char"/>
    <w:basedOn w:val="DefaultParagraphFont"/>
    <w:link w:val="Heading2"/>
    <w:uiPriority w:val="3"/>
    <w:rsid w:val="00635BA4"/>
    <w:rPr>
      <w:rFonts w:ascii="Poppins" w:eastAsiaTheme="majorEastAsia" w:hAnsi="Poppins" w:cstheme="majorBidi"/>
      <w:b/>
      <w:color w:val="282864"/>
      <w:sz w:val="40"/>
      <w:szCs w:val="40"/>
    </w:rPr>
  </w:style>
  <w:style w:type="character" w:customStyle="1" w:styleId="Heading3Char">
    <w:name w:val="Heading 3 Char"/>
    <w:aliases w:val="Sub-heading 2 Char"/>
    <w:basedOn w:val="DefaultParagraphFont"/>
    <w:link w:val="Heading3"/>
    <w:uiPriority w:val="4"/>
    <w:rsid w:val="00454DE4"/>
    <w:rPr>
      <w:rFonts w:ascii="Poppins SemiBold" w:eastAsiaTheme="majorEastAsia" w:hAnsi="Poppins SemiBold" w:cstheme="majorBidi"/>
      <w:color w:val="282864"/>
      <w:sz w:val="36"/>
      <w:szCs w:val="24"/>
    </w:rPr>
  </w:style>
  <w:style w:type="character" w:customStyle="1" w:styleId="Heading4Char">
    <w:name w:val="Heading 4 Char"/>
    <w:aliases w:val="Sub-heading 3 Char"/>
    <w:basedOn w:val="DefaultParagraphFont"/>
    <w:link w:val="Heading4"/>
    <w:uiPriority w:val="5"/>
    <w:rsid w:val="00454DE4"/>
    <w:rPr>
      <w:rFonts w:ascii="Poppins" w:eastAsiaTheme="majorEastAsia" w:hAnsi="Poppins" w:cstheme="majorBidi"/>
      <w:iCs/>
      <w:color w:val="282864"/>
      <w:sz w:val="32"/>
    </w:rPr>
  </w:style>
  <w:style w:type="character" w:customStyle="1" w:styleId="Heading5Char">
    <w:name w:val="Heading 5 Char"/>
    <w:basedOn w:val="DefaultParagraphFont"/>
    <w:link w:val="Heading5"/>
    <w:uiPriority w:val="9"/>
    <w:rsid w:val="00AD160A"/>
    <w:rPr>
      <w:rFonts w:asciiTheme="majorHAnsi" w:eastAsiaTheme="majorEastAsia" w:hAnsiTheme="majorHAnsi" w:cstheme="majorBidi"/>
      <w:color w:val="1E1E4A" w:themeColor="accent1" w:themeShade="BF"/>
      <w:sz w:val="20"/>
    </w:rPr>
  </w:style>
  <w:style w:type="character" w:customStyle="1" w:styleId="Heading6Char">
    <w:name w:val="Heading 6 Char"/>
    <w:basedOn w:val="DefaultParagraphFont"/>
    <w:link w:val="Heading6"/>
    <w:uiPriority w:val="9"/>
    <w:rsid w:val="00AD160A"/>
    <w:rPr>
      <w:rFonts w:asciiTheme="majorHAnsi" w:eastAsiaTheme="majorEastAsia" w:hAnsiTheme="majorHAnsi" w:cstheme="majorBidi"/>
      <w:color w:val="141431" w:themeColor="accent1" w:themeShade="7F"/>
      <w:sz w:val="20"/>
    </w:rPr>
  </w:style>
  <w:style w:type="character" w:customStyle="1" w:styleId="Heading7Char">
    <w:name w:val="Heading 7 Char"/>
    <w:basedOn w:val="DefaultParagraphFont"/>
    <w:link w:val="Heading7"/>
    <w:uiPriority w:val="9"/>
    <w:rsid w:val="00AD160A"/>
    <w:rPr>
      <w:rFonts w:asciiTheme="majorHAnsi" w:eastAsiaTheme="majorEastAsia" w:hAnsiTheme="majorHAnsi" w:cstheme="majorBidi"/>
      <w:i/>
      <w:iCs/>
      <w:color w:val="141431" w:themeColor="accent1" w:themeShade="7F"/>
      <w:sz w:val="20"/>
    </w:rPr>
  </w:style>
  <w:style w:type="character" w:customStyle="1" w:styleId="Heading8Char">
    <w:name w:val="Heading 8 Char"/>
    <w:basedOn w:val="DefaultParagraphFont"/>
    <w:link w:val="Heading8"/>
    <w:uiPriority w:val="9"/>
    <w:semiHidden/>
    <w:rsid w:val="00AD160A"/>
    <w:rPr>
      <w:rFonts w:asciiTheme="majorHAnsi" w:eastAsiaTheme="majorEastAsia" w:hAnsiTheme="majorHAnsi" w:cstheme="majorBidi"/>
      <w:color w:val="38388C" w:themeColor="text1" w:themeTint="D8"/>
      <w:sz w:val="21"/>
      <w:szCs w:val="21"/>
    </w:rPr>
  </w:style>
  <w:style w:type="character" w:customStyle="1" w:styleId="Heading9Char">
    <w:name w:val="Heading 9 Char"/>
    <w:basedOn w:val="DefaultParagraphFont"/>
    <w:link w:val="Heading9"/>
    <w:uiPriority w:val="9"/>
    <w:semiHidden/>
    <w:rsid w:val="00AD160A"/>
    <w:rPr>
      <w:rFonts w:asciiTheme="majorHAnsi" w:eastAsiaTheme="majorEastAsia" w:hAnsiTheme="majorHAnsi" w:cstheme="majorBidi"/>
      <w:i/>
      <w:iCs/>
      <w:color w:val="38388C" w:themeColor="text1" w:themeTint="D8"/>
      <w:sz w:val="21"/>
      <w:szCs w:val="21"/>
    </w:rPr>
  </w:style>
  <w:style w:type="paragraph" w:styleId="Caption">
    <w:name w:val="caption"/>
    <w:basedOn w:val="Normal"/>
    <w:next w:val="Normal"/>
    <w:link w:val="CaptionChar"/>
    <w:uiPriority w:val="35"/>
    <w:unhideWhenUsed/>
    <w:rsid w:val="00AD160A"/>
    <w:pPr>
      <w:spacing w:after="200" w:line="240" w:lineRule="auto"/>
    </w:pPr>
    <w:rPr>
      <w:i/>
      <w:iCs/>
      <w:color w:val="282864" w:themeColor="text2"/>
      <w:sz w:val="18"/>
      <w:szCs w:val="18"/>
    </w:rPr>
  </w:style>
  <w:style w:type="paragraph" w:styleId="Title">
    <w:name w:val="Title"/>
    <w:basedOn w:val="Normal"/>
    <w:next w:val="Normal"/>
    <w:link w:val="TitleChar"/>
    <w:uiPriority w:val="10"/>
    <w:rsid w:val="00454DE4"/>
    <w:pPr>
      <w:spacing w:after="0" w:line="240" w:lineRule="auto"/>
      <w:contextualSpacing/>
      <w:jc w:val="right"/>
    </w:pPr>
    <w:rPr>
      <w:rFonts w:eastAsiaTheme="majorEastAsia" w:cstheme="majorBidi"/>
      <w:b/>
      <w:color w:val="FFFFFF"/>
      <w:spacing w:val="-10"/>
      <w:kern w:val="28"/>
      <w:sz w:val="56"/>
      <w:szCs w:val="56"/>
    </w:rPr>
  </w:style>
  <w:style w:type="character" w:customStyle="1" w:styleId="TitleChar">
    <w:name w:val="Title Char"/>
    <w:basedOn w:val="DefaultParagraphFont"/>
    <w:link w:val="Title"/>
    <w:uiPriority w:val="10"/>
    <w:rsid w:val="00454DE4"/>
    <w:rPr>
      <w:rFonts w:ascii="Poppins" w:eastAsiaTheme="majorEastAsia" w:hAnsi="Poppins" w:cstheme="majorBidi"/>
      <w:b/>
      <w:color w:val="FFFFFF"/>
      <w:spacing w:val="-10"/>
      <w:kern w:val="28"/>
      <w:sz w:val="56"/>
      <w:szCs w:val="56"/>
    </w:rPr>
  </w:style>
  <w:style w:type="paragraph" w:styleId="Subtitle">
    <w:name w:val="Subtitle"/>
    <w:basedOn w:val="Title"/>
    <w:next w:val="Normal"/>
    <w:link w:val="SubtitleChar"/>
    <w:uiPriority w:val="11"/>
    <w:rsid w:val="00454DE4"/>
    <w:pPr>
      <w:numPr>
        <w:ilvl w:val="1"/>
      </w:numPr>
    </w:pPr>
    <w:rPr>
      <w:rFonts w:eastAsiaTheme="minorEastAsia"/>
      <w:spacing w:val="15"/>
      <w:sz w:val="48"/>
    </w:rPr>
  </w:style>
  <w:style w:type="character" w:customStyle="1" w:styleId="SubtitleChar">
    <w:name w:val="Subtitle Char"/>
    <w:basedOn w:val="DefaultParagraphFont"/>
    <w:link w:val="Subtitle"/>
    <w:uiPriority w:val="11"/>
    <w:rsid w:val="00454DE4"/>
    <w:rPr>
      <w:rFonts w:ascii="Poppins" w:eastAsiaTheme="minorEastAsia" w:hAnsi="Poppins" w:cstheme="majorBidi"/>
      <w:b/>
      <w:color w:val="FFFFFF"/>
      <w:spacing w:val="15"/>
      <w:kern w:val="28"/>
      <w:sz w:val="48"/>
      <w:szCs w:val="56"/>
    </w:rPr>
  </w:style>
  <w:style w:type="character" w:styleId="Strong">
    <w:name w:val="Strong"/>
    <w:basedOn w:val="DefaultParagraphFont"/>
    <w:uiPriority w:val="22"/>
    <w:rsid w:val="00AD160A"/>
    <w:rPr>
      <w:b/>
      <w:bCs/>
    </w:rPr>
  </w:style>
  <w:style w:type="character" w:styleId="Emphasis">
    <w:name w:val="Emphasis"/>
    <w:basedOn w:val="DefaultParagraphFont"/>
    <w:uiPriority w:val="20"/>
    <w:rsid w:val="00AD160A"/>
    <w:rPr>
      <w:i/>
      <w:iCs/>
    </w:rPr>
  </w:style>
  <w:style w:type="paragraph" w:styleId="NoSpacing">
    <w:name w:val="No Spacing"/>
    <w:uiPriority w:val="1"/>
    <w:rsid w:val="00AD160A"/>
    <w:pPr>
      <w:spacing w:after="0" w:line="240" w:lineRule="auto"/>
    </w:pPr>
  </w:style>
  <w:style w:type="paragraph" w:styleId="Quote">
    <w:name w:val="Quote"/>
    <w:basedOn w:val="Normal"/>
    <w:next w:val="Normal"/>
    <w:link w:val="QuoteChar"/>
    <w:uiPriority w:val="29"/>
    <w:rsid w:val="00AD160A"/>
    <w:pPr>
      <w:spacing w:before="200"/>
      <w:ind w:left="864" w:right="864"/>
      <w:jc w:val="center"/>
    </w:pPr>
    <w:rPr>
      <w:i/>
      <w:iCs/>
      <w:color w:val="4242A6" w:themeColor="text1" w:themeTint="BF"/>
    </w:rPr>
  </w:style>
  <w:style w:type="character" w:customStyle="1" w:styleId="QuoteChar">
    <w:name w:val="Quote Char"/>
    <w:basedOn w:val="DefaultParagraphFont"/>
    <w:link w:val="Quote"/>
    <w:uiPriority w:val="29"/>
    <w:rsid w:val="00AD160A"/>
    <w:rPr>
      <w:i/>
      <w:iCs/>
      <w:color w:val="4242A6" w:themeColor="text1" w:themeTint="BF"/>
    </w:rPr>
  </w:style>
  <w:style w:type="paragraph" w:styleId="IntenseQuote">
    <w:name w:val="Intense Quote"/>
    <w:basedOn w:val="Normal"/>
    <w:next w:val="Normal"/>
    <w:link w:val="IntenseQuoteChar"/>
    <w:uiPriority w:val="30"/>
    <w:rsid w:val="00AD160A"/>
    <w:pPr>
      <w:pBdr>
        <w:top w:val="single" w:sz="4" w:space="10" w:color="282864" w:themeColor="accent1"/>
        <w:bottom w:val="single" w:sz="4" w:space="10" w:color="282864" w:themeColor="accent1"/>
      </w:pBdr>
      <w:spacing w:before="360" w:after="360"/>
      <w:ind w:left="864" w:right="864"/>
      <w:jc w:val="center"/>
    </w:pPr>
    <w:rPr>
      <w:i/>
      <w:iCs/>
      <w:color w:val="282864" w:themeColor="accent1"/>
    </w:rPr>
  </w:style>
  <w:style w:type="character" w:customStyle="1" w:styleId="IntenseQuoteChar">
    <w:name w:val="Intense Quote Char"/>
    <w:basedOn w:val="DefaultParagraphFont"/>
    <w:link w:val="IntenseQuote"/>
    <w:uiPriority w:val="30"/>
    <w:rsid w:val="00AD160A"/>
    <w:rPr>
      <w:i/>
      <w:iCs/>
      <w:color w:val="282864" w:themeColor="accent1"/>
    </w:rPr>
  </w:style>
  <w:style w:type="character" w:styleId="SubtleEmphasis">
    <w:name w:val="Subtle Emphasis"/>
    <w:basedOn w:val="DefaultParagraphFont"/>
    <w:uiPriority w:val="19"/>
    <w:rsid w:val="00AD160A"/>
    <w:rPr>
      <w:i/>
      <w:iCs/>
      <w:color w:val="4242A6" w:themeColor="text1" w:themeTint="BF"/>
    </w:rPr>
  </w:style>
  <w:style w:type="character" w:styleId="IntenseEmphasis">
    <w:name w:val="Intense Emphasis"/>
    <w:basedOn w:val="DefaultParagraphFont"/>
    <w:uiPriority w:val="21"/>
    <w:rsid w:val="00AD160A"/>
    <w:rPr>
      <w:i/>
      <w:iCs/>
      <w:color w:val="282864" w:themeColor="accent1"/>
    </w:rPr>
  </w:style>
  <w:style w:type="character" w:styleId="SubtleReference">
    <w:name w:val="Subtle Reference"/>
    <w:basedOn w:val="DefaultParagraphFont"/>
    <w:uiPriority w:val="31"/>
    <w:rsid w:val="00AD160A"/>
    <w:rPr>
      <w:smallCaps/>
      <w:color w:val="5353BA" w:themeColor="text1" w:themeTint="A5"/>
    </w:rPr>
  </w:style>
  <w:style w:type="character" w:styleId="IntenseReference">
    <w:name w:val="Intense Reference"/>
    <w:basedOn w:val="DefaultParagraphFont"/>
    <w:uiPriority w:val="32"/>
    <w:rsid w:val="00AD160A"/>
    <w:rPr>
      <w:b/>
      <w:bCs/>
      <w:smallCaps/>
      <w:color w:val="282864" w:themeColor="accent1"/>
      <w:spacing w:val="5"/>
    </w:rPr>
  </w:style>
  <w:style w:type="character" w:styleId="BookTitle">
    <w:name w:val="Book Title"/>
    <w:basedOn w:val="DefaultParagraphFont"/>
    <w:uiPriority w:val="33"/>
    <w:rsid w:val="00AD160A"/>
    <w:rPr>
      <w:b/>
      <w:bCs/>
      <w:i/>
      <w:iCs/>
      <w:spacing w:val="5"/>
    </w:rPr>
  </w:style>
  <w:style w:type="paragraph" w:styleId="TOCHeading">
    <w:name w:val="TOC Heading"/>
    <w:aliases w:val="Contents &amp; Preface Headings,Preface Headings"/>
    <w:basedOn w:val="Heading1"/>
    <w:next w:val="Normal"/>
    <w:uiPriority w:val="39"/>
    <w:unhideWhenUsed/>
    <w:qFormat/>
    <w:rsid w:val="00E03542"/>
    <w:pPr>
      <w:pageBreakBefore w:val="0"/>
      <w:numPr>
        <w:numId w:val="0"/>
      </w:numPr>
      <w:outlineLvl w:val="9"/>
    </w:pPr>
  </w:style>
  <w:style w:type="paragraph" w:styleId="ListParagraph">
    <w:name w:val="List Paragraph"/>
    <w:basedOn w:val="Normal"/>
    <w:uiPriority w:val="34"/>
    <w:rsid w:val="00F67C00"/>
    <w:pPr>
      <w:ind w:left="720"/>
      <w:contextualSpacing/>
    </w:pPr>
  </w:style>
  <w:style w:type="paragraph" w:styleId="TOC1">
    <w:name w:val="toc 1"/>
    <w:basedOn w:val="Normal"/>
    <w:next w:val="Normal"/>
    <w:autoRedefine/>
    <w:uiPriority w:val="39"/>
    <w:unhideWhenUsed/>
    <w:rsid w:val="00CB2C9D"/>
    <w:pPr>
      <w:spacing w:after="100"/>
    </w:pPr>
  </w:style>
  <w:style w:type="paragraph" w:styleId="TOC2">
    <w:name w:val="toc 2"/>
    <w:basedOn w:val="Normal"/>
    <w:next w:val="Normal"/>
    <w:autoRedefine/>
    <w:uiPriority w:val="39"/>
    <w:unhideWhenUsed/>
    <w:rsid w:val="00CB2C9D"/>
    <w:pPr>
      <w:spacing w:after="100"/>
      <w:ind w:left="320"/>
    </w:pPr>
  </w:style>
  <w:style w:type="paragraph" w:styleId="TOC3">
    <w:name w:val="toc 3"/>
    <w:basedOn w:val="Normal"/>
    <w:next w:val="Normal"/>
    <w:autoRedefine/>
    <w:uiPriority w:val="39"/>
    <w:unhideWhenUsed/>
    <w:rsid w:val="00CB2C9D"/>
    <w:pPr>
      <w:spacing w:after="100"/>
      <w:ind w:left="640"/>
    </w:pPr>
  </w:style>
  <w:style w:type="character" w:styleId="Hyperlink">
    <w:name w:val="Hyperlink"/>
    <w:basedOn w:val="DefaultParagraphFont"/>
    <w:uiPriority w:val="99"/>
    <w:unhideWhenUsed/>
    <w:rsid w:val="00CB2C9D"/>
    <w:rPr>
      <w:color w:val="7BACE4" w:themeColor="hyperlink"/>
      <w:u w:val="single"/>
    </w:rPr>
  </w:style>
  <w:style w:type="paragraph" w:styleId="TOC4">
    <w:name w:val="toc 4"/>
    <w:basedOn w:val="Normal"/>
    <w:next w:val="Normal"/>
    <w:autoRedefine/>
    <w:uiPriority w:val="39"/>
    <w:unhideWhenUsed/>
    <w:rsid w:val="0036738C"/>
    <w:pPr>
      <w:spacing w:after="100"/>
      <w:ind w:left="960"/>
    </w:pPr>
  </w:style>
  <w:style w:type="paragraph" w:customStyle="1" w:styleId="PrefaceSubheading">
    <w:name w:val="Preface Subheading"/>
    <w:basedOn w:val="TOCHeading"/>
    <w:next w:val="Normal"/>
    <w:qFormat/>
    <w:rsid w:val="00D901A7"/>
    <w:rPr>
      <w:sz w:val="40"/>
      <w:szCs w:val="24"/>
    </w:rPr>
  </w:style>
  <w:style w:type="paragraph" w:customStyle="1" w:styleId="Sub-heading4">
    <w:name w:val="Sub-heading 4"/>
    <w:basedOn w:val="Normal"/>
    <w:next w:val="Normal"/>
    <w:rsid w:val="00454DE4"/>
    <w:rPr>
      <w:color w:val="282864" w:themeColor="text1"/>
      <w:sz w:val="24"/>
    </w:rPr>
  </w:style>
  <w:style w:type="paragraph" w:styleId="CommentText">
    <w:name w:val="annotation text"/>
    <w:basedOn w:val="Normal"/>
    <w:link w:val="CommentTextChar"/>
    <w:rsid w:val="00700EF6"/>
    <w:pPr>
      <w:spacing w:after="120" w:line="240" w:lineRule="auto"/>
      <w:jc w:val="both"/>
    </w:pPr>
    <w:rPr>
      <w:rFonts w:ascii="Trebuchet MS" w:eastAsia="Times New Roman" w:hAnsi="Trebuchet MS" w:cs="Times New Roman"/>
      <w:szCs w:val="20"/>
      <w:lang w:eastAsia="en-GB"/>
    </w:rPr>
  </w:style>
  <w:style w:type="character" w:customStyle="1" w:styleId="CommentTextChar">
    <w:name w:val="Comment Text Char"/>
    <w:basedOn w:val="DefaultParagraphFont"/>
    <w:link w:val="CommentText"/>
    <w:rsid w:val="00700EF6"/>
    <w:rPr>
      <w:rFonts w:ascii="Trebuchet MS" w:eastAsia="Times New Roman" w:hAnsi="Trebuchet MS" w:cs="Times New Roman"/>
      <w:sz w:val="20"/>
      <w:szCs w:val="20"/>
      <w:lang w:eastAsia="en-GB"/>
    </w:rPr>
  </w:style>
  <w:style w:type="character" w:styleId="CommentReference">
    <w:name w:val="annotation reference"/>
    <w:basedOn w:val="DefaultParagraphFont"/>
    <w:semiHidden/>
    <w:unhideWhenUsed/>
    <w:rsid w:val="00700EF6"/>
    <w:rPr>
      <w:sz w:val="16"/>
      <w:szCs w:val="16"/>
    </w:rPr>
  </w:style>
  <w:style w:type="paragraph" w:styleId="CommentSubject">
    <w:name w:val="annotation subject"/>
    <w:basedOn w:val="CommentText"/>
    <w:next w:val="CommentText"/>
    <w:link w:val="CommentSubjectChar"/>
    <w:uiPriority w:val="99"/>
    <w:semiHidden/>
    <w:unhideWhenUsed/>
    <w:rsid w:val="000B343E"/>
    <w:pPr>
      <w:spacing w:after="160"/>
      <w:jc w:val="left"/>
    </w:pPr>
    <w:rPr>
      <w:rFonts w:ascii="Poppins" w:eastAsiaTheme="minorHAnsi" w:hAnsi="Poppins" w:cstheme="minorBidi"/>
      <w:b/>
      <w:bCs/>
      <w:lang w:eastAsia="en-US"/>
    </w:rPr>
  </w:style>
  <w:style w:type="character" w:customStyle="1" w:styleId="CommentSubjectChar">
    <w:name w:val="Comment Subject Char"/>
    <w:basedOn w:val="CommentTextChar"/>
    <w:link w:val="CommentSubject"/>
    <w:uiPriority w:val="99"/>
    <w:semiHidden/>
    <w:rsid w:val="000B343E"/>
    <w:rPr>
      <w:rFonts w:ascii="Poppins" w:eastAsia="Times New Roman" w:hAnsi="Poppins" w:cs="Times New Roman"/>
      <w:b/>
      <w:bCs/>
      <w:sz w:val="20"/>
      <w:szCs w:val="20"/>
      <w:lang w:eastAsia="en-GB"/>
    </w:rPr>
  </w:style>
  <w:style w:type="paragraph" w:customStyle="1" w:styleId="Body2">
    <w:name w:val="Body 2"/>
    <w:basedOn w:val="Normal"/>
    <w:link w:val="Body2Char"/>
    <w:uiPriority w:val="1"/>
    <w:rsid w:val="000B343E"/>
    <w:pPr>
      <w:spacing w:after="40"/>
    </w:pPr>
    <w:rPr>
      <w:rFonts w:asciiTheme="minorHAnsi" w:hAnsiTheme="minorHAnsi"/>
    </w:rPr>
  </w:style>
  <w:style w:type="character" w:customStyle="1" w:styleId="Body2Char">
    <w:name w:val="Body 2 Char"/>
    <w:basedOn w:val="DefaultParagraphFont"/>
    <w:link w:val="Body2"/>
    <w:uiPriority w:val="1"/>
    <w:rsid w:val="000B343E"/>
    <w:rPr>
      <w:sz w:val="20"/>
    </w:rPr>
  </w:style>
  <w:style w:type="character" w:styleId="UnresolvedMention">
    <w:name w:val="Unresolved Mention"/>
    <w:basedOn w:val="DefaultParagraphFont"/>
    <w:uiPriority w:val="99"/>
    <w:semiHidden/>
    <w:unhideWhenUsed/>
    <w:rsid w:val="00102EFB"/>
    <w:rPr>
      <w:color w:val="605E5C"/>
      <w:shd w:val="clear" w:color="auto" w:fill="E1DFDD"/>
    </w:rPr>
  </w:style>
  <w:style w:type="paragraph" w:customStyle="1" w:styleId="Heading51">
    <w:name w:val="Heading 51"/>
    <w:basedOn w:val="Heading5"/>
    <w:link w:val="heading5Char0"/>
    <w:rsid w:val="00102EFB"/>
    <w:pPr>
      <w:numPr>
        <w:ilvl w:val="4"/>
        <w:numId w:val="2"/>
      </w:numPr>
      <w:spacing w:after="240"/>
    </w:pPr>
    <w:rPr>
      <w:color w:val="282864"/>
      <w:sz w:val="24"/>
      <w:szCs w:val="24"/>
    </w:rPr>
  </w:style>
  <w:style w:type="character" w:customStyle="1" w:styleId="heading5Char0">
    <w:name w:val="heading 5 Char"/>
    <w:basedOn w:val="Heading5Char"/>
    <w:link w:val="Heading51"/>
    <w:rsid w:val="00102EFB"/>
    <w:rPr>
      <w:rFonts w:asciiTheme="majorHAnsi" w:eastAsiaTheme="majorEastAsia" w:hAnsiTheme="majorHAnsi" w:cstheme="majorBidi"/>
      <w:color w:val="282864"/>
      <w:sz w:val="24"/>
      <w:szCs w:val="24"/>
    </w:rPr>
  </w:style>
  <w:style w:type="table" w:styleId="TableProfessional">
    <w:name w:val="Table Professional"/>
    <w:aliases w:val="Pivetal Table"/>
    <w:basedOn w:val="TableNormal"/>
    <w:rsid w:val="00102EFB"/>
    <w:pPr>
      <w:spacing w:after="120" w:line="240" w:lineRule="auto"/>
    </w:pPr>
    <w:rPr>
      <w:rFonts w:ascii="Verdana" w:eastAsia="Times New Roman" w:hAnsi="Verdana" w:cs="Times New Roman"/>
      <w:sz w:val="20"/>
      <w:szCs w:val="20"/>
      <w:lang w:eastAsia="en-GB"/>
    </w:rPr>
    <w:tblPr>
      <w:tblStyleRowBandSize w:val="1"/>
      <w:tblStyleColBandSize w:val="1"/>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pPr>
        <w:jc w:val="center"/>
      </w:pPr>
      <w:rPr>
        <w:rFonts w:ascii="@Yu Gothic UI Semilight" w:hAnsi="@Yu Gothic UI Semilight"/>
        <w:b/>
        <w:bCs/>
        <w:color w:val="FFFFFF"/>
        <w:sz w:val="20"/>
      </w:rPr>
      <w:tblPr/>
      <w:tcPr>
        <w:shd w:val="clear" w:color="auto" w:fill="282864"/>
        <w:vAlign w:val="center"/>
      </w:tcPr>
    </w:tblStylePr>
    <w:tblStylePr w:type="lastRow">
      <w:rPr>
        <w:rFonts w:ascii="@Yu Gothic UI Semilight" w:hAnsi="@Yu Gothic UI Semilight"/>
        <w:sz w:val="20"/>
      </w:rPr>
    </w:tblStylePr>
    <w:tblStylePr w:type="firstCol">
      <w:rPr>
        <w:rFonts w:ascii="@Yu Gothic UI Semilight" w:hAnsi="@Yu Gothic UI Semilight"/>
        <w:sz w:val="20"/>
      </w:rPr>
    </w:tblStylePr>
    <w:tblStylePr w:type="lastCol">
      <w:rPr>
        <w:rFonts w:ascii="@Yu Gothic UI Semilight" w:hAnsi="@Yu Gothic UI Semilight"/>
        <w:sz w:val="20"/>
      </w:rPr>
    </w:tblStylePr>
    <w:tblStylePr w:type="band1Vert">
      <w:rPr>
        <w:rFonts w:ascii="@Yu Gothic UI Semilight" w:hAnsi="@Yu Gothic UI Semilight"/>
        <w:sz w:val="20"/>
      </w:rPr>
    </w:tblStylePr>
    <w:tblStylePr w:type="band2Vert">
      <w:rPr>
        <w:rFonts w:ascii="@Yu Gothic UI Semilight" w:hAnsi="@Yu Gothic UI Semilight"/>
        <w:sz w:val="20"/>
      </w:rPr>
    </w:tblStylePr>
    <w:tblStylePr w:type="band1Horz">
      <w:rPr>
        <w:rFonts w:ascii="@Yu Gothic UI Semilight" w:hAnsi="@Yu Gothic UI Semilight"/>
        <w:sz w:val="20"/>
      </w:rPr>
    </w:tblStylePr>
    <w:tblStylePr w:type="band2Horz">
      <w:rPr>
        <w:rFonts w:ascii="@Yu Gothic UI Semilight" w:hAnsi="@Yu Gothic UI Semilight"/>
        <w:sz w:val="20"/>
      </w:rPr>
    </w:tblStylePr>
  </w:style>
  <w:style w:type="paragraph" w:customStyle="1" w:styleId="InnoviseBodyText">
    <w:name w:val="Innovise Body Text"/>
    <w:basedOn w:val="Normal"/>
    <w:link w:val="InnoviseBodyTextChar"/>
    <w:rsid w:val="00102EFB"/>
    <w:pPr>
      <w:spacing w:after="120" w:line="240" w:lineRule="auto"/>
      <w:jc w:val="both"/>
    </w:pPr>
    <w:rPr>
      <w:rFonts w:ascii="Trebuchet MS" w:eastAsia="Times New Roman" w:hAnsi="Trebuchet MS" w:cs="Times New Roman"/>
      <w:szCs w:val="24"/>
      <w:lang w:eastAsia="en-GB"/>
    </w:rPr>
  </w:style>
  <w:style w:type="character" w:customStyle="1" w:styleId="InnoviseBodyTextChar">
    <w:name w:val="Innovise Body Text Char"/>
    <w:basedOn w:val="DefaultParagraphFont"/>
    <w:link w:val="InnoviseBodyText"/>
    <w:rsid w:val="00102EFB"/>
    <w:rPr>
      <w:rFonts w:ascii="Trebuchet MS" w:eastAsia="Times New Roman" w:hAnsi="Trebuchet MS" w:cs="Times New Roman"/>
      <w:sz w:val="20"/>
      <w:szCs w:val="24"/>
      <w:lang w:eastAsia="en-GB"/>
    </w:rPr>
  </w:style>
  <w:style w:type="paragraph" w:customStyle="1" w:styleId="WeAreCORTEXEmphasis">
    <w:name w:val="We Are CORTEX Emphasis"/>
    <w:basedOn w:val="Caption"/>
    <w:link w:val="WeAreCORTEXEmphasisChar"/>
    <w:qFormat/>
    <w:rsid w:val="00102EFB"/>
    <w:pPr>
      <w:numPr>
        <w:numId w:val="3"/>
      </w:numPr>
    </w:pPr>
    <w:rPr>
      <w:sz w:val="20"/>
    </w:rPr>
  </w:style>
  <w:style w:type="paragraph" w:customStyle="1" w:styleId="InnoviseNumberedInstructions">
    <w:name w:val="Innovise Numbered Instructions"/>
    <w:basedOn w:val="ListNumber"/>
    <w:link w:val="InnoviseNumberedInstructionsChar"/>
    <w:rsid w:val="00102EFB"/>
    <w:pPr>
      <w:spacing w:after="120" w:line="240" w:lineRule="auto"/>
      <w:contextualSpacing w:val="0"/>
      <w:jc w:val="both"/>
    </w:pPr>
    <w:rPr>
      <w:rFonts w:ascii="Trebuchet MS" w:eastAsia="Times New Roman" w:hAnsi="Trebuchet MS" w:cs="Times New Roman"/>
      <w:sz w:val="20"/>
      <w:szCs w:val="24"/>
      <w:lang w:eastAsia="en-GB"/>
    </w:rPr>
  </w:style>
  <w:style w:type="character" w:customStyle="1" w:styleId="CaptionChar">
    <w:name w:val="Caption Char"/>
    <w:basedOn w:val="DefaultParagraphFont"/>
    <w:link w:val="Caption"/>
    <w:uiPriority w:val="35"/>
    <w:rsid w:val="00102EFB"/>
    <w:rPr>
      <w:rFonts w:ascii="Poppins" w:hAnsi="Poppins"/>
      <w:i/>
      <w:iCs/>
      <w:color w:val="282864" w:themeColor="text2"/>
      <w:sz w:val="18"/>
      <w:szCs w:val="18"/>
    </w:rPr>
  </w:style>
  <w:style w:type="character" w:customStyle="1" w:styleId="WeAreCORTEXEmphasisChar">
    <w:name w:val="We Are CORTEX Emphasis Char"/>
    <w:basedOn w:val="CaptionChar"/>
    <w:link w:val="WeAreCORTEXEmphasis"/>
    <w:rsid w:val="00102EFB"/>
    <w:rPr>
      <w:rFonts w:ascii="Poppins" w:hAnsi="Poppins"/>
      <w:i/>
      <w:iCs/>
      <w:color w:val="282864" w:themeColor="text2"/>
      <w:sz w:val="20"/>
      <w:szCs w:val="18"/>
    </w:rPr>
  </w:style>
  <w:style w:type="paragraph" w:styleId="ListNumber">
    <w:name w:val="List Number"/>
    <w:basedOn w:val="Normal"/>
    <w:uiPriority w:val="99"/>
    <w:semiHidden/>
    <w:unhideWhenUsed/>
    <w:rsid w:val="00102EFB"/>
    <w:pPr>
      <w:ind w:left="851" w:hanging="491"/>
      <w:contextualSpacing/>
    </w:pPr>
    <w:rPr>
      <w:rFonts w:asciiTheme="minorHAnsi" w:hAnsiTheme="minorHAnsi"/>
      <w:sz w:val="32"/>
    </w:rPr>
  </w:style>
  <w:style w:type="paragraph" w:customStyle="1" w:styleId="Style1">
    <w:name w:val="Style1"/>
    <w:basedOn w:val="Body2"/>
    <w:qFormat/>
    <w:rsid w:val="00102EFB"/>
    <w:pPr>
      <w:pBdr>
        <w:top w:val="single" w:sz="4" w:space="1" w:color="auto"/>
        <w:left w:val="single" w:sz="4" w:space="4" w:color="auto"/>
        <w:bottom w:val="single" w:sz="4" w:space="1" w:color="auto"/>
        <w:right w:val="single" w:sz="4" w:space="4" w:color="auto"/>
      </w:pBdr>
      <w:shd w:val="clear" w:color="auto" w:fill="E6E6E6" w:themeFill="background1"/>
      <w:ind w:left="720"/>
    </w:pPr>
    <w:rPr>
      <w:rFonts w:ascii="Poppins" w:hAnsi="Poppins" w:cs="Courier New"/>
    </w:rPr>
  </w:style>
  <w:style w:type="character" w:customStyle="1" w:styleId="ui-provider">
    <w:name w:val="ui-provider"/>
    <w:basedOn w:val="DefaultParagraphFont"/>
    <w:rsid w:val="00102EFB"/>
  </w:style>
  <w:style w:type="character" w:styleId="Mention">
    <w:name w:val="Mention"/>
    <w:basedOn w:val="DefaultParagraphFont"/>
    <w:uiPriority w:val="99"/>
    <w:unhideWhenUsed/>
    <w:rsid w:val="00102EFB"/>
    <w:rPr>
      <w:color w:val="2B579A"/>
      <w:shd w:val="clear" w:color="auto" w:fill="E6E6E6"/>
    </w:rPr>
  </w:style>
  <w:style w:type="paragraph" w:styleId="Revision">
    <w:name w:val="Revision"/>
    <w:hidden/>
    <w:uiPriority w:val="99"/>
    <w:semiHidden/>
    <w:rsid w:val="00102EFB"/>
    <w:pPr>
      <w:spacing w:after="0" w:line="240" w:lineRule="auto"/>
    </w:pPr>
    <w:rPr>
      <w:sz w:val="32"/>
    </w:rPr>
  </w:style>
  <w:style w:type="numbering" w:customStyle="1" w:styleId="Style2">
    <w:name w:val="Style2"/>
    <w:uiPriority w:val="99"/>
    <w:rsid w:val="006D65FB"/>
    <w:pPr>
      <w:numPr>
        <w:numId w:val="4"/>
      </w:numPr>
    </w:pPr>
  </w:style>
  <w:style w:type="character" w:customStyle="1" w:styleId="InnoviseNumberedInstructionsChar">
    <w:name w:val="Innovise Numbered Instructions Char"/>
    <w:basedOn w:val="DefaultParagraphFont"/>
    <w:link w:val="InnoviseNumberedInstructions"/>
    <w:rsid w:val="006D65FB"/>
    <w:rPr>
      <w:rFonts w:ascii="Trebuchet MS" w:eastAsia="Times New Roman" w:hAnsi="Trebuchet MS" w:cs="Times New Roman"/>
      <w:sz w:val="20"/>
      <w:szCs w:val="24"/>
      <w:lang w:eastAsia="en-GB"/>
    </w:rPr>
  </w:style>
  <w:style w:type="paragraph" w:customStyle="1" w:styleId="11CenteredInnovise">
    <w:name w:val="11 Centered (Innovise)"/>
    <w:basedOn w:val="Normal"/>
    <w:link w:val="11CenteredInnoviseChar"/>
    <w:rsid w:val="006D65FB"/>
    <w:pPr>
      <w:keepNext/>
      <w:keepLines/>
      <w:spacing w:before="240" w:after="80" w:line="240" w:lineRule="auto"/>
      <w:jc w:val="center"/>
    </w:pPr>
    <w:rPr>
      <w:rFonts w:ascii="Trebuchet MS" w:eastAsia="Times New Roman" w:hAnsi="Trebuchet MS" w:cs="Times New Roman"/>
      <w:noProof/>
      <w:szCs w:val="24"/>
      <w:lang w:eastAsia="en-GB"/>
    </w:rPr>
  </w:style>
  <w:style w:type="character" w:customStyle="1" w:styleId="11CenteredInnoviseChar">
    <w:name w:val="11 Centered (Innovise) Char"/>
    <w:basedOn w:val="DefaultParagraphFont"/>
    <w:link w:val="11CenteredInnovise"/>
    <w:rsid w:val="006D65FB"/>
    <w:rPr>
      <w:rFonts w:ascii="Trebuchet MS" w:eastAsia="Times New Roman" w:hAnsi="Trebuchet MS" w:cs="Times New Roman"/>
      <w:noProof/>
      <w:sz w:val="20"/>
      <w:szCs w:val="24"/>
      <w:lang w:eastAsia="en-GB"/>
    </w:rPr>
  </w:style>
  <w:style w:type="paragraph" w:customStyle="1" w:styleId="InnoviseNote">
    <w:name w:val="Innovise Note"/>
    <w:basedOn w:val="ListParagraph"/>
    <w:rsid w:val="006D65FB"/>
    <w:pPr>
      <w:numPr>
        <w:numId w:val="5"/>
      </w:numPr>
      <w:tabs>
        <w:tab w:val="left" w:pos="993"/>
      </w:tabs>
      <w:spacing w:after="120" w:line="240" w:lineRule="auto"/>
      <w:contextualSpacing w:val="0"/>
      <w:jc w:val="both"/>
    </w:pPr>
    <w:rPr>
      <w:rFonts w:ascii="Trebuchet MS" w:eastAsia="Times New Roman" w:hAnsi="Trebuchet MS" w:cs="Times New Roman"/>
      <w:color w:val="28286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microsoft.com/office/2016/09/relationships/commentsIds" Target="commentsIds.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2.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comments" Target="comments.xml"/><Relationship Id="rId30" Type="http://schemas.microsoft.com/office/2018/08/relationships/commentsExtensible" Target="commentsExtensible.xm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2.png"/><Relationship Id="rId28" Type="http://schemas.microsoft.com/office/2011/relationships/commentsExtended" Target="commentsExtended.xml"/><Relationship Id="rId36" Type="http://schemas.openxmlformats.org/officeDocument/2006/relationships/image" Target="media/image21.png"/><Relationship Id="rId49" Type="http://schemas.openxmlformats.org/officeDocument/2006/relationships/image" Target="media/image34.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uis.preaux\Cortex%20Ltd\Cortex%20-%20Document%20Templates\Templates\WeAreCORTEX%20Proposal%20O1.dotx" TargetMode="External"/></Relationships>
</file>

<file path=word/theme/theme1.xml><?xml version="1.0" encoding="utf-8"?>
<a:theme xmlns:a="http://schemas.openxmlformats.org/drawingml/2006/main" name="WeAreCortex">
  <a:themeElements>
    <a:clrScheme name="WeAreCORTEX">
      <a:dk1>
        <a:srgbClr val="282864"/>
      </a:dk1>
      <a:lt1>
        <a:srgbClr val="E6E6E6"/>
      </a:lt1>
      <a:dk2>
        <a:srgbClr val="282864"/>
      </a:dk2>
      <a:lt2>
        <a:srgbClr val="E6E6E6"/>
      </a:lt2>
      <a:accent1>
        <a:srgbClr val="282864"/>
      </a:accent1>
      <a:accent2>
        <a:srgbClr val="282864"/>
      </a:accent2>
      <a:accent3>
        <a:srgbClr val="282864"/>
      </a:accent3>
      <a:accent4>
        <a:srgbClr val="282864"/>
      </a:accent4>
      <a:accent5>
        <a:srgbClr val="7AC300"/>
      </a:accent5>
      <a:accent6>
        <a:srgbClr val="D62599"/>
      </a:accent6>
      <a:hlink>
        <a:srgbClr val="7BACE4"/>
      </a:hlink>
      <a:folHlink>
        <a:srgbClr val="D62599"/>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2023-03-21T00:00:00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d0b9ae9d-b9ff-4ac6-9f08-4bf5543ea0ed" xsi:nil="true"/>
    <lcf76f155ced4ddcb4097134ff3c332f xmlns="ab69df74-806e-4205-bc11-cddf1df0a3e1">
      <Terms xmlns="http://schemas.microsoft.com/office/infopath/2007/PartnerControls"/>
    </lcf76f155ced4ddcb4097134ff3c332f>
    <CompanyName xmlns="ab69df74-806e-4205-bc11-cddf1df0a3e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45AA7F7F54632E4B863E70A91F1E2AE6" ma:contentTypeVersion="16" ma:contentTypeDescription="Create a new document." ma:contentTypeScope="" ma:versionID="b3a51e989e7584c984d64dee7090483a">
  <xsd:schema xmlns:xsd="http://www.w3.org/2001/XMLSchema" xmlns:xs="http://www.w3.org/2001/XMLSchema" xmlns:p="http://schemas.microsoft.com/office/2006/metadata/properties" xmlns:ns2="ab69df74-806e-4205-bc11-cddf1df0a3e1" xmlns:ns3="d0b9ae9d-b9ff-4ac6-9f08-4bf5543ea0ed" targetNamespace="http://schemas.microsoft.com/office/2006/metadata/properties" ma:root="true" ma:fieldsID="0740cd2af45862089ed0aecb8c9e4c54" ns2:_="" ns3:_="">
    <xsd:import namespace="ab69df74-806e-4205-bc11-cddf1df0a3e1"/>
    <xsd:import namespace="d0b9ae9d-b9ff-4ac6-9f08-4bf5543ea0ed"/>
    <xsd:element name="properties">
      <xsd:complexType>
        <xsd:sequence>
          <xsd:element name="documentManagement">
            <xsd:complexType>
              <xsd:all>
                <xsd:element ref="ns2:CompanyName"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69df74-806e-4205-bc11-cddf1df0a3e1" elementFormDefault="qualified">
    <xsd:import namespace="http://schemas.microsoft.com/office/2006/documentManagement/types"/>
    <xsd:import namespace="http://schemas.microsoft.com/office/infopath/2007/PartnerControls"/>
    <xsd:element name="CompanyName" ma:index="8" nillable="true" ma:displayName="Company Name" ma:format="Dropdown" ma:internalName="CompanyName">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34e5e87d-5687-4c81-8af2-2218c178a069"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b9ae9d-b9ff-4ac6-9f08-4bf5543ea0e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307f4e6b-80de-409f-af45-f757f4057cc4}" ma:internalName="TaxCatchAll" ma:showField="CatchAllData" ma:web="d0b9ae9d-b9ff-4ac6-9f08-4bf5543ea0ed">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D5F70C-6275-43D5-9D9D-1ABC457572A7}">
  <ds:schemaRefs>
    <ds:schemaRef ds:uri="http://schemas.microsoft.com/office/2006/metadata/properties"/>
    <ds:schemaRef ds:uri="http://schemas.microsoft.com/office/infopath/2007/PartnerControls"/>
    <ds:schemaRef ds:uri="d0b9ae9d-b9ff-4ac6-9f08-4bf5543ea0ed"/>
    <ds:schemaRef ds:uri="ab69df74-806e-4205-bc11-cddf1df0a3e1"/>
  </ds:schemaRefs>
</ds:datastoreItem>
</file>

<file path=customXml/itemProps3.xml><?xml version="1.0" encoding="utf-8"?>
<ds:datastoreItem xmlns:ds="http://schemas.openxmlformats.org/officeDocument/2006/customXml" ds:itemID="{2072409F-AD5D-4085-AEE9-9754C5D9E00C}">
  <ds:schemaRefs>
    <ds:schemaRef ds:uri="http://schemas.microsoft.com/sharepoint/v3/contenttype/forms"/>
  </ds:schemaRefs>
</ds:datastoreItem>
</file>

<file path=customXml/itemProps4.xml><?xml version="1.0" encoding="utf-8"?>
<ds:datastoreItem xmlns:ds="http://schemas.openxmlformats.org/officeDocument/2006/customXml" ds:itemID="{2A4ED582-8087-44EF-8CFD-FB5437CBC6AE}">
  <ds:schemaRefs>
    <ds:schemaRef ds:uri="http://schemas.openxmlformats.org/officeDocument/2006/bibliography"/>
  </ds:schemaRefs>
</ds:datastoreItem>
</file>

<file path=customXml/itemProps5.xml><?xml version="1.0" encoding="utf-8"?>
<ds:datastoreItem xmlns:ds="http://schemas.openxmlformats.org/officeDocument/2006/customXml" ds:itemID="{EEF5E79D-862C-432A-B991-0DE66D53F9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69df74-806e-4205-bc11-cddf1df0a3e1"/>
    <ds:schemaRef ds:uri="d0b9ae9d-b9ff-4ac6-9f08-4bf5543ea0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WeAreCORTEX Proposal O1.dotx</Template>
  <TotalTime>1230</TotalTime>
  <Pages>26</Pages>
  <Words>2195</Words>
  <Characters>12512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14678</CharactersWithSpaces>
  <SharedDoc>false</SharedDoc>
  <HLinks>
    <vt:vector size="24" baseType="variant">
      <vt:variant>
        <vt:i4>1245234</vt:i4>
      </vt:variant>
      <vt:variant>
        <vt:i4>20</vt:i4>
      </vt:variant>
      <vt:variant>
        <vt:i4>0</vt:i4>
      </vt:variant>
      <vt:variant>
        <vt:i4>5</vt:i4>
      </vt:variant>
      <vt:variant>
        <vt:lpwstr/>
      </vt:variant>
      <vt:variant>
        <vt:lpwstr>_Toc132297828</vt:lpwstr>
      </vt:variant>
      <vt:variant>
        <vt:i4>1245234</vt:i4>
      </vt:variant>
      <vt:variant>
        <vt:i4>14</vt:i4>
      </vt:variant>
      <vt:variant>
        <vt:i4>0</vt:i4>
      </vt:variant>
      <vt:variant>
        <vt:i4>5</vt:i4>
      </vt:variant>
      <vt:variant>
        <vt:lpwstr/>
      </vt:variant>
      <vt:variant>
        <vt:lpwstr>_Toc132297827</vt:lpwstr>
      </vt:variant>
      <vt:variant>
        <vt:i4>1245234</vt:i4>
      </vt:variant>
      <vt:variant>
        <vt:i4>8</vt:i4>
      </vt:variant>
      <vt:variant>
        <vt:i4>0</vt:i4>
      </vt:variant>
      <vt:variant>
        <vt:i4>5</vt:i4>
      </vt:variant>
      <vt:variant>
        <vt:lpwstr/>
      </vt:variant>
      <vt:variant>
        <vt:lpwstr>_Toc132297826</vt:lpwstr>
      </vt:variant>
      <vt:variant>
        <vt:i4>1245234</vt:i4>
      </vt:variant>
      <vt:variant>
        <vt:i4>2</vt:i4>
      </vt:variant>
      <vt:variant>
        <vt:i4>0</vt:i4>
      </vt:variant>
      <vt:variant>
        <vt:i4>5</vt:i4>
      </vt:variant>
      <vt:variant>
        <vt:lpwstr/>
      </vt:variant>
      <vt:variant>
        <vt:lpwstr>_Toc132297825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Lees</dc:creator>
  <cp:keywords/>
  <dc:description/>
  <cp:lastModifiedBy>Louis Preaux</cp:lastModifiedBy>
  <cp:revision>71</cp:revision>
  <cp:lastPrinted>2023-08-18T10:16:00Z</cp:lastPrinted>
  <dcterms:created xsi:type="dcterms:W3CDTF">2023-08-14T14:40:00Z</dcterms:created>
  <dcterms:modified xsi:type="dcterms:W3CDTF">2024-01-31T11:38:00Z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Confidential</vt:lpwstr>
  </property>
  <property fmtid="{D5CDD505-2E9C-101B-9397-08002B2CF9AE}" pid="3" name="ContentTypeId">
    <vt:lpwstr>0x0101003ADA8B847A3CEB4C854E8099DCD709ED</vt:lpwstr>
  </property>
  <property fmtid="{D5CDD505-2E9C-101B-9397-08002B2CF9AE}" pid="4" name="Order">
    <vt:r8>1781500</vt:r8>
  </property>
  <property fmtid="{D5CDD505-2E9C-101B-9397-08002B2CF9AE}" pid="5" name="_ExtendedDescription">
    <vt:lpwstr/>
  </property>
  <property fmtid="{D5CDD505-2E9C-101B-9397-08002B2CF9AE}" pid="6" name="TriggerFlowInfo">
    <vt:lpwstr/>
  </property>
  <property fmtid="{D5CDD505-2E9C-101B-9397-08002B2CF9AE}" pid="7" name="ComplianceAssetId">
    <vt:lpwstr/>
  </property>
  <property fmtid="{D5CDD505-2E9C-101B-9397-08002B2CF9AE}" pid="8" name="MediaServiceImageTags">
    <vt:lpwstr/>
  </property>
</Properties>
</file>