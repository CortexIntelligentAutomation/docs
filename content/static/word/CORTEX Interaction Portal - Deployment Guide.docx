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3BFCDB2C" w14:textId="6671D3D9" w:rsidR="00AF5F60"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57673727" w:history="1">
            <w:r w:rsidR="00AF5F60" w:rsidRPr="0019302C">
              <w:rPr>
                <w:rStyle w:val="Hyperlink"/>
                <w:noProof/>
              </w:rPr>
              <w:t>1 Introduction</w:t>
            </w:r>
            <w:r w:rsidR="00AF5F60">
              <w:rPr>
                <w:noProof/>
                <w:webHidden/>
              </w:rPr>
              <w:tab/>
            </w:r>
            <w:r w:rsidR="00AF5F60">
              <w:rPr>
                <w:noProof/>
                <w:webHidden/>
              </w:rPr>
              <w:fldChar w:fldCharType="begin"/>
            </w:r>
            <w:r w:rsidR="00AF5F60">
              <w:rPr>
                <w:noProof/>
                <w:webHidden/>
              </w:rPr>
              <w:instrText xml:space="preserve"> PAGEREF _Toc157673727 \h </w:instrText>
            </w:r>
            <w:r w:rsidR="00AF5F60">
              <w:rPr>
                <w:noProof/>
                <w:webHidden/>
              </w:rPr>
            </w:r>
            <w:r w:rsidR="00AF5F60">
              <w:rPr>
                <w:noProof/>
                <w:webHidden/>
              </w:rPr>
              <w:fldChar w:fldCharType="separate"/>
            </w:r>
            <w:r w:rsidR="00A36F70">
              <w:rPr>
                <w:noProof/>
                <w:webHidden/>
              </w:rPr>
              <w:t>4</w:t>
            </w:r>
            <w:r w:rsidR="00AF5F60">
              <w:rPr>
                <w:noProof/>
                <w:webHidden/>
              </w:rPr>
              <w:fldChar w:fldCharType="end"/>
            </w:r>
          </w:hyperlink>
        </w:p>
        <w:p w14:paraId="6E70E998" w14:textId="1DE07075"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8" w:history="1">
            <w:r w:rsidR="00AF5F60" w:rsidRPr="0019302C">
              <w:rPr>
                <w:rStyle w:val="Hyperlink"/>
                <w:noProof/>
              </w:rPr>
              <w:t>1.1 AppGyver Overview</w:t>
            </w:r>
            <w:r w:rsidR="00AF5F60">
              <w:rPr>
                <w:noProof/>
                <w:webHidden/>
              </w:rPr>
              <w:tab/>
            </w:r>
            <w:r w:rsidR="00AF5F60">
              <w:rPr>
                <w:noProof/>
                <w:webHidden/>
              </w:rPr>
              <w:fldChar w:fldCharType="begin"/>
            </w:r>
            <w:r w:rsidR="00AF5F60">
              <w:rPr>
                <w:noProof/>
                <w:webHidden/>
              </w:rPr>
              <w:instrText xml:space="preserve"> PAGEREF _Toc157673728 \h </w:instrText>
            </w:r>
            <w:r w:rsidR="00AF5F60">
              <w:rPr>
                <w:noProof/>
                <w:webHidden/>
              </w:rPr>
            </w:r>
            <w:r w:rsidR="00AF5F60">
              <w:rPr>
                <w:noProof/>
                <w:webHidden/>
              </w:rPr>
              <w:fldChar w:fldCharType="separate"/>
            </w:r>
            <w:r w:rsidR="00A36F70">
              <w:rPr>
                <w:noProof/>
                <w:webHidden/>
              </w:rPr>
              <w:t>4</w:t>
            </w:r>
            <w:r w:rsidR="00AF5F60">
              <w:rPr>
                <w:noProof/>
                <w:webHidden/>
              </w:rPr>
              <w:fldChar w:fldCharType="end"/>
            </w:r>
          </w:hyperlink>
        </w:p>
        <w:p w14:paraId="7CBE5869" w14:textId="2C8C8EB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9" w:history="1">
            <w:r w:rsidR="00AF5F60" w:rsidRPr="0019302C">
              <w:rPr>
                <w:rStyle w:val="Hyperlink"/>
                <w:noProof/>
              </w:rPr>
              <w:t>1.2 High-Level Architecture</w:t>
            </w:r>
            <w:r w:rsidR="00AF5F60">
              <w:rPr>
                <w:noProof/>
                <w:webHidden/>
              </w:rPr>
              <w:tab/>
            </w:r>
            <w:r w:rsidR="00AF5F60">
              <w:rPr>
                <w:noProof/>
                <w:webHidden/>
              </w:rPr>
              <w:fldChar w:fldCharType="begin"/>
            </w:r>
            <w:r w:rsidR="00AF5F60">
              <w:rPr>
                <w:noProof/>
                <w:webHidden/>
              </w:rPr>
              <w:instrText xml:space="preserve"> PAGEREF _Toc157673729 \h </w:instrText>
            </w:r>
            <w:r w:rsidR="00AF5F60">
              <w:rPr>
                <w:noProof/>
                <w:webHidden/>
              </w:rPr>
            </w:r>
            <w:r w:rsidR="00AF5F60">
              <w:rPr>
                <w:noProof/>
                <w:webHidden/>
              </w:rPr>
              <w:fldChar w:fldCharType="separate"/>
            </w:r>
            <w:r w:rsidR="00A36F70">
              <w:rPr>
                <w:noProof/>
                <w:webHidden/>
              </w:rPr>
              <w:t>5</w:t>
            </w:r>
            <w:r w:rsidR="00AF5F60">
              <w:rPr>
                <w:noProof/>
                <w:webHidden/>
              </w:rPr>
              <w:fldChar w:fldCharType="end"/>
            </w:r>
          </w:hyperlink>
        </w:p>
        <w:p w14:paraId="2D52BF70" w14:textId="7CA4705E"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30" w:history="1">
            <w:r w:rsidR="00AF5F60" w:rsidRPr="0019302C">
              <w:rPr>
                <w:rStyle w:val="Hyperlink"/>
                <w:noProof/>
              </w:rPr>
              <w:t>2 Setup and Deployment</w:t>
            </w:r>
            <w:r w:rsidR="00AF5F60">
              <w:rPr>
                <w:noProof/>
                <w:webHidden/>
              </w:rPr>
              <w:tab/>
            </w:r>
            <w:r w:rsidR="00AF5F60">
              <w:rPr>
                <w:noProof/>
                <w:webHidden/>
              </w:rPr>
              <w:fldChar w:fldCharType="begin"/>
            </w:r>
            <w:r w:rsidR="00AF5F60">
              <w:rPr>
                <w:noProof/>
                <w:webHidden/>
              </w:rPr>
              <w:instrText xml:space="preserve"> PAGEREF _Toc157673730 \h </w:instrText>
            </w:r>
            <w:r w:rsidR="00AF5F60">
              <w:rPr>
                <w:noProof/>
                <w:webHidden/>
              </w:rPr>
            </w:r>
            <w:r w:rsidR="00AF5F60">
              <w:rPr>
                <w:noProof/>
                <w:webHidden/>
              </w:rPr>
              <w:fldChar w:fldCharType="separate"/>
            </w:r>
            <w:r w:rsidR="00A36F70">
              <w:rPr>
                <w:noProof/>
                <w:webHidden/>
              </w:rPr>
              <w:t>10</w:t>
            </w:r>
            <w:r w:rsidR="00AF5F60">
              <w:rPr>
                <w:noProof/>
                <w:webHidden/>
              </w:rPr>
              <w:fldChar w:fldCharType="end"/>
            </w:r>
          </w:hyperlink>
        </w:p>
        <w:p w14:paraId="5A86F8F0" w14:textId="4A2FBCD4"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1" w:history="1">
            <w:r w:rsidR="00AF5F60" w:rsidRPr="0019302C">
              <w:rPr>
                <w:rStyle w:val="Hyperlink"/>
                <w:noProof/>
              </w:rPr>
              <w:t>2.1 Pre-Requisites</w:t>
            </w:r>
            <w:r w:rsidR="00AF5F60">
              <w:rPr>
                <w:noProof/>
                <w:webHidden/>
              </w:rPr>
              <w:tab/>
            </w:r>
            <w:r w:rsidR="00AF5F60">
              <w:rPr>
                <w:noProof/>
                <w:webHidden/>
              </w:rPr>
              <w:fldChar w:fldCharType="begin"/>
            </w:r>
            <w:r w:rsidR="00AF5F60">
              <w:rPr>
                <w:noProof/>
                <w:webHidden/>
              </w:rPr>
              <w:instrText xml:space="preserve"> PAGEREF _Toc157673731 \h </w:instrText>
            </w:r>
            <w:r w:rsidR="00AF5F60">
              <w:rPr>
                <w:noProof/>
                <w:webHidden/>
              </w:rPr>
            </w:r>
            <w:r w:rsidR="00AF5F60">
              <w:rPr>
                <w:noProof/>
                <w:webHidden/>
              </w:rPr>
              <w:fldChar w:fldCharType="separate"/>
            </w:r>
            <w:r w:rsidR="00A36F70">
              <w:rPr>
                <w:noProof/>
                <w:webHidden/>
              </w:rPr>
              <w:t>10</w:t>
            </w:r>
            <w:r w:rsidR="00AF5F60">
              <w:rPr>
                <w:noProof/>
                <w:webHidden/>
              </w:rPr>
              <w:fldChar w:fldCharType="end"/>
            </w:r>
          </w:hyperlink>
        </w:p>
        <w:p w14:paraId="0708F372" w14:textId="5AD5C876"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2" w:history="1">
            <w:r w:rsidR="00AF5F60" w:rsidRPr="0019302C">
              <w:rPr>
                <w:rStyle w:val="Hyperlink"/>
                <w:noProof/>
              </w:rPr>
              <w:t>2.2 Deployment Package Preparation</w:t>
            </w:r>
            <w:r w:rsidR="00AF5F60">
              <w:rPr>
                <w:noProof/>
                <w:webHidden/>
              </w:rPr>
              <w:tab/>
            </w:r>
            <w:r w:rsidR="00AF5F60">
              <w:rPr>
                <w:noProof/>
                <w:webHidden/>
              </w:rPr>
              <w:fldChar w:fldCharType="begin"/>
            </w:r>
            <w:r w:rsidR="00AF5F60">
              <w:rPr>
                <w:noProof/>
                <w:webHidden/>
              </w:rPr>
              <w:instrText xml:space="preserve"> PAGEREF _Toc157673732 \h </w:instrText>
            </w:r>
            <w:r w:rsidR="00AF5F60">
              <w:rPr>
                <w:noProof/>
                <w:webHidden/>
              </w:rPr>
            </w:r>
            <w:r w:rsidR="00AF5F60">
              <w:rPr>
                <w:noProof/>
                <w:webHidden/>
              </w:rPr>
              <w:fldChar w:fldCharType="separate"/>
            </w:r>
            <w:r w:rsidR="00A36F70">
              <w:rPr>
                <w:noProof/>
                <w:webHidden/>
              </w:rPr>
              <w:t>10</w:t>
            </w:r>
            <w:r w:rsidR="00AF5F60">
              <w:rPr>
                <w:noProof/>
                <w:webHidden/>
              </w:rPr>
              <w:fldChar w:fldCharType="end"/>
            </w:r>
          </w:hyperlink>
        </w:p>
        <w:p w14:paraId="7D70113C" w14:textId="5FD114C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3" w:history="1">
            <w:r w:rsidR="00AF5F60" w:rsidRPr="0019302C">
              <w:rPr>
                <w:rStyle w:val="Hyperlink"/>
                <w:noProof/>
              </w:rPr>
              <w:t>2.3 AppGyver Account Setup</w:t>
            </w:r>
            <w:r w:rsidR="00AF5F60">
              <w:rPr>
                <w:noProof/>
                <w:webHidden/>
              </w:rPr>
              <w:tab/>
            </w:r>
            <w:r w:rsidR="00AF5F60">
              <w:rPr>
                <w:noProof/>
                <w:webHidden/>
              </w:rPr>
              <w:fldChar w:fldCharType="begin"/>
            </w:r>
            <w:r w:rsidR="00AF5F60">
              <w:rPr>
                <w:noProof/>
                <w:webHidden/>
              </w:rPr>
              <w:instrText xml:space="preserve"> PAGEREF _Toc157673733 \h </w:instrText>
            </w:r>
            <w:r w:rsidR="00AF5F60">
              <w:rPr>
                <w:noProof/>
                <w:webHidden/>
              </w:rPr>
            </w:r>
            <w:r w:rsidR="00AF5F60">
              <w:rPr>
                <w:noProof/>
                <w:webHidden/>
              </w:rPr>
              <w:fldChar w:fldCharType="separate"/>
            </w:r>
            <w:r w:rsidR="00A36F70">
              <w:rPr>
                <w:noProof/>
                <w:webHidden/>
              </w:rPr>
              <w:t>11</w:t>
            </w:r>
            <w:r w:rsidR="00AF5F60">
              <w:rPr>
                <w:noProof/>
                <w:webHidden/>
              </w:rPr>
              <w:fldChar w:fldCharType="end"/>
            </w:r>
          </w:hyperlink>
        </w:p>
        <w:p w14:paraId="4F522D2C" w14:textId="7F9AAD16"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4" w:history="1">
            <w:r w:rsidR="00AF5F60" w:rsidRPr="0019302C">
              <w:rPr>
                <w:rStyle w:val="Hyperlink"/>
                <w:noProof/>
              </w:rPr>
              <w:t>2.4 App Variables Setup</w:t>
            </w:r>
            <w:r w:rsidR="00AF5F60">
              <w:rPr>
                <w:noProof/>
                <w:webHidden/>
              </w:rPr>
              <w:tab/>
            </w:r>
            <w:r w:rsidR="00AF5F60">
              <w:rPr>
                <w:noProof/>
                <w:webHidden/>
              </w:rPr>
              <w:fldChar w:fldCharType="begin"/>
            </w:r>
            <w:r w:rsidR="00AF5F60">
              <w:rPr>
                <w:noProof/>
                <w:webHidden/>
              </w:rPr>
              <w:instrText xml:space="preserve"> PAGEREF _Toc157673734 \h </w:instrText>
            </w:r>
            <w:r w:rsidR="00AF5F60">
              <w:rPr>
                <w:noProof/>
                <w:webHidden/>
              </w:rPr>
            </w:r>
            <w:r w:rsidR="00AF5F60">
              <w:rPr>
                <w:noProof/>
                <w:webHidden/>
              </w:rPr>
              <w:fldChar w:fldCharType="separate"/>
            </w:r>
            <w:r w:rsidR="00A36F70">
              <w:rPr>
                <w:noProof/>
                <w:webHidden/>
              </w:rPr>
              <w:t>12</w:t>
            </w:r>
            <w:r w:rsidR="00AF5F60">
              <w:rPr>
                <w:noProof/>
                <w:webHidden/>
              </w:rPr>
              <w:fldChar w:fldCharType="end"/>
            </w:r>
          </w:hyperlink>
        </w:p>
        <w:p w14:paraId="1E9BCCEC" w14:textId="503F033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5" w:history="1">
            <w:r w:rsidR="00AF5F60" w:rsidRPr="0019302C">
              <w:rPr>
                <w:rStyle w:val="Hyperlink"/>
                <w:noProof/>
              </w:rPr>
              <w:t>2.5 Theme Variables</w:t>
            </w:r>
            <w:r w:rsidR="00AF5F60">
              <w:rPr>
                <w:noProof/>
                <w:webHidden/>
              </w:rPr>
              <w:tab/>
            </w:r>
            <w:r w:rsidR="00AF5F60">
              <w:rPr>
                <w:noProof/>
                <w:webHidden/>
              </w:rPr>
              <w:fldChar w:fldCharType="begin"/>
            </w:r>
            <w:r w:rsidR="00AF5F60">
              <w:rPr>
                <w:noProof/>
                <w:webHidden/>
              </w:rPr>
              <w:instrText xml:space="preserve"> PAGEREF _Toc157673735 \h </w:instrText>
            </w:r>
            <w:r w:rsidR="00AF5F60">
              <w:rPr>
                <w:noProof/>
                <w:webHidden/>
              </w:rPr>
            </w:r>
            <w:r w:rsidR="00AF5F60">
              <w:rPr>
                <w:noProof/>
                <w:webHidden/>
              </w:rPr>
              <w:fldChar w:fldCharType="separate"/>
            </w:r>
            <w:r w:rsidR="00A36F70">
              <w:rPr>
                <w:noProof/>
                <w:webHidden/>
              </w:rPr>
              <w:t>16</w:t>
            </w:r>
            <w:r w:rsidR="00AF5F60">
              <w:rPr>
                <w:noProof/>
                <w:webHidden/>
              </w:rPr>
              <w:fldChar w:fldCharType="end"/>
            </w:r>
          </w:hyperlink>
        </w:p>
        <w:p w14:paraId="5A114EB4" w14:textId="7A09ABA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6" w:history="1">
            <w:r w:rsidR="00AF5F60" w:rsidRPr="0019302C">
              <w:rPr>
                <w:rStyle w:val="Hyperlink"/>
                <w:noProof/>
              </w:rPr>
              <w:t>2.6 Import CORTEX Flows</w:t>
            </w:r>
            <w:r w:rsidR="00AF5F60">
              <w:rPr>
                <w:noProof/>
                <w:webHidden/>
              </w:rPr>
              <w:tab/>
            </w:r>
            <w:r w:rsidR="00AF5F60">
              <w:rPr>
                <w:noProof/>
                <w:webHidden/>
              </w:rPr>
              <w:fldChar w:fldCharType="begin"/>
            </w:r>
            <w:r w:rsidR="00AF5F60">
              <w:rPr>
                <w:noProof/>
                <w:webHidden/>
              </w:rPr>
              <w:instrText xml:space="preserve"> PAGEREF _Toc157673736 \h </w:instrText>
            </w:r>
            <w:r w:rsidR="00AF5F60">
              <w:rPr>
                <w:noProof/>
                <w:webHidden/>
              </w:rPr>
            </w:r>
            <w:r w:rsidR="00AF5F60">
              <w:rPr>
                <w:noProof/>
                <w:webHidden/>
              </w:rPr>
              <w:fldChar w:fldCharType="separate"/>
            </w:r>
            <w:r w:rsidR="00A36F70">
              <w:rPr>
                <w:noProof/>
                <w:webHidden/>
              </w:rPr>
              <w:t>17</w:t>
            </w:r>
            <w:r w:rsidR="00AF5F60">
              <w:rPr>
                <w:noProof/>
                <w:webHidden/>
              </w:rPr>
              <w:fldChar w:fldCharType="end"/>
            </w:r>
          </w:hyperlink>
        </w:p>
        <w:p w14:paraId="6505287A" w14:textId="55CA8FA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7" w:history="1">
            <w:r w:rsidR="00AF5F60" w:rsidRPr="0019302C">
              <w:rPr>
                <w:rStyle w:val="Hyperlink"/>
                <w:noProof/>
              </w:rPr>
              <w:t>2.7 Config Flow Configuration</w:t>
            </w:r>
            <w:r w:rsidR="00AF5F60">
              <w:rPr>
                <w:noProof/>
                <w:webHidden/>
              </w:rPr>
              <w:tab/>
            </w:r>
            <w:r w:rsidR="00AF5F60">
              <w:rPr>
                <w:noProof/>
                <w:webHidden/>
              </w:rPr>
              <w:fldChar w:fldCharType="begin"/>
            </w:r>
            <w:r w:rsidR="00AF5F60">
              <w:rPr>
                <w:noProof/>
                <w:webHidden/>
              </w:rPr>
              <w:instrText xml:space="preserve"> PAGEREF _Toc157673737 \h </w:instrText>
            </w:r>
            <w:r w:rsidR="00AF5F60">
              <w:rPr>
                <w:noProof/>
                <w:webHidden/>
              </w:rPr>
            </w:r>
            <w:r w:rsidR="00AF5F60">
              <w:rPr>
                <w:noProof/>
                <w:webHidden/>
              </w:rPr>
              <w:fldChar w:fldCharType="separate"/>
            </w:r>
            <w:r w:rsidR="00A36F70">
              <w:rPr>
                <w:noProof/>
                <w:webHidden/>
              </w:rPr>
              <w:t>18</w:t>
            </w:r>
            <w:r w:rsidR="00AF5F60">
              <w:rPr>
                <w:noProof/>
                <w:webHidden/>
              </w:rPr>
              <w:fldChar w:fldCharType="end"/>
            </w:r>
          </w:hyperlink>
        </w:p>
        <w:p w14:paraId="11EECF67" w14:textId="06AFECD9"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8" w:history="1">
            <w:r w:rsidR="00AF5F60" w:rsidRPr="0019302C">
              <w:rPr>
                <w:rStyle w:val="Hyperlink"/>
                <w:noProof/>
              </w:rPr>
              <w:t>2.8 Publish CORTEX Flows</w:t>
            </w:r>
            <w:r w:rsidR="00AF5F60">
              <w:rPr>
                <w:noProof/>
                <w:webHidden/>
              </w:rPr>
              <w:tab/>
            </w:r>
            <w:r w:rsidR="00AF5F60">
              <w:rPr>
                <w:noProof/>
                <w:webHidden/>
              </w:rPr>
              <w:fldChar w:fldCharType="begin"/>
            </w:r>
            <w:r w:rsidR="00AF5F60">
              <w:rPr>
                <w:noProof/>
                <w:webHidden/>
              </w:rPr>
              <w:instrText xml:space="preserve"> PAGEREF _Toc157673738 \h </w:instrText>
            </w:r>
            <w:r w:rsidR="00AF5F60">
              <w:rPr>
                <w:noProof/>
                <w:webHidden/>
              </w:rPr>
            </w:r>
            <w:r w:rsidR="00AF5F60">
              <w:rPr>
                <w:noProof/>
                <w:webHidden/>
              </w:rPr>
              <w:fldChar w:fldCharType="separate"/>
            </w:r>
            <w:r w:rsidR="00A36F70">
              <w:rPr>
                <w:noProof/>
                <w:webHidden/>
              </w:rPr>
              <w:t>21</w:t>
            </w:r>
            <w:r w:rsidR="00AF5F60">
              <w:rPr>
                <w:noProof/>
                <w:webHidden/>
              </w:rPr>
              <w:fldChar w:fldCharType="end"/>
            </w:r>
          </w:hyperlink>
        </w:p>
        <w:p w14:paraId="1197584B" w14:textId="6538379F"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9" w:history="1">
            <w:r w:rsidR="00AF5F60" w:rsidRPr="0019302C">
              <w:rPr>
                <w:rStyle w:val="Hyperlink"/>
                <w:noProof/>
              </w:rPr>
              <w:t>2.9 Setup OAuth Published for Flows</w:t>
            </w:r>
            <w:r w:rsidR="00AF5F60">
              <w:rPr>
                <w:noProof/>
                <w:webHidden/>
              </w:rPr>
              <w:tab/>
            </w:r>
            <w:r w:rsidR="00AF5F60">
              <w:rPr>
                <w:noProof/>
                <w:webHidden/>
              </w:rPr>
              <w:fldChar w:fldCharType="begin"/>
            </w:r>
            <w:r w:rsidR="00AF5F60">
              <w:rPr>
                <w:noProof/>
                <w:webHidden/>
              </w:rPr>
              <w:instrText xml:space="preserve"> PAGEREF _Toc157673739 \h </w:instrText>
            </w:r>
            <w:r w:rsidR="00AF5F60">
              <w:rPr>
                <w:noProof/>
                <w:webHidden/>
              </w:rPr>
            </w:r>
            <w:r w:rsidR="00AF5F60">
              <w:rPr>
                <w:noProof/>
                <w:webHidden/>
              </w:rPr>
              <w:fldChar w:fldCharType="separate"/>
            </w:r>
            <w:r w:rsidR="00A36F70">
              <w:rPr>
                <w:noProof/>
                <w:webHidden/>
              </w:rPr>
              <w:t>21</w:t>
            </w:r>
            <w:r w:rsidR="00AF5F60">
              <w:rPr>
                <w:noProof/>
                <w:webHidden/>
              </w:rPr>
              <w:fldChar w:fldCharType="end"/>
            </w:r>
          </w:hyperlink>
        </w:p>
        <w:p w14:paraId="7622FFB9" w14:textId="6DCE7780"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0" w:history="1">
            <w:r w:rsidR="00AF5F60" w:rsidRPr="0019302C">
              <w:rPr>
                <w:rStyle w:val="Hyperlink"/>
                <w:noProof/>
              </w:rPr>
              <w:t>2.10 Initialise Shared Data (Reliable Collections)</w:t>
            </w:r>
            <w:r w:rsidR="00AF5F60">
              <w:rPr>
                <w:noProof/>
                <w:webHidden/>
              </w:rPr>
              <w:tab/>
            </w:r>
            <w:r w:rsidR="00AF5F60">
              <w:rPr>
                <w:noProof/>
                <w:webHidden/>
              </w:rPr>
              <w:fldChar w:fldCharType="begin"/>
            </w:r>
            <w:r w:rsidR="00AF5F60">
              <w:rPr>
                <w:noProof/>
                <w:webHidden/>
              </w:rPr>
              <w:instrText xml:space="preserve"> PAGEREF _Toc157673740 \h </w:instrText>
            </w:r>
            <w:r w:rsidR="00AF5F60">
              <w:rPr>
                <w:noProof/>
                <w:webHidden/>
              </w:rPr>
            </w:r>
            <w:r w:rsidR="00AF5F60">
              <w:rPr>
                <w:noProof/>
                <w:webHidden/>
              </w:rPr>
              <w:fldChar w:fldCharType="separate"/>
            </w:r>
            <w:r w:rsidR="00A36F70">
              <w:rPr>
                <w:noProof/>
                <w:webHidden/>
              </w:rPr>
              <w:t>22</w:t>
            </w:r>
            <w:r w:rsidR="00AF5F60">
              <w:rPr>
                <w:noProof/>
                <w:webHidden/>
              </w:rPr>
              <w:fldChar w:fldCharType="end"/>
            </w:r>
          </w:hyperlink>
        </w:p>
        <w:p w14:paraId="37B94B2D" w14:textId="28726948"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1" w:history="1">
            <w:r w:rsidR="00AF5F60" w:rsidRPr="0019302C">
              <w:rPr>
                <w:rStyle w:val="Hyperlink"/>
                <w:noProof/>
              </w:rPr>
              <w:t>2.11 Website Deployment</w:t>
            </w:r>
            <w:r w:rsidR="00AF5F60">
              <w:rPr>
                <w:noProof/>
                <w:webHidden/>
              </w:rPr>
              <w:tab/>
            </w:r>
            <w:r w:rsidR="00AF5F60">
              <w:rPr>
                <w:noProof/>
                <w:webHidden/>
              </w:rPr>
              <w:fldChar w:fldCharType="begin"/>
            </w:r>
            <w:r w:rsidR="00AF5F60">
              <w:rPr>
                <w:noProof/>
                <w:webHidden/>
              </w:rPr>
              <w:instrText xml:space="preserve"> PAGEREF _Toc157673741 \h </w:instrText>
            </w:r>
            <w:r w:rsidR="00AF5F60">
              <w:rPr>
                <w:noProof/>
                <w:webHidden/>
              </w:rPr>
            </w:r>
            <w:r w:rsidR="00AF5F60">
              <w:rPr>
                <w:noProof/>
                <w:webHidden/>
              </w:rPr>
              <w:fldChar w:fldCharType="separate"/>
            </w:r>
            <w:r w:rsidR="00A36F70">
              <w:rPr>
                <w:noProof/>
                <w:webHidden/>
              </w:rPr>
              <w:t>27</w:t>
            </w:r>
            <w:r w:rsidR="00AF5F60">
              <w:rPr>
                <w:noProof/>
                <w:webHidden/>
              </w:rPr>
              <w:fldChar w:fldCharType="end"/>
            </w:r>
          </w:hyperlink>
        </w:p>
        <w:p w14:paraId="5A85D7A3" w14:textId="04F5D495"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2" w:history="1">
            <w:r w:rsidR="00AF5F60" w:rsidRPr="0019302C">
              <w:rPr>
                <w:rStyle w:val="Hyperlink"/>
                <w:noProof/>
              </w:rPr>
              <w:t>2.12 Web Application Deployment</w:t>
            </w:r>
            <w:r w:rsidR="00AF5F60">
              <w:rPr>
                <w:noProof/>
                <w:webHidden/>
              </w:rPr>
              <w:tab/>
            </w:r>
            <w:r w:rsidR="00AF5F60">
              <w:rPr>
                <w:noProof/>
                <w:webHidden/>
              </w:rPr>
              <w:fldChar w:fldCharType="begin"/>
            </w:r>
            <w:r w:rsidR="00AF5F60">
              <w:rPr>
                <w:noProof/>
                <w:webHidden/>
              </w:rPr>
              <w:instrText xml:space="preserve"> PAGEREF _Toc157673742 \h </w:instrText>
            </w:r>
            <w:r w:rsidR="00AF5F60">
              <w:rPr>
                <w:noProof/>
                <w:webHidden/>
              </w:rPr>
            </w:r>
            <w:r w:rsidR="00AF5F60">
              <w:rPr>
                <w:noProof/>
                <w:webHidden/>
              </w:rPr>
              <w:fldChar w:fldCharType="separate"/>
            </w:r>
            <w:r w:rsidR="00A36F70">
              <w:rPr>
                <w:noProof/>
                <w:webHidden/>
              </w:rPr>
              <w:t>29</w:t>
            </w:r>
            <w:r w:rsidR="00AF5F60">
              <w:rPr>
                <w:noProof/>
                <w:webHidden/>
              </w:rPr>
              <w:fldChar w:fldCharType="end"/>
            </w:r>
          </w:hyperlink>
        </w:p>
        <w:p w14:paraId="5BAE5D55" w14:textId="35C009E4"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3" w:history="1">
            <w:r w:rsidR="00AF5F60" w:rsidRPr="0019302C">
              <w:rPr>
                <w:rStyle w:val="Hyperlink"/>
                <w:noProof/>
              </w:rPr>
              <w:t>2.13 Web App Redirect Rule</w:t>
            </w:r>
            <w:r w:rsidR="00AF5F60">
              <w:rPr>
                <w:noProof/>
                <w:webHidden/>
              </w:rPr>
              <w:tab/>
            </w:r>
            <w:r w:rsidR="00AF5F60">
              <w:rPr>
                <w:noProof/>
                <w:webHidden/>
              </w:rPr>
              <w:fldChar w:fldCharType="begin"/>
            </w:r>
            <w:r w:rsidR="00AF5F60">
              <w:rPr>
                <w:noProof/>
                <w:webHidden/>
              </w:rPr>
              <w:instrText xml:space="preserve"> PAGEREF _Toc157673743 \h </w:instrText>
            </w:r>
            <w:r w:rsidR="00AF5F60">
              <w:rPr>
                <w:noProof/>
                <w:webHidden/>
              </w:rPr>
            </w:r>
            <w:r w:rsidR="00AF5F60">
              <w:rPr>
                <w:noProof/>
                <w:webHidden/>
              </w:rPr>
              <w:fldChar w:fldCharType="separate"/>
            </w:r>
            <w:r w:rsidR="00A36F70">
              <w:rPr>
                <w:noProof/>
                <w:webHidden/>
              </w:rPr>
              <w:t>30</w:t>
            </w:r>
            <w:r w:rsidR="00AF5F60">
              <w:rPr>
                <w:noProof/>
                <w:webHidden/>
              </w:rPr>
              <w:fldChar w:fldCharType="end"/>
            </w:r>
          </w:hyperlink>
        </w:p>
        <w:p w14:paraId="4B3F6CE8" w14:textId="254DAD2B"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4" w:history="1">
            <w:r w:rsidR="00AF5F60" w:rsidRPr="0019302C">
              <w:rPr>
                <w:rStyle w:val="Hyperlink"/>
                <w:noProof/>
              </w:rPr>
              <w:t>2.14 CORS Configuration</w:t>
            </w:r>
            <w:r w:rsidR="00AF5F60">
              <w:rPr>
                <w:noProof/>
                <w:webHidden/>
              </w:rPr>
              <w:tab/>
            </w:r>
            <w:r w:rsidR="00AF5F60">
              <w:rPr>
                <w:noProof/>
                <w:webHidden/>
              </w:rPr>
              <w:fldChar w:fldCharType="begin"/>
            </w:r>
            <w:r w:rsidR="00AF5F60">
              <w:rPr>
                <w:noProof/>
                <w:webHidden/>
              </w:rPr>
              <w:instrText xml:space="preserve"> PAGEREF _Toc157673744 \h </w:instrText>
            </w:r>
            <w:r w:rsidR="00AF5F60">
              <w:rPr>
                <w:noProof/>
                <w:webHidden/>
              </w:rPr>
            </w:r>
            <w:r w:rsidR="00AF5F60">
              <w:rPr>
                <w:noProof/>
                <w:webHidden/>
              </w:rPr>
              <w:fldChar w:fldCharType="separate"/>
            </w:r>
            <w:r w:rsidR="00A36F70">
              <w:rPr>
                <w:noProof/>
                <w:webHidden/>
              </w:rPr>
              <w:t>30</w:t>
            </w:r>
            <w:r w:rsidR="00AF5F60">
              <w:rPr>
                <w:noProof/>
                <w:webHidden/>
              </w:rPr>
              <w:fldChar w:fldCharType="end"/>
            </w:r>
          </w:hyperlink>
        </w:p>
        <w:p w14:paraId="5B41D0C1" w14:textId="018310DE"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5" w:history="1">
            <w:r w:rsidR="00AF5F60" w:rsidRPr="0019302C">
              <w:rPr>
                <w:rStyle w:val="Hyperlink"/>
                <w:noProof/>
              </w:rPr>
              <w:t>2.15 Housekeeping Tasks</w:t>
            </w:r>
            <w:r w:rsidR="00AF5F60">
              <w:rPr>
                <w:noProof/>
                <w:webHidden/>
              </w:rPr>
              <w:tab/>
            </w:r>
            <w:r w:rsidR="00AF5F60">
              <w:rPr>
                <w:noProof/>
                <w:webHidden/>
              </w:rPr>
              <w:fldChar w:fldCharType="begin"/>
            </w:r>
            <w:r w:rsidR="00AF5F60">
              <w:rPr>
                <w:noProof/>
                <w:webHidden/>
              </w:rPr>
              <w:instrText xml:space="preserve"> PAGEREF _Toc157673745 \h </w:instrText>
            </w:r>
            <w:r w:rsidR="00AF5F60">
              <w:rPr>
                <w:noProof/>
                <w:webHidden/>
              </w:rPr>
            </w:r>
            <w:r w:rsidR="00AF5F60">
              <w:rPr>
                <w:noProof/>
                <w:webHidden/>
              </w:rPr>
              <w:fldChar w:fldCharType="separate"/>
            </w:r>
            <w:r w:rsidR="00A36F70">
              <w:rPr>
                <w:noProof/>
                <w:webHidden/>
              </w:rPr>
              <w:t>31</w:t>
            </w:r>
            <w:r w:rsidR="00AF5F60">
              <w:rPr>
                <w:noProof/>
                <w:webHidden/>
              </w:rPr>
              <w:fldChar w:fldCharType="end"/>
            </w:r>
          </w:hyperlink>
        </w:p>
        <w:p w14:paraId="06F2591A" w14:textId="2D808580"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46" w:history="1">
            <w:r w:rsidR="00AF5F60" w:rsidRPr="0019302C">
              <w:rPr>
                <w:rStyle w:val="Hyperlink"/>
                <w:noProof/>
              </w:rPr>
              <w:t>3 Testing</w:t>
            </w:r>
            <w:r w:rsidR="00AF5F60">
              <w:rPr>
                <w:noProof/>
                <w:webHidden/>
              </w:rPr>
              <w:tab/>
            </w:r>
            <w:r w:rsidR="00AF5F60">
              <w:rPr>
                <w:noProof/>
                <w:webHidden/>
              </w:rPr>
              <w:fldChar w:fldCharType="begin"/>
            </w:r>
            <w:r w:rsidR="00AF5F60">
              <w:rPr>
                <w:noProof/>
                <w:webHidden/>
              </w:rPr>
              <w:instrText xml:space="preserve"> PAGEREF _Toc157673746 \h </w:instrText>
            </w:r>
            <w:r w:rsidR="00AF5F60">
              <w:rPr>
                <w:noProof/>
                <w:webHidden/>
              </w:rPr>
            </w:r>
            <w:r w:rsidR="00AF5F60">
              <w:rPr>
                <w:noProof/>
                <w:webHidden/>
              </w:rPr>
              <w:fldChar w:fldCharType="separate"/>
            </w:r>
            <w:r w:rsidR="00A36F70">
              <w:rPr>
                <w:noProof/>
                <w:webHidden/>
              </w:rPr>
              <w:t>33</w:t>
            </w:r>
            <w:r w:rsidR="00AF5F60">
              <w:rPr>
                <w:noProof/>
                <w:webHidden/>
              </w:rPr>
              <w:fldChar w:fldCharType="end"/>
            </w:r>
          </w:hyperlink>
        </w:p>
        <w:p w14:paraId="1A50FDE2" w14:textId="0E3B5DE3"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7" w:history="1">
            <w:r w:rsidR="00AF5F60" w:rsidRPr="0019302C">
              <w:rPr>
                <w:rStyle w:val="Hyperlink"/>
                <w:noProof/>
              </w:rPr>
              <w:t>3.1 Testing User Access Management Flows</w:t>
            </w:r>
            <w:r w:rsidR="00AF5F60">
              <w:rPr>
                <w:noProof/>
                <w:webHidden/>
              </w:rPr>
              <w:tab/>
            </w:r>
            <w:r w:rsidR="00AF5F60">
              <w:rPr>
                <w:noProof/>
                <w:webHidden/>
              </w:rPr>
              <w:fldChar w:fldCharType="begin"/>
            </w:r>
            <w:r w:rsidR="00AF5F60">
              <w:rPr>
                <w:noProof/>
                <w:webHidden/>
              </w:rPr>
              <w:instrText xml:space="preserve"> PAGEREF _Toc157673747 \h </w:instrText>
            </w:r>
            <w:r w:rsidR="00AF5F60">
              <w:rPr>
                <w:noProof/>
                <w:webHidden/>
              </w:rPr>
            </w:r>
            <w:r w:rsidR="00AF5F60">
              <w:rPr>
                <w:noProof/>
                <w:webHidden/>
              </w:rPr>
              <w:fldChar w:fldCharType="separate"/>
            </w:r>
            <w:r w:rsidR="00A36F70">
              <w:rPr>
                <w:noProof/>
                <w:webHidden/>
              </w:rPr>
              <w:t>33</w:t>
            </w:r>
            <w:r w:rsidR="00AF5F60">
              <w:rPr>
                <w:noProof/>
                <w:webHidden/>
              </w:rPr>
              <w:fldChar w:fldCharType="end"/>
            </w:r>
          </w:hyperlink>
        </w:p>
        <w:p w14:paraId="30288CDC" w14:textId="507B2DFC"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8" w:history="1">
            <w:r w:rsidR="00AF5F60" w:rsidRPr="0019302C">
              <w:rPr>
                <w:rStyle w:val="Hyperlink"/>
                <w:noProof/>
              </w:rPr>
              <w:t>3.2 Testing the Web Application</w:t>
            </w:r>
            <w:r w:rsidR="00AF5F60">
              <w:rPr>
                <w:noProof/>
                <w:webHidden/>
              </w:rPr>
              <w:tab/>
            </w:r>
            <w:r w:rsidR="00AF5F60">
              <w:rPr>
                <w:noProof/>
                <w:webHidden/>
              </w:rPr>
              <w:fldChar w:fldCharType="begin"/>
            </w:r>
            <w:r w:rsidR="00AF5F60">
              <w:rPr>
                <w:noProof/>
                <w:webHidden/>
              </w:rPr>
              <w:instrText xml:space="preserve"> PAGEREF _Toc157673748 \h </w:instrText>
            </w:r>
            <w:r w:rsidR="00AF5F60">
              <w:rPr>
                <w:noProof/>
                <w:webHidden/>
              </w:rPr>
            </w:r>
            <w:r w:rsidR="00AF5F60">
              <w:rPr>
                <w:noProof/>
                <w:webHidden/>
              </w:rPr>
              <w:fldChar w:fldCharType="separate"/>
            </w:r>
            <w:r w:rsidR="00A36F70">
              <w:rPr>
                <w:noProof/>
                <w:webHidden/>
              </w:rPr>
              <w:t>36</w:t>
            </w:r>
            <w:r w:rsidR="00AF5F60">
              <w:rPr>
                <w:noProof/>
                <w:webHidden/>
              </w:rPr>
              <w:fldChar w:fldCharType="end"/>
            </w:r>
          </w:hyperlink>
        </w:p>
        <w:p w14:paraId="1EB0B1E2" w14:textId="35EC8C6B"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9" w:history="1">
            <w:r w:rsidR="00AF5F60" w:rsidRPr="0019302C">
              <w:rPr>
                <w:rStyle w:val="Hyperlink"/>
                <w:noProof/>
              </w:rPr>
              <w:t>3.3 Testing UI-Driven Process (Service Requests)</w:t>
            </w:r>
            <w:r w:rsidR="00AF5F60">
              <w:rPr>
                <w:noProof/>
                <w:webHidden/>
              </w:rPr>
              <w:tab/>
            </w:r>
            <w:r w:rsidR="00AF5F60">
              <w:rPr>
                <w:noProof/>
                <w:webHidden/>
              </w:rPr>
              <w:fldChar w:fldCharType="begin"/>
            </w:r>
            <w:r w:rsidR="00AF5F60">
              <w:rPr>
                <w:noProof/>
                <w:webHidden/>
              </w:rPr>
              <w:instrText xml:space="preserve"> PAGEREF _Toc157673749 \h </w:instrText>
            </w:r>
            <w:r w:rsidR="00AF5F60">
              <w:rPr>
                <w:noProof/>
                <w:webHidden/>
              </w:rPr>
            </w:r>
            <w:r w:rsidR="00AF5F60">
              <w:rPr>
                <w:noProof/>
                <w:webHidden/>
              </w:rPr>
              <w:fldChar w:fldCharType="separate"/>
            </w:r>
            <w:r w:rsidR="00A36F70">
              <w:rPr>
                <w:noProof/>
                <w:webHidden/>
              </w:rPr>
              <w:t>36</w:t>
            </w:r>
            <w:r w:rsidR="00AF5F60">
              <w:rPr>
                <w:noProof/>
                <w:webHidden/>
              </w:rPr>
              <w:fldChar w:fldCharType="end"/>
            </w:r>
          </w:hyperlink>
        </w:p>
        <w:p w14:paraId="7BA4FC65" w14:textId="2C847B13"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0" w:history="1">
            <w:r w:rsidR="00AF5F60" w:rsidRPr="0019302C">
              <w:rPr>
                <w:rStyle w:val="Hyperlink"/>
                <w:noProof/>
              </w:rPr>
              <w:t>3.4 Testing Process-Driven UI (Process Dashboard)</w:t>
            </w:r>
            <w:r w:rsidR="00AF5F60">
              <w:rPr>
                <w:noProof/>
                <w:webHidden/>
              </w:rPr>
              <w:tab/>
            </w:r>
            <w:r w:rsidR="00AF5F60">
              <w:rPr>
                <w:noProof/>
                <w:webHidden/>
              </w:rPr>
              <w:fldChar w:fldCharType="begin"/>
            </w:r>
            <w:r w:rsidR="00AF5F60">
              <w:rPr>
                <w:noProof/>
                <w:webHidden/>
              </w:rPr>
              <w:instrText xml:space="preserve"> PAGEREF _Toc157673750 \h </w:instrText>
            </w:r>
            <w:r w:rsidR="00AF5F60">
              <w:rPr>
                <w:noProof/>
                <w:webHidden/>
              </w:rPr>
            </w:r>
            <w:r w:rsidR="00AF5F60">
              <w:rPr>
                <w:noProof/>
                <w:webHidden/>
              </w:rPr>
              <w:fldChar w:fldCharType="separate"/>
            </w:r>
            <w:r w:rsidR="00A36F70">
              <w:rPr>
                <w:noProof/>
                <w:webHidden/>
              </w:rPr>
              <w:t>37</w:t>
            </w:r>
            <w:r w:rsidR="00AF5F60">
              <w:rPr>
                <w:noProof/>
                <w:webHidden/>
              </w:rPr>
              <w:fldChar w:fldCharType="end"/>
            </w:r>
          </w:hyperlink>
        </w:p>
        <w:p w14:paraId="0373B1F8" w14:textId="4A92B96A"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1" w:history="1">
            <w:r w:rsidR="00AF5F60" w:rsidRPr="0019302C">
              <w:rPr>
                <w:rStyle w:val="Hyperlink"/>
                <w:noProof/>
              </w:rPr>
              <w:t>4 Appendix A: Renaming Web App Title</w:t>
            </w:r>
            <w:r w:rsidR="00AF5F60">
              <w:rPr>
                <w:noProof/>
                <w:webHidden/>
              </w:rPr>
              <w:tab/>
            </w:r>
            <w:r w:rsidR="00AF5F60">
              <w:rPr>
                <w:noProof/>
                <w:webHidden/>
              </w:rPr>
              <w:fldChar w:fldCharType="begin"/>
            </w:r>
            <w:r w:rsidR="00AF5F60">
              <w:rPr>
                <w:noProof/>
                <w:webHidden/>
              </w:rPr>
              <w:instrText xml:space="preserve"> PAGEREF _Toc157673751 \h </w:instrText>
            </w:r>
            <w:r w:rsidR="00AF5F60">
              <w:rPr>
                <w:noProof/>
                <w:webHidden/>
              </w:rPr>
            </w:r>
            <w:r w:rsidR="00AF5F60">
              <w:rPr>
                <w:noProof/>
                <w:webHidden/>
              </w:rPr>
              <w:fldChar w:fldCharType="separate"/>
            </w:r>
            <w:r w:rsidR="00A36F70">
              <w:rPr>
                <w:noProof/>
                <w:webHidden/>
              </w:rPr>
              <w:t>39</w:t>
            </w:r>
            <w:r w:rsidR="00AF5F60">
              <w:rPr>
                <w:noProof/>
                <w:webHidden/>
              </w:rPr>
              <w:fldChar w:fldCharType="end"/>
            </w:r>
          </w:hyperlink>
        </w:p>
        <w:p w14:paraId="087F3391" w14:textId="1D8B8868"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2" w:history="1">
            <w:r w:rsidR="00AF5F60" w:rsidRPr="0019302C">
              <w:rPr>
                <w:rStyle w:val="Hyperlink"/>
                <w:noProof/>
              </w:rPr>
              <w:t>5 Appendix B: Issues with Self Signed Certificates</w:t>
            </w:r>
            <w:r w:rsidR="00AF5F60">
              <w:rPr>
                <w:noProof/>
                <w:webHidden/>
              </w:rPr>
              <w:tab/>
            </w:r>
            <w:r w:rsidR="00AF5F60">
              <w:rPr>
                <w:noProof/>
                <w:webHidden/>
              </w:rPr>
              <w:fldChar w:fldCharType="begin"/>
            </w:r>
            <w:r w:rsidR="00AF5F60">
              <w:rPr>
                <w:noProof/>
                <w:webHidden/>
              </w:rPr>
              <w:instrText xml:space="preserve"> PAGEREF _Toc157673752 \h </w:instrText>
            </w:r>
            <w:r w:rsidR="00AF5F60">
              <w:rPr>
                <w:noProof/>
                <w:webHidden/>
              </w:rPr>
            </w:r>
            <w:r w:rsidR="00AF5F60">
              <w:rPr>
                <w:noProof/>
                <w:webHidden/>
              </w:rPr>
              <w:fldChar w:fldCharType="separate"/>
            </w:r>
            <w:r w:rsidR="00A36F70">
              <w:rPr>
                <w:noProof/>
                <w:webHidden/>
              </w:rPr>
              <w:t>40</w:t>
            </w:r>
            <w:r w:rsidR="00AF5F60">
              <w:rPr>
                <w:noProof/>
                <w:webHidden/>
              </w:rPr>
              <w:fldChar w:fldCharType="end"/>
            </w:r>
          </w:hyperlink>
        </w:p>
        <w:p w14:paraId="12E9E532" w14:textId="55BE7BEC" w:rsidR="00AF5F60"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3" w:history="1">
            <w:r w:rsidR="00AF5F60" w:rsidRPr="0019302C">
              <w:rPr>
                <w:rStyle w:val="Hyperlink"/>
                <w:noProof/>
              </w:rPr>
              <w:t>6 Appendix C: Load Balancer Configurations</w:t>
            </w:r>
            <w:r w:rsidR="00AF5F60">
              <w:rPr>
                <w:noProof/>
                <w:webHidden/>
              </w:rPr>
              <w:tab/>
            </w:r>
            <w:r w:rsidR="00AF5F60">
              <w:rPr>
                <w:noProof/>
                <w:webHidden/>
              </w:rPr>
              <w:fldChar w:fldCharType="begin"/>
            </w:r>
            <w:r w:rsidR="00AF5F60">
              <w:rPr>
                <w:noProof/>
                <w:webHidden/>
              </w:rPr>
              <w:instrText xml:space="preserve"> PAGEREF _Toc157673753 \h </w:instrText>
            </w:r>
            <w:r w:rsidR="00AF5F60">
              <w:rPr>
                <w:noProof/>
                <w:webHidden/>
              </w:rPr>
            </w:r>
            <w:r w:rsidR="00AF5F60">
              <w:rPr>
                <w:noProof/>
                <w:webHidden/>
              </w:rPr>
              <w:fldChar w:fldCharType="separate"/>
            </w:r>
            <w:r w:rsidR="00A36F70">
              <w:rPr>
                <w:noProof/>
                <w:webHidden/>
              </w:rPr>
              <w:t>41</w:t>
            </w:r>
            <w:r w:rsidR="00AF5F60">
              <w:rPr>
                <w:noProof/>
                <w:webHidden/>
              </w:rPr>
              <w:fldChar w:fldCharType="end"/>
            </w:r>
          </w:hyperlink>
        </w:p>
        <w:p w14:paraId="320A6663" w14:textId="5E7E8C6E"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4" w:history="1">
            <w:r w:rsidR="00AF5F60" w:rsidRPr="0019302C">
              <w:rPr>
                <w:rStyle w:val="Hyperlink"/>
                <w:noProof/>
              </w:rPr>
              <w:t>6.1 Single-Portal Setup</w:t>
            </w:r>
            <w:r w:rsidR="00AF5F60">
              <w:rPr>
                <w:noProof/>
                <w:webHidden/>
              </w:rPr>
              <w:tab/>
            </w:r>
            <w:r w:rsidR="00AF5F60">
              <w:rPr>
                <w:noProof/>
                <w:webHidden/>
              </w:rPr>
              <w:fldChar w:fldCharType="begin"/>
            </w:r>
            <w:r w:rsidR="00AF5F60">
              <w:rPr>
                <w:noProof/>
                <w:webHidden/>
              </w:rPr>
              <w:instrText xml:space="preserve"> PAGEREF _Toc157673754 \h </w:instrText>
            </w:r>
            <w:r w:rsidR="00AF5F60">
              <w:rPr>
                <w:noProof/>
                <w:webHidden/>
              </w:rPr>
            </w:r>
            <w:r w:rsidR="00AF5F60">
              <w:rPr>
                <w:noProof/>
                <w:webHidden/>
              </w:rPr>
              <w:fldChar w:fldCharType="separate"/>
            </w:r>
            <w:r w:rsidR="00A36F70">
              <w:rPr>
                <w:noProof/>
                <w:webHidden/>
              </w:rPr>
              <w:t>41</w:t>
            </w:r>
            <w:r w:rsidR="00AF5F60">
              <w:rPr>
                <w:noProof/>
                <w:webHidden/>
              </w:rPr>
              <w:fldChar w:fldCharType="end"/>
            </w:r>
          </w:hyperlink>
        </w:p>
        <w:p w14:paraId="5406B8C8" w14:textId="671A1E3D" w:rsidR="00AF5F60"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5" w:history="1">
            <w:r w:rsidR="00AF5F60" w:rsidRPr="0019302C">
              <w:rPr>
                <w:rStyle w:val="Hyperlink"/>
                <w:noProof/>
              </w:rPr>
              <w:t>6.2 Multi-Portal Setup</w:t>
            </w:r>
            <w:r w:rsidR="00AF5F60">
              <w:rPr>
                <w:noProof/>
                <w:webHidden/>
              </w:rPr>
              <w:tab/>
            </w:r>
            <w:r w:rsidR="00AF5F60">
              <w:rPr>
                <w:noProof/>
                <w:webHidden/>
              </w:rPr>
              <w:fldChar w:fldCharType="begin"/>
            </w:r>
            <w:r w:rsidR="00AF5F60">
              <w:rPr>
                <w:noProof/>
                <w:webHidden/>
              </w:rPr>
              <w:instrText xml:space="preserve"> PAGEREF _Toc157673755 \h </w:instrText>
            </w:r>
            <w:r w:rsidR="00AF5F60">
              <w:rPr>
                <w:noProof/>
                <w:webHidden/>
              </w:rPr>
            </w:r>
            <w:r w:rsidR="00AF5F60">
              <w:rPr>
                <w:noProof/>
                <w:webHidden/>
              </w:rPr>
              <w:fldChar w:fldCharType="separate"/>
            </w:r>
            <w:r w:rsidR="00A36F70">
              <w:rPr>
                <w:noProof/>
                <w:webHidden/>
              </w:rPr>
              <w:t>43</w:t>
            </w:r>
            <w:r w:rsidR="00AF5F60">
              <w:rPr>
                <w:noProof/>
                <w:webHidden/>
              </w:rPr>
              <w:fldChar w:fldCharType="end"/>
            </w:r>
          </w:hyperlink>
        </w:p>
        <w:p w14:paraId="42EAD75C" w14:textId="0FB824AE"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87BA021" w14:textId="3CE8F3BD" w:rsidR="004406BF" w:rsidRPr="004406BF" w:rsidRDefault="00AA2967" w:rsidP="00FB6695">
      <w:bookmarkStart w:id="6" w:name="_Toc103051767"/>
      <w:bookmarkStart w:id="7"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8" w:name="_Toc123638454"/>
      <w:bookmarkStart w:id="9" w:name="_Toc131666171"/>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Default="007D4DCB" w:rsidP="00700EF6">
            <w:r>
              <w:t xml:space="preserve">CORTEX </w:t>
            </w:r>
            <w:r w:rsidRPr="002B4E43">
              <w:t>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0"/>
            <w:proofErr w:type="spellStart"/>
            <w:proofErr w:type="gramStart"/>
            <w:r w:rsidRPr="00DB4DC3">
              <w:t>Process.Management.Extension.studiopkg</w:t>
            </w:r>
            <w:commentRangeEnd w:id="10"/>
            <w:proofErr w:type="spellEnd"/>
            <w:proofErr w:type="gramEnd"/>
            <w:r>
              <w:rPr>
                <w:rStyle w:val="CommentReference"/>
                <w:rFonts w:ascii="Trebuchet MS" w:eastAsia="Times New Roman" w:hAnsi="Trebuchet MS" w:cs="Times New Roman"/>
                <w:lang w:eastAsia="en-GB"/>
              </w:rPr>
              <w:commentReference w:id="10"/>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 xml:space="preserve">Abbreviations used in this </w:t>
      </w:r>
      <w:proofErr w:type="gramStart"/>
      <w:r w:rsidRPr="004406BF">
        <w:t>Document</w:t>
      </w:r>
      <w:bookmarkEnd w:id="11"/>
      <w:bookmarkEnd w:id="12"/>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57673727"/>
      <w:bookmarkStart w:id="16" w:name="_Hlk142920278"/>
      <w:bookmarkEnd w:id="0"/>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7" w:name="_Toc130996329"/>
      <w:bookmarkStart w:id="18" w:name="_Toc142058381"/>
      <w:bookmarkStart w:id="19" w:name="_Toc157673728"/>
      <w:proofErr w:type="spellStart"/>
      <w:r w:rsidRPr="009B77D4">
        <w:t>AppGyver</w:t>
      </w:r>
      <w:proofErr w:type="spellEnd"/>
      <w:r w:rsidRPr="009B77D4">
        <w:t xml:space="preserve"> Overview</w:t>
      </w:r>
      <w:bookmarkEnd w:id="17"/>
      <w:bookmarkEnd w:id="18"/>
      <w:bookmarkEnd w:id="19"/>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0" w:name="_Toc130996330"/>
      <w:r>
        <w:br w:type="page"/>
      </w:r>
    </w:p>
    <w:p w14:paraId="1AB88E82" w14:textId="77777777" w:rsidR="00102EFB" w:rsidRPr="008C5EF6" w:rsidRDefault="00102EFB" w:rsidP="00BA1453">
      <w:pPr>
        <w:pStyle w:val="Heading2"/>
      </w:pPr>
      <w:bookmarkStart w:id="21" w:name="_Toc142058382"/>
      <w:bookmarkStart w:id="22" w:name="_Toc157673729"/>
      <w:r w:rsidRPr="008C5EF6">
        <w:lastRenderedPageBreak/>
        <w:t>High-Level Architecture</w:t>
      </w:r>
      <w:bookmarkEnd w:id="20"/>
      <w:bookmarkEnd w:id="21"/>
      <w:bookmarkEnd w:id="22"/>
    </w:p>
    <w:p w14:paraId="353FD6C3" w14:textId="77777777" w:rsidR="00102EFB" w:rsidRPr="008C5EF6" w:rsidRDefault="00102EFB" w:rsidP="00102EFB">
      <w:pPr>
        <w:pStyle w:val="Heading3"/>
      </w:pPr>
      <w:bookmarkStart w:id="23" w:name="_Toc130888560"/>
      <w:bookmarkStart w:id="24" w:name="_Toc130996331"/>
      <w:r w:rsidRPr="008C5EF6">
        <w:t>Single Node</w:t>
      </w:r>
      <w:bookmarkEnd w:id="23"/>
      <w:bookmarkEnd w:id="24"/>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5" w:name="_Toc130888561"/>
      <w:bookmarkStart w:id="26" w:name="_Toc130996332"/>
      <w:r w:rsidRPr="008C5EF6">
        <w:lastRenderedPageBreak/>
        <w:t>Multi Node</w:t>
      </w:r>
      <w:bookmarkEnd w:id="25"/>
      <w:bookmarkEnd w:id="26"/>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7" w:name="_Toc130996333"/>
      <w:bookmarkStart w:id="28" w:name="_Toc142058383"/>
      <w:bookmarkStart w:id="29" w:name="_Toc157673730"/>
      <w:r w:rsidRPr="00BE2225">
        <w:lastRenderedPageBreak/>
        <w:t>Setup and Deployment</w:t>
      </w:r>
      <w:bookmarkEnd w:id="27"/>
      <w:bookmarkEnd w:id="28"/>
      <w:bookmarkEnd w:id="29"/>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0" w:name="_Toc142058384"/>
      <w:bookmarkStart w:id="31" w:name="_Toc157673731"/>
      <w:r>
        <w:t>Pre-Requisites</w:t>
      </w:r>
      <w:bookmarkEnd w:id="30"/>
      <w:bookmarkEnd w:id="31"/>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2" w:name="_Toc130996334"/>
      <w:bookmarkStart w:id="33" w:name="_Toc142058385"/>
      <w:bookmarkStart w:id="34" w:name="_Toc157673732"/>
      <w:r w:rsidRPr="00BE2225">
        <w:t>Deployment Package Preparation</w:t>
      </w:r>
      <w:bookmarkEnd w:id="32"/>
      <w:bookmarkEnd w:id="33"/>
      <w:bookmarkEnd w:id="34"/>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7890E6C8"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AF5F60">
        <w:rPr>
          <w:rStyle w:val="ui-provider"/>
        </w:rPr>
        <w:t>2024.1</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5" w:name="_Toc130996335"/>
      <w:bookmarkStart w:id="36" w:name="_Toc142058386"/>
      <w:bookmarkStart w:id="37" w:name="_Toc157673733"/>
      <w:proofErr w:type="spellStart"/>
      <w:r w:rsidRPr="00BE2225">
        <w:t>AppGyver</w:t>
      </w:r>
      <w:proofErr w:type="spellEnd"/>
      <w:r w:rsidRPr="00BE2225">
        <w:t xml:space="preserve"> Account Setup</w:t>
      </w:r>
      <w:bookmarkEnd w:id="35"/>
      <w:bookmarkEnd w:id="36"/>
      <w:bookmarkEnd w:id="37"/>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5E2A8510" w:rsidR="00102EFB" w:rsidRPr="00BE2225"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 </w:t>
      </w:r>
      <w:hyperlink r:id="rId27"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8" w:name="_Toc130996336"/>
      <w:bookmarkStart w:id="39" w:name="_Toc142058387"/>
      <w:bookmarkStart w:id="40" w:name="_Toc157673734"/>
      <w:r w:rsidRPr="00BC50B9">
        <w:lastRenderedPageBreak/>
        <w:t>App Variables Setup</w:t>
      </w:r>
      <w:bookmarkEnd w:id="38"/>
      <w:bookmarkEnd w:id="39"/>
      <w:bookmarkEnd w:id="40"/>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1E6B611A"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AF5F60">
          <w:t>2024.1</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0"/>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1"/>
          <w:footerReference w:type="default" r:id="rId32"/>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commentRangeStart w:id="41"/>
      <w:r>
        <w:t>Note that any elements not mentioned in the table below should be kept with their existing values.</w:t>
      </w:r>
      <w:commentRangeEnd w:id="41"/>
      <w:r>
        <w:rPr>
          <w:rStyle w:val="CommentReference"/>
          <w:rFonts w:ascii="Trebuchet MS" w:eastAsia="Times New Roman" w:hAnsi="Trebuchet MS" w:cs="Times New Roman"/>
          <w:lang w:eastAsia="en-GB"/>
        </w:rPr>
        <w:commentReference w:id="41"/>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3"/>
          <w:footerReference w:type="default" r:id="rId34"/>
          <w:headerReference w:type="first" r:id="rId35"/>
          <w:footerReference w:type="first" r:id="rId36"/>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42" w:name="_Toc130996337"/>
      <w:bookmarkStart w:id="43" w:name="_Toc142058388"/>
      <w:bookmarkStart w:id="44" w:name="_Toc157673735"/>
      <w:r w:rsidRPr="006275F5">
        <w:lastRenderedPageBreak/>
        <w:t>Theme Variables</w:t>
      </w:r>
      <w:bookmarkEnd w:id="42"/>
      <w:bookmarkEnd w:id="43"/>
      <w:bookmarkEnd w:id="44"/>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5" w:name="_Toc130996338"/>
      <w:bookmarkStart w:id="46" w:name="_Toc142058389"/>
      <w:bookmarkStart w:id="47" w:name="_Toc157673736"/>
      <w:r w:rsidRPr="00F90481">
        <w:t xml:space="preserve">Import </w:t>
      </w:r>
      <w:r>
        <w:t>CORTEX</w:t>
      </w:r>
      <w:r w:rsidRPr="00F90481">
        <w:t xml:space="preserve"> Flows</w:t>
      </w:r>
      <w:bookmarkEnd w:id="45"/>
      <w:bookmarkEnd w:id="46"/>
      <w:bookmarkEnd w:id="47"/>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8" w:name="_Toc130996339"/>
      <w:bookmarkStart w:id="49" w:name="_Toc142058390"/>
      <w:bookmarkStart w:id="50" w:name="_Toc157673737"/>
      <w:r w:rsidRPr="00C675D2">
        <w:lastRenderedPageBreak/>
        <w:t>Config Flow Configuration</w:t>
      </w:r>
      <w:bookmarkEnd w:id="48"/>
      <w:bookmarkEnd w:id="49"/>
      <w:bookmarkEnd w:id="50"/>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575B86AF" w:rsidR="00102EFB" w:rsidRPr="00C675D2" w:rsidRDefault="00093625" w:rsidP="00102EFB">
      <w:r w:rsidRPr="00093625">
        <w:rPr>
          <w:noProof/>
        </w:rPr>
        <w:t xml:space="preserve"> </w:t>
      </w:r>
      <w:r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39"/>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lastRenderedPageBreak/>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51"/>
            <w:r w:rsidRPr="0008004E">
              <w:t>"cortexApp1.myDomain.com"</w:t>
            </w:r>
            <w:commentRangeEnd w:id="51"/>
            <w:r>
              <w:rPr>
                <w:rStyle w:val="CommentReference"/>
                <w:rFonts w:ascii="Trebuchet MS" w:hAnsi="Trebuchet MS"/>
              </w:rPr>
              <w:commentReference w:id="51"/>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lastRenderedPageBreak/>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40"/>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52" w:name="_Toc130996340"/>
      <w:r>
        <w:br w:type="page"/>
      </w:r>
    </w:p>
    <w:p w14:paraId="3A3FB0D5" w14:textId="77777777" w:rsidR="00102EFB" w:rsidRPr="00950A27" w:rsidRDefault="00102EFB" w:rsidP="00555479">
      <w:pPr>
        <w:pStyle w:val="Heading2"/>
      </w:pPr>
      <w:bookmarkStart w:id="53" w:name="_Toc142058391"/>
      <w:bookmarkStart w:id="54" w:name="_Toc157673738"/>
      <w:r w:rsidRPr="00950A27">
        <w:lastRenderedPageBreak/>
        <w:t xml:space="preserve">Publish </w:t>
      </w:r>
      <w:r>
        <w:t xml:space="preserve">CORTEX </w:t>
      </w:r>
      <w:r w:rsidRPr="00950A27">
        <w:t>Flows</w:t>
      </w:r>
      <w:bookmarkEnd w:id="52"/>
      <w:bookmarkEnd w:id="53"/>
      <w:bookmarkEnd w:id="54"/>
    </w:p>
    <w:p w14:paraId="386F9DB1" w14:textId="77777777" w:rsidR="00102EFB" w:rsidRPr="00950A27" w:rsidRDefault="00102EFB" w:rsidP="00102EFB">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5" w:name="_Toc142058392"/>
      <w:bookmarkStart w:id="56" w:name="_Toc157673739"/>
      <w:r>
        <w:t>Setup OAuth Published for Flows</w:t>
      </w:r>
      <w:bookmarkEnd w:id="55"/>
      <w:bookmarkEnd w:id="56"/>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7" w:name="_Toc142058393"/>
      <w:bookmarkStart w:id="58" w:name="_Toc157673740"/>
      <w:r>
        <w:lastRenderedPageBreak/>
        <w:t>Initialise Shared Data (Reliable Collections)</w:t>
      </w:r>
      <w:bookmarkEnd w:id="57"/>
      <w:bookmarkEnd w:id="58"/>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2C749688" w:rsidR="003025A8" w:rsidRPr="002C1170" w:rsidRDefault="003025A8" w:rsidP="003025A8">
      <w:pPr>
        <w:pStyle w:val="Style1"/>
      </w:pPr>
      <w:r w:rsidRPr="008C0F55">
        <w:t>cd "</w:t>
      </w:r>
      <w:r>
        <w:t>C:\Install\</w:t>
      </w:r>
      <w:r w:rsidR="00F7397E" w:rsidRPr="00C06F75">
        <w:t xml:space="preserve">Cortex Innovation </w:t>
      </w:r>
      <w:fldSimple w:instr=" DOCPROPERTY  ReleaseVersion  \* MERGEFORMAT ">
        <w:r w:rsidR="00AF5F60">
          <w:t>2024.1</w:t>
        </w:r>
      </w:fldSimple>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56BE36ED" w14:textId="77777777" w:rsidR="00102EFB" w:rsidRPr="00D45317" w:rsidRDefault="00102EFB" w:rsidP="00102EFB">
      <w:pPr>
        <w:pStyle w:val="Heading3"/>
      </w:pPr>
      <w:r>
        <w:lastRenderedPageBreak/>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1653B4D9" w:rsidR="00102EFB"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46D6A31E" w14:textId="77777777" w:rsidR="0042557E" w:rsidRDefault="0042557E" w:rsidP="0042557E">
      <w:pPr>
        <w:pStyle w:val="ListParagraph"/>
      </w:pPr>
    </w:p>
    <w:p w14:paraId="284AA8FC" w14:textId="77777777" w:rsidR="0042557E" w:rsidRDefault="0042557E" w:rsidP="0042557E">
      <w:pPr>
        <w:pStyle w:val="ListParagraph"/>
      </w:pPr>
    </w:p>
    <w:p w14:paraId="6257BEA1" w14:textId="77777777" w:rsidR="0042557E" w:rsidRDefault="0042557E" w:rsidP="0042557E">
      <w:pPr>
        <w:pStyle w:val="ListParagraph"/>
      </w:pPr>
    </w:p>
    <w:p w14:paraId="65656F42" w14:textId="77777777" w:rsidR="0042557E" w:rsidRDefault="0042557E" w:rsidP="0042557E">
      <w:pPr>
        <w:pStyle w:val="ListParagraph"/>
      </w:pPr>
    </w:p>
    <w:p w14:paraId="2A1BEAE5" w14:textId="77777777" w:rsidR="0042557E" w:rsidRDefault="0042557E" w:rsidP="00BC0E65">
      <w:pPr>
        <w:pStyle w:val="ListParagraph"/>
      </w:pPr>
    </w:p>
    <w:p w14:paraId="2F4F58B3" w14:textId="385C452D" w:rsidR="00102EFB" w:rsidRPr="00D2165F" w:rsidRDefault="00102EFB" w:rsidP="00BA1453">
      <w:pPr>
        <w:pStyle w:val="ListParagraph"/>
        <w:numPr>
          <w:ilvl w:val="0"/>
          <w:numId w:val="120"/>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lastRenderedPageBreak/>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0BD2C3E5" w14:textId="1A3BF8BE" w:rsidR="00102EFB" w:rsidRDefault="00102EFB" w:rsidP="007778F8">
      <w:pPr>
        <w:pStyle w:val="ListParagraph"/>
        <w:numPr>
          <w:ilvl w:val="0"/>
          <w:numId w:val="120"/>
        </w:numPr>
      </w:pPr>
      <w:r>
        <w:t xml:space="preserve">Run the script and ensure there are no </w:t>
      </w:r>
      <w:proofErr w:type="gramStart"/>
      <w:r>
        <w:t>errors</w:t>
      </w:r>
      <w:proofErr w:type="gramEnd"/>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33D4AF20" w:rsidR="00102EFB" w:rsidRPr="00D2165F"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p>
    <w:p w14:paraId="54EBB6F1" w14:textId="77777777" w:rsidR="0042557E" w:rsidRDefault="0042557E" w:rsidP="0042557E">
      <w:pPr>
        <w:pStyle w:val="ListParagraph"/>
      </w:pP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59" w:name="_Toc130996341"/>
      <w:bookmarkStart w:id="60" w:name="_Toc142058394"/>
      <w:bookmarkStart w:id="61" w:name="_Toc157673741"/>
      <w:r w:rsidRPr="00D2165F">
        <w:t>Website Deployment</w:t>
      </w:r>
      <w:bookmarkEnd w:id="59"/>
      <w:bookmarkEnd w:id="60"/>
      <w:bookmarkEnd w:id="61"/>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62"/>
      <w:r w:rsidRPr="00D2165F">
        <w:t>To run the script, complete the following steps.</w:t>
      </w:r>
      <w:commentRangeEnd w:id="62"/>
      <w:r>
        <w:rPr>
          <w:rStyle w:val="CommentReference"/>
          <w:rFonts w:ascii="Trebuchet MS" w:eastAsia="Times New Roman" w:hAnsi="Trebuchet MS" w:cs="Times New Roman"/>
          <w:lang w:eastAsia="en-GB"/>
        </w:rPr>
        <w:commentReference w:id="62"/>
      </w:r>
    </w:p>
    <w:p w14:paraId="560403F3" w14:textId="7B874480" w:rsidR="00102EFB" w:rsidRPr="00D2165F" w:rsidRDefault="00102EFB" w:rsidP="00BA1453">
      <w:pPr>
        <w:pStyle w:val="ListParagraph"/>
        <w:numPr>
          <w:ilvl w:val="0"/>
          <w:numId w:val="125"/>
        </w:numPr>
      </w:pPr>
      <w:r w:rsidRPr="00D2165F">
        <w:lastRenderedPageBreak/>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3D4CE714" w:rsidR="00102EFB" w:rsidRPr="00D2165F" w:rsidRDefault="00564F2A" w:rsidP="00564F2A">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lastRenderedPageBreak/>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1"/>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63" w:name="_Toc130996342"/>
      <w:bookmarkStart w:id="64" w:name="_Toc142058395"/>
      <w:bookmarkStart w:id="65" w:name="_Toc157673742"/>
      <w:r w:rsidRPr="002C49F5">
        <w:t>Web Application Deployment</w:t>
      </w:r>
      <w:bookmarkEnd w:id="63"/>
      <w:bookmarkEnd w:id="64"/>
      <w:bookmarkEnd w:id="65"/>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t>From the ‘Launch’ options, select ‘Open build service’ under the ‘Build your app’ section.</w:t>
      </w:r>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6C1B0EE4" w:rsidR="00102EFB" w:rsidRPr="002C49F5" w:rsidRDefault="00684433" w:rsidP="00BA1453">
      <w:pPr>
        <w:pStyle w:val="ListParagraph"/>
        <w:numPr>
          <w:ilvl w:val="1"/>
          <w:numId w:val="126"/>
        </w:numPr>
      </w:pPr>
      <w:r>
        <w:t>In the ‘Build</w:t>
      </w:r>
      <w:r w:rsidR="005B24A9">
        <w:t>’ section</w:t>
      </w:r>
      <w:r>
        <w:t>, s</w:t>
      </w:r>
      <w:r w:rsidR="00102EFB" w:rsidRPr="002C49F5">
        <w:t>elect ‘Configure’ under the ‘Web App’ option.</w:t>
      </w:r>
    </w:p>
    <w:p w14:paraId="18C31A51" w14:textId="09E46D0C" w:rsidR="00102EFB" w:rsidRPr="002C49F5" w:rsidRDefault="00102EFB" w:rsidP="00BA1453">
      <w:pPr>
        <w:pStyle w:val="ListParagraph"/>
        <w:numPr>
          <w:ilvl w:val="1"/>
          <w:numId w:val="126"/>
        </w:numPr>
      </w:pPr>
      <w:r w:rsidRPr="002C49F5">
        <w:t xml:space="preserve">Select </w:t>
      </w:r>
      <w:r w:rsidR="00AC547F">
        <w:t>‘</w:t>
      </w:r>
      <w:r w:rsidRPr="002C49F5">
        <w:t>ZIP</w:t>
      </w:r>
      <w:r w:rsidR="00AC547F">
        <w:t>’</w:t>
      </w:r>
      <w:r w:rsidRPr="002C49F5">
        <w:t xml:space="preserve"> as the </w:t>
      </w:r>
      <w:r w:rsidR="00016FC0">
        <w:t>‘</w:t>
      </w:r>
      <w:r w:rsidRPr="002C49F5">
        <w:t>Build Scheme</w:t>
      </w:r>
      <w:r w:rsidR="00016FC0">
        <w:t>’</w:t>
      </w:r>
      <w:r w:rsidRPr="002C49F5">
        <w:t>.</w:t>
      </w:r>
    </w:p>
    <w:p w14:paraId="0FD55472" w14:textId="2952113A"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061543AD" w14:textId="7580D218" w:rsidR="00102EFB" w:rsidRPr="002C49F5" w:rsidRDefault="00684433" w:rsidP="00BA1453">
      <w:pPr>
        <w:pStyle w:val="ListParagraph"/>
        <w:numPr>
          <w:ilvl w:val="1"/>
          <w:numId w:val="126"/>
        </w:numPr>
      </w:pPr>
      <w:r>
        <w:t>In the ‘Image Assets’ tab, u</w:t>
      </w:r>
      <w:r w:rsidR="00102EFB" w:rsidRPr="002C49F5">
        <w:t xml:space="preserve">pload a favicon to act as a logo for the portal if desired, for example, the </w:t>
      </w:r>
      <w:r w:rsidR="00102EFB">
        <w:t xml:space="preserve">CORTEX </w:t>
      </w:r>
      <w:r w:rsidR="00102EFB" w:rsidRPr="002C49F5">
        <w:t>Logo or your company logo.</w:t>
      </w:r>
    </w:p>
    <w:p w14:paraId="78D20867" w14:textId="4B69325A" w:rsidR="00102EFB" w:rsidRPr="002C49F5" w:rsidRDefault="00102EFB" w:rsidP="00BA1453">
      <w:pPr>
        <w:pStyle w:val="ListParagraph"/>
        <w:numPr>
          <w:ilvl w:val="1"/>
          <w:numId w:val="126"/>
        </w:numPr>
      </w:pPr>
      <w:r w:rsidRPr="002C49F5">
        <w:t>Select ’</w:t>
      </w:r>
      <w:r w:rsidR="00684433">
        <w:t>N</w:t>
      </w:r>
      <w:r w:rsidR="005B24A9">
        <w:t>ext</w:t>
      </w:r>
      <w:r w:rsidRPr="002C49F5">
        <w:t>’.</w:t>
      </w:r>
    </w:p>
    <w:p w14:paraId="2C995F57" w14:textId="09881829" w:rsidR="00102EFB" w:rsidRPr="002C49F5" w:rsidRDefault="00102EFB" w:rsidP="00BA1453">
      <w:pPr>
        <w:pStyle w:val="ListParagraph"/>
        <w:numPr>
          <w:ilvl w:val="1"/>
          <w:numId w:val="126"/>
        </w:numPr>
      </w:pPr>
      <w:r w:rsidRPr="002C49F5">
        <w:t xml:space="preserve">Nothing is required </w:t>
      </w:r>
      <w:r w:rsidR="003C300E">
        <w:t>to be changed in the</w:t>
      </w:r>
      <w:r w:rsidRPr="002C49F5">
        <w:t xml:space="preserve"> ‘</w:t>
      </w:r>
      <w:r w:rsidR="003C300E">
        <w:t>Plugins</w:t>
      </w:r>
      <w:r w:rsidR="003C300E" w:rsidRPr="002C49F5">
        <w:t xml:space="preserve">’ </w:t>
      </w:r>
      <w:r w:rsidRPr="002C49F5">
        <w:t>section.</w:t>
      </w:r>
    </w:p>
    <w:p w14:paraId="12EB5344" w14:textId="65963495"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68E61631" w14:textId="77777777" w:rsidR="00102EFB" w:rsidRPr="002C49F5" w:rsidRDefault="00102EFB" w:rsidP="00BA1453">
      <w:pPr>
        <w:pStyle w:val="ListParagraph"/>
        <w:numPr>
          <w:ilvl w:val="0"/>
          <w:numId w:val="126"/>
        </w:numPr>
      </w:pPr>
      <w:r w:rsidRPr="002C49F5">
        <w:t>Click ‘Build’ under the ‘Web App’ option.</w:t>
      </w:r>
    </w:p>
    <w:p w14:paraId="5DEE425F" w14:textId="6B507FAA" w:rsidR="00102EFB" w:rsidRPr="002C49F5" w:rsidRDefault="00102EFB" w:rsidP="00BA1453">
      <w:pPr>
        <w:pStyle w:val="ListParagraph"/>
        <w:numPr>
          <w:ilvl w:val="1"/>
          <w:numId w:val="126"/>
        </w:numPr>
      </w:pPr>
      <w:r w:rsidRPr="002C49F5">
        <w:t xml:space="preserve">Ensure </w:t>
      </w:r>
      <w:r w:rsidR="005B24A9">
        <w:t>‘</w:t>
      </w:r>
      <w:r w:rsidRPr="002C49F5">
        <w:t>ZIP</w:t>
      </w:r>
      <w:r w:rsidR="005B24A9">
        <w:t>’</w:t>
      </w:r>
      <w:r w:rsidRPr="002C49F5">
        <w:t xml:space="preserve"> is selected.</w:t>
      </w:r>
    </w:p>
    <w:p w14:paraId="187517EC" w14:textId="5F0C3396" w:rsidR="00102EFB" w:rsidRPr="002C49F5" w:rsidRDefault="00102EFB" w:rsidP="00BA1453">
      <w:pPr>
        <w:pStyle w:val="ListParagraph"/>
        <w:numPr>
          <w:ilvl w:val="1"/>
          <w:numId w:val="126"/>
        </w:numPr>
      </w:pPr>
      <w:r w:rsidRPr="002C49F5">
        <w:t xml:space="preserve">Select the latest </w:t>
      </w:r>
      <w:r w:rsidR="005B24A9">
        <w:t>‘</w:t>
      </w:r>
      <w:r w:rsidRPr="002C49F5">
        <w:t>Client runtime version</w:t>
      </w:r>
      <w:r w:rsidR="005B24A9">
        <w:t>’</w:t>
      </w:r>
      <w:r w:rsidRPr="002C49F5">
        <w:t>.</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lastRenderedPageBreak/>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5D4BFF4B" w:rsidR="00102EFB" w:rsidRDefault="00102EFB" w:rsidP="00102EFB">
      <w:pPr>
        <w:rPr>
          <w:b/>
          <w:bCs/>
        </w:rPr>
      </w:pPr>
      <w:r w:rsidRPr="002C49F5">
        <w:t xml:space="preserve">Once this has been completed, the Web Application is accessible from your server directly, for example: </w:t>
      </w:r>
      <w:r w:rsidR="007778F8" w:rsidRPr="007778F8">
        <w:t>https://www.myserver.myDomain.com/CortexInteractionPortal</w:t>
      </w:r>
      <w:r w:rsidRPr="00E94952">
        <w:rPr>
          <w:b/>
          <w:bCs/>
        </w:rPr>
        <w:t>.</w:t>
      </w:r>
    </w:p>
    <w:p w14:paraId="729F99A5" w14:textId="52CC52B4" w:rsidR="00102EFB" w:rsidRPr="00BA1453" w:rsidRDefault="00102EFB" w:rsidP="00BA1453">
      <w:pPr>
        <w:pStyle w:val="Heading2"/>
      </w:pPr>
      <w:bookmarkStart w:id="66" w:name="_Toc142058396"/>
      <w:bookmarkStart w:id="67" w:name="_Toc157673743"/>
      <w:r>
        <w:t>Web App Redirect Rule</w:t>
      </w:r>
      <w:bookmarkEnd w:id="66"/>
      <w:bookmarkEnd w:id="67"/>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8" w:name="_Toc130996343"/>
      <w:r>
        <w:t>Save and exit the file.</w:t>
      </w:r>
    </w:p>
    <w:p w14:paraId="1AA6E08B" w14:textId="77777777" w:rsidR="00102EFB" w:rsidRPr="00626A45" w:rsidRDefault="00102EFB" w:rsidP="00BA1453">
      <w:pPr>
        <w:pStyle w:val="Heading2"/>
      </w:pPr>
      <w:bookmarkStart w:id="69" w:name="_Toc142058397"/>
      <w:bookmarkStart w:id="70" w:name="_Toc157673744"/>
      <w:commentRangeStart w:id="71"/>
      <w:r w:rsidRPr="00626A45">
        <w:t>CORS Configuration</w:t>
      </w:r>
      <w:bookmarkEnd w:id="68"/>
      <w:commentRangeEnd w:id="71"/>
      <w:r>
        <w:rPr>
          <w:rStyle w:val="CommentReference"/>
          <w:rFonts w:ascii="Trebuchet MS" w:eastAsia="Times New Roman" w:hAnsi="Trebuchet MS" w:cs="Times New Roman"/>
          <w:b w:val="0"/>
          <w:color w:val="auto"/>
          <w:lang w:eastAsia="en-GB"/>
        </w:rPr>
        <w:commentReference w:id="71"/>
      </w:r>
      <w:bookmarkEnd w:id="69"/>
      <w:bookmarkEnd w:id="70"/>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lastRenderedPageBreak/>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58A8A732" w:rsidR="00102EFB" w:rsidRPr="00626A45" w:rsidRDefault="00102EFB" w:rsidP="00102EFB">
      <w:pPr>
        <w:pStyle w:val="ListParagraph"/>
        <w:numPr>
          <w:ilvl w:val="1"/>
          <w:numId w:val="132"/>
        </w:numPr>
      </w:pPr>
      <w:r w:rsidRPr="00626A45">
        <w:t xml:space="preserve">For example, </w:t>
      </w:r>
      <w:hyperlink r:id="rId42"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72" w:name="_Toc130996344"/>
      <w:bookmarkStart w:id="73" w:name="_Toc142058398"/>
      <w:bookmarkStart w:id="74" w:name="_Toc157673745"/>
      <w:r w:rsidRPr="0065690F">
        <w:t>Housekeeping Tasks</w:t>
      </w:r>
      <w:bookmarkEnd w:id="72"/>
      <w:bookmarkEnd w:id="73"/>
      <w:bookmarkEnd w:id="74"/>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5" w:name="_Toc142058399"/>
      <w:bookmarkStart w:id="76" w:name="_Toc157673746"/>
      <w:r>
        <w:lastRenderedPageBreak/>
        <w:t>Testing</w:t>
      </w:r>
      <w:bookmarkEnd w:id="75"/>
      <w:bookmarkEnd w:id="76"/>
    </w:p>
    <w:p w14:paraId="50815E47" w14:textId="77777777" w:rsidR="00102EFB" w:rsidRPr="00EA155C" w:rsidRDefault="00102EFB" w:rsidP="00BA1453">
      <w:pPr>
        <w:pStyle w:val="Heading2"/>
      </w:pPr>
      <w:bookmarkStart w:id="77" w:name="_Toc130996346"/>
      <w:bookmarkStart w:id="78" w:name="_Toc142058400"/>
      <w:bookmarkStart w:id="79" w:name="_Toc157673747"/>
      <w:r w:rsidRPr="00EA155C">
        <w:t>Testing User Access Management Flows</w:t>
      </w:r>
      <w:bookmarkEnd w:id="77"/>
      <w:bookmarkEnd w:id="78"/>
      <w:bookmarkEnd w:id="79"/>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31FD0F18"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3" w:history="1">
        <w:r w:rsidRPr="004765CA">
          <w:rPr>
            <w:rStyle w:val="Hyperlink"/>
            <w:b/>
          </w:rPr>
          <w:t>https://www.postman.com/</w:t>
        </w:r>
      </w:hyperlink>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4"/>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5"/>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80" w:name="_Toc130996347"/>
      <w:bookmarkStart w:id="81" w:name="_Toc142058401"/>
      <w:bookmarkStart w:id="82" w:name="_Toc157673748"/>
      <w:r w:rsidRPr="005E758D">
        <w:lastRenderedPageBreak/>
        <w:t>Testing the Web Application</w:t>
      </w:r>
      <w:bookmarkEnd w:id="80"/>
      <w:bookmarkEnd w:id="81"/>
      <w:bookmarkEnd w:id="82"/>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83" w:name="_Toc130996348"/>
      <w:bookmarkStart w:id="84" w:name="_Toc142058402"/>
      <w:bookmarkStart w:id="85" w:name="_Toc157673749"/>
      <w:r w:rsidRPr="001A0D08">
        <w:t>Testing UI-Driven Process (Service Requests)</w:t>
      </w:r>
      <w:bookmarkEnd w:id="83"/>
      <w:bookmarkEnd w:id="84"/>
      <w:bookmarkEnd w:id="85"/>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86"/>
      <w:commentRangeStart w:id="87"/>
      <w:r w:rsidRPr="001A0D08">
        <w:t xml:space="preserve">Add Numbers’ </w:t>
      </w:r>
      <w:commentRangeEnd w:id="86"/>
      <w:r w:rsidRPr="001A0D08">
        <w:commentReference w:id="86"/>
      </w:r>
      <w:commentRangeEnd w:id="87"/>
      <w:r w:rsidRPr="001A0D08">
        <w:commentReference w:id="87"/>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8" w:name="_Toc130996349"/>
      <w:bookmarkStart w:id="89" w:name="_Toc142058403"/>
      <w:bookmarkStart w:id="90" w:name="_Toc157673750"/>
      <w:r w:rsidRPr="00192B1C">
        <w:lastRenderedPageBreak/>
        <w:t>Testing Process-Driven UI (Process Dashboard)</w:t>
      </w:r>
      <w:bookmarkEnd w:id="88"/>
      <w:bookmarkEnd w:id="89"/>
      <w:bookmarkEnd w:id="90"/>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 xml:space="preserve">Ensure there are no exceptions after it starts </w:t>
      </w:r>
      <w:proofErr w:type="gramStart"/>
      <w:r w:rsidRPr="00192B1C">
        <w:t>running</w:t>
      </w:r>
      <w:proofErr w:type="gramEnd"/>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w:t>
      </w:r>
      <w:proofErr w:type="gramStart"/>
      <w:r w:rsidRPr="00192B1C">
        <w:t>filter</w:t>
      </w:r>
      <w:proofErr w:type="gramEnd"/>
      <w:r w:rsidRPr="00192B1C">
        <w:t xml:space="preserve">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91" w:name="_Toc130996350"/>
      <w:bookmarkStart w:id="92" w:name="_Toc142058404"/>
      <w:bookmarkStart w:id="93" w:name="_Toc157673751"/>
      <w:r w:rsidRPr="0042747B">
        <w:lastRenderedPageBreak/>
        <w:t>Appendix A: Renaming Web App Title</w:t>
      </w:r>
      <w:bookmarkEnd w:id="91"/>
      <w:bookmarkEnd w:id="92"/>
      <w:bookmarkEnd w:id="93"/>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94" w:name="_Toc130996356"/>
      <w:bookmarkStart w:id="95" w:name="_Toc142058405"/>
      <w:bookmarkStart w:id="96" w:name="_Toc157673752"/>
      <w:r w:rsidRPr="00214F5B">
        <w:lastRenderedPageBreak/>
        <w:t xml:space="preserve">Appendix </w:t>
      </w:r>
      <w:r w:rsidR="00C77365">
        <w:t>B</w:t>
      </w:r>
      <w:r w:rsidRPr="00214F5B">
        <w:t>: Issues with Self Signed Certificates</w:t>
      </w:r>
      <w:bookmarkEnd w:id="94"/>
      <w:bookmarkEnd w:id="95"/>
      <w:bookmarkEnd w:id="96"/>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7" w:name="_Toc142058406"/>
      <w:bookmarkStart w:id="98" w:name="_Toc157673753"/>
      <w:r>
        <w:lastRenderedPageBreak/>
        <w:t xml:space="preserve">Appendix </w:t>
      </w:r>
      <w:r w:rsidR="00C77365">
        <w:t>C</w:t>
      </w:r>
      <w:r>
        <w:t>: Load Balancer Configurations</w:t>
      </w:r>
      <w:bookmarkEnd w:id="97"/>
      <w:bookmarkEnd w:id="98"/>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9" w:name="_Toc142058407"/>
      <w:bookmarkStart w:id="100" w:name="_Toc157673754"/>
      <w:r>
        <w:t>Single-Portal Setup</w:t>
      </w:r>
      <w:bookmarkEnd w:id="99"/>
      <w:bookmarkEnd w:id="100"/>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101" w:name="_Toc142058408"/>
      <w:bookmarkStart w:id="102" w:name="_Toc157673755"/>
      <w:r>
        <w:t>Multi-Portal Setup</w:t>
      </w:r>
      <w:bookmarkEnd w:id="101"/>
      <w:bookmarkEnd w:id="102"/>
    </w:p>
    <w:p w14:paraId="021DA61E" w14:textId="77777777" w:rsidR="00102EFB" w:rsidRDefault="00102EFB" w:rsidP="00102EFB">
      <w:r>
        <w:t>The ‘</w:t>
      </w:r>
      <w:proofErr w:type="gramStart"/>
      <w:r>
        <w:t>Multi-Portal</w:t>
      </w:r>
      <w:proofErr w:type="gramEnd"/>
      <w:r>
        <w:t>’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103" w:name="_Hlk139367522"/>
      <w:r>
        <w:t>node1.domain.com</w:t>
      </w:r>
      <w:bookmarkEnd w:id="103"/>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6"/>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41"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51"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62"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71"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86"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87"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F67E4" w15:done="0"/>
  <w15:commentEx w15:paraId="21FE0783" w15:done="0"/>
  <w15:commentEx w15:paraId="08DFA14C" w15:done="0"/>
  <w15:commentEx w15:paraId="35DC2BD7" w15:done="0"/>
  <w15:commentEx w15:paraId="08AD65FA" w15:done="0"/>
  <w15:commentEx w15:paraId="3912133A" w15:done="0"/>
  <w15:commentEx w15:paraId="05786447" w15:paraIdParent="39121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D23C" w16cex:dateUtc="2023-08-14T14:55:00Z"/>
  <w16cex:commentExtensible w16cex:durableId="282088C2" w16cex:dateUtc="2023-05-30T13:37:00Z"/>
  <w16cex:commentExtensible w16cex:durableId="284E6816" w16cex:dateUtc="2023-07-04T08:42:00Z"/>
  <w16cex:commentExtensible w16cex:durableId="284D2131" w16cex:dateUtc="2023-07-03T09:28:00Z"/>
  <w16cex:commentExtensible w16cex:durableId="284D21F1" w16cex:dateUtc="2023-07-03T09:31:00Z"/>
  <w16cex:commentExtensible w16cex:durableId="27C2C60F" w16cex:dateUtc="2023-03-20T11:46:00Z"/>
  <w16cex:commentExtensible w16cex:durableId="27C559B8" w16cex:dateUtc="2023-03-22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F67E4" w16cid:durableId="2884D23C"/>
  <w16cid:commentId w16cid:paraId="21FE0783" w16cid:durableId="282088C2"/>
  <w16cid:commentId w16cid:paraId="08DFA14C" w16cid:durableId="284E6816"/>
  <w16cid:commentId w16cid:paraId="35DC2BD7" w16cid:durableId="284D2131"/>
  <w16cid:commentId w16cid:paraId="08AD65FA" w16cid:durableId="284D21F1"/>
  <w16cid:commentId w16cid:paraId="3912133A" w16cid:durableId="27C2C60F"/>
  <w16cid:commentId w16cid:paraId="05786447" w16cid:durableId="27C55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87FED" w14:textId="77777777" w:rsidR="00D9234C" w:rsidRDefault="00D9234C" w:rsidP="00A77EE2">
      <w:pPr>
        <w:spacing w:after="0" w:line="240" w:lineRule="auto"/>
      </w:pPr>
      <w:r>
        <w:separator/>
      </w:r>
    </w:p>
  </w:endnote>
  <w:endnote w:type="continuationSeparator" w:id="0">
    <w:p w14:paraId="5B0948CD" w14:textId="77777777" w:rsidR="00D9234C" w:rsidRDefault="00D9234C" w:rsidP="00A77EE2">
      <w:pPr>
        <w:spacing w:after="0" w:line="240" w:lineRule="auto"/>
      </w:pPr>
      <w:r>
        <w:continuationSeparator/>
      </w:r>
    </w:p>
  </w:endnote>
  <w:endnote w:type="continuationNotice" w:id="1">
    <w:p w14:paraId="0109DE35" w14:textId="77777777" w:rsidR="00D9234C" w:rsidRDefault="00D92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0C2AF" w14:textId="77777777" w:rsidR="00D9234C" w:rsidRDefault="00D9234C" w:rsidP="00A77EE2">
      <w:pPr>
        <w:spacing w:after="0" w:line="240" w:lineRule="auto"/>
      </w:pPr>
      <w:r>
        <w:separator/>
      </w:r>
    </w:p>
  </w:footnote>
  <w:footnote w:type="continuationSeparator" w:id="0">
    <w:p w14:paraId="52EF5F45" w14:textId="77777777" w:rsidR="00D9234C" w:rsidRDefault="00D9234C" w:rsidP="00A77EE2">
      <w:pPr>
        <w:spacing w:after="0" w:line="240" w:lineRule="auto"/>
      </w:pPr>
      <w:r>
        <w:continuationSeparator/>
      </w:r>
    </w:p>
  </w:footnote>
  <w:footnote w:type="continuationNotice" w:id="1">
    <w:p w14:paraId="1AF906A8" w14:textId="77777777" w:rsidR="00D9234C" w:rsidRDefault="00D92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0382632" name="Picture 1103826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439131077" name="Picture 439131077"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515420871" name="Picture 15154208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209167198" name="Picture 2091671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223664558" name="Picture 2236645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587910798" name="Picture 5879107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12193059" name="Picture 17121930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3005F"/>
    <w:rsid w:val="00032B8B"/>
    <w:rsid w:val="00035B61"/>
    <w:rsid w:val="000422B7"/>
    <w:rsid w:val="00060CAB"/>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B1625"/>
    <w:rsid w:val="003C300E"/>
    <w:rsid w:val="003D5CA2"/>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0FEF"/>
    <w:rsid w:val="005B20FB"/>
    <w:rsid w:val="005B2368"/>
    <w:rsid w:val="005B24A9"/>
    <w:rsid w:val="005B40D2"/>
    <w:rsid w:val="005B53E2"/>
    <w:rsid w:val="005C1822"/>
    <w:rsid w:val="005C35FA"/>
    <w:rsid w:val="006146F4"/>
    <w:rsid w:val="006200B6"/>
    <w:rsid w:val="0062718F"/>
    <w:rsid w:val="00635BA4"/>
    <w:rsid w:val="00656E75"/>
    <w:rsid w:val="00684433"/>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55B30"/>
    <w:rsid w:val="00764924"/>
    <w:rsid w:val="00770E96"/>
    <w:rsid w:val="007778F8"/>
    <w:rsid w:val="0079539F"/>
    <w:rsid w:val="007A4CEF"/>
    <w:rsid w:val="007C6F2E"/>
    <w:rsid w:val="007D0EFC"/>
    <w:rsid w:val="007D4DCB"/>
    <w:rsid w:val="007F0201"/>
    <w:rsid w:val="0081519D"/>
    <w:rsid w:val="008353FC"/>
    <w:rsid w:val="00852F6C"/>
    <w:rsid w:val="00855B0A"/>
    <w:rsid w:val="0085702A"/>
    <w:rsid w:val="00894F44"/>
    <w:rsid w:val="008A14CB"/>
    <w:rsid w:val="008B796F"/>
    <w:rsid w:val="008C7F80"/>
    <w:rsid w:val="008D141B"/>
    <w:rsid w:val="008F381F"/>
    <w:rsid w:val="008F666D"/>
    <w:rsid w:val="009031FE"/>
    <w:rsid w:val="00907523"/>
    <w:rsid w:val="00933B37"/>
    <w:rsid w:val="00937894"/>
    <w:rsid w:val="00944522"/>
    <w:rsid w:val="00961180"/>
    <w:rsid w:val="0096607E"/>
    <w:rsid w:val="00973F0F"/>
    <w:rsid w:val="0099754D"/>
    <w:rsid w:val="009D3C0D"/>
    <w:rsid w:val="009D3D33"/>
    <w:rsid w:val="009D661B"/>
    <w:rsid w:val="009E09E7"/>
    <w:rsid w:val="00A032B0"/>
    <w:rsid w:val="00A151FA"/>
    <w:rsid w:val="00A22789"/>
    <w:rsid w:val="00A313B2"/>
    <w:rsid w:val="00A36F70"/>
    <w:rsid w:val="00A51887"/>
    <w:rsid w:val="00A77EE2"/>
    <w:rsid w:val="00A91BEB"/>
    <w:rsid w:val="00A97A34"/>
    <w:rsid w:val="00AA2967"/>
    <w:rsid w:val="00AA2BD0"/>
    <w:rsid w:val="00AB1405"/>
    <w:rsid w:val="00AB1616"/>
    <w:rsid w:val="00AC547F"/>
    <w:rsid w:val="00AD160A"/>
    <w:rsid w:val="00AE19E5"/>
    <w:rsid w:val="00AE21A0"/>
    <w:rsid w:val="00AE2517"/>
    <w:rsid w:val="00AF5F60"/>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C0E65"/>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3381C"/>
    <w:rsid w:val="00E41259"/>
    <w:rsid w:val="00E47D23"/>
    <w:rsid w:val="00E62C8C"/>
    <w:rsid w:val="00E73FA5"/>
    <w:rsid w:val="00E81E74"/>
    <w:rsid w:val="00E94320"/>
    <w:rsid w:val="00EA2446"/>
    <w:rsid w:val="00EC2297"/>
    <w:rsid w:val="00EC3FBC"/>
    <w:rsid w:val="00ED24E8"/>
    <w:rsid w:val="00EE4786"/>
    <w:rsid w:val="00EE76FC"/>
    <w:rsid w:val="00EF15C1"/>
    <w:rsid w:val="00EF668F"/>
    <w:rsid w:val="00F051C9"/>
    <w:rsid w:val="00F10BBD"/>
    <w:rsid w:val="00F11EB1"/>
    <w:rsid w:val="00F32EFC"/>
    <w:rsid w:val="00F364E9"/>
    <w:rsid w:val="00F41DA7"/>
    <w:rsid w:val="00F4326D"/>
    <w:rsid w:val="00F67C00"/>
    <w:rsid w:val="00F7397E"/>
    <w:rsid w:val="00F829FC"/>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hyperlink" Target="https://cortexApp1.myDomain.com:9080/Explorer/"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4.xm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appgyver.com/community" TargetMode="Externa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postman.com/" TargetMode="Externa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5.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2993</TotalTime>
  <Pages>1</Pages>
  <Words>7297</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48799</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82</cp:revision>
  <cp:lastPrinted>2024-02-01T11:06:00Z</cp:lastPrinted>
  <dcterms:created xsi:type="dcterms:W3CDTF">2023-08-14T14:40:00Z</dcterms:created>
  <dcterms:modified xsi:type="dcterms:W3CDTF">2024-02-01T11:07:00Z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2024.1</vt:lpwstr>
  </property>
</Properties>
</file>