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bookmarkStart w:id="0" w:name="_Hlk181274002"/>
      <w:r>
        <w:rPr>
          <w:noProof/>
        </w:rPr>
        <w:drawing>
          <wp:anchor distT="0" distB="0" distL="114300" distR="114300" simplePos="0" relativeHeight="251658241" behindDoc="1" locked="0" layoutInCell="1" allowOverlap="1" wp14:anchorId="3F32A6FB" wp14:editId="6DCB4D13">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582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1"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23A967CA" w14:textId="2BB67B68" w:rsidR="00521943" w:rsidRDefault="006A2BEB">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"1-2" \h \z \u </w:instrText>
          </w:r>
          <w:r>
            <w:fldChar w:fldCharType="separate"/>
          </w:r>
          <w:hyperlink w:anchor="_Toc181275404" w:history="1">
            <w:r w:rsidR="00521943" w:rsidRPr="00B53A3A">
              <w:rPr>
                <w:rStyle w:val="Hyperlink"/>
                <w:noProof/>
              </w:rPr>
              <w:t>1 Introduction</w:t>
            </w:r>
            <w:r w:rsidR="00521943">
              <w:rPr>
                <w:noProof/>
                <w:webHidden/>
              </w:rPr>
              <w:tab/>
            </w:r>
            <w:r w:rsidR="00521943">
              <w:rPr>
                <w:noProof/>
                <w:webHidden/>
              </w:rPr>
              <w:fldChar w:fldCharType="begin"/>
            </w:r>
            <w:r w:rsidR="00521943">
              <w:rPr>
                <w:noProof/>
                <w:webHidden/>
              </w:rPr>
              <w:instrText xml:space="preserve"> PAGEREF _Toc181275404 \h </w:instrText>
            </w:r>
            <w:r w:rsidR="00521943">
              <w:rPr>
                <w:noProof/>
                <w:webHidden/>
              </w:rPr>
            </w:r>
            <w:r w:rsidR="00521943">
              <w:rPr>
                <w:noProof/>
                <w:webHidden/>
              </w:rPr>
              <w:fldChar w:fldCharType="separate"/>
            </w:r>
            <w:r w:rsidR="00521943">
              <w:rPr>
                <w:noProof/>
                <w:webHidden/>
              </w:rPr>
              <w:t>4</w:t>
            </w:r>
            <w:r w:rsidR="00521943">
              <w:rPr>
                <w:noProof/>
                <w:webHidden/>
              </w:rPr>
              <w:fldChar w:fldCharType="end"/>
            </w:r>
          </w:hyperlink>
        </w:p>
        <w:p w14:paraId="34FF71A5" w14:textId="71CF9C87"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5" w:history="1">
            <w:r w:rsidRPr="00B53A3A">
              <w:rPr>
                <w:rStyle w:val="Hyperlink"/>
                <w:noProof/>
              </w:rPr>
              <w:t>1.1 AppGyver Overview</w:t>
            </w:r>
            <w:r>
              <w:rPr>
                <w:noProof/>
                <w:webHidden/>
              </w:rPr>
              <w:tab/>
            </w:r>
            <w:r>
              <w:rPr>
                <w:noProof/>
                <w:webHidden/>
              </w:rPr>
              <w:fldChar w:fldCharType="begin"/>
            </w:r>
            <w:r>
              <w:rPr>
                <w:noProof/>
                <w:webHidden/>
              </w:rPr>
              <w:instrText xml:space="preserve"> PAGEREF _Toc181275405 \h </w:instrText>
            </w:r>
            <w:r>
              <w:rPr>
                <w:noProof/>
                <w:webHidden/>
              </w:rPr>
            </w:r>
            <w:r>
              <w:rPr>
                <w:noProof/>
                <w:webHidden/>
              </w:rPr>
              <w:fldChar w:fldCharType="separate"/>
            </w:r>
            <w:r>
              <w:rPr>
                <w:noProof/>
                <w:webHidden/>
              </w:rPr>
              <w:t>4</w:t>
            </w:r>
            <w:r>
              <w:rPr>
                <w:noProof/>
                <w:webHidden/>
              </w:rPr>
              <w:fldChar w:fldCharType="end"/>
            </w:r>
          </w:hyperlink>
        </w:p>
        <w:p w14:paraId="46B7A8CC" w14:textId="15CDB816"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6" w:history="1">
            <w:r w:rsidRPr="00B53A3A">
              <w:rPr>
                <w:rStyle w:val="Hyperlink"/>
                <w:noProof/>
              </w:rPr>
              <w:t>1.2 High-Level Architecture</w:t>
            </w:r>
            <w:r>
              <w:rPr>
                <w:noProof/>
                <w:webHidden/>
              </w:rPr>
              <w:tab/>
            </w:r>
            <w:r>
              <w:rPr>
                <w:noProof/>
                <w:webHidden/>
              </w:rPr>
              <w:fldChar w:fldCharType="begin"/>
            </w:r>
            <w:r>
              <w:rPr>
                <w:noProof/>
                <w:webHidden/>
              </w:rPr>
              <w:instrText xml:space="preserve"> PAGEREF _Toc181275406 \h </w:instrText>
            </w:r>
            <w:r>
              <w:rPr>
                <w:noProof/>
                <w:webHidden/>
              </w:rPr>
            </w:r>
            <w:r>
              <w:rPr>
                <w:noProof/>
                <w:webHidden/>
              </w:rPr>
              <w:fldChar w:fldCharType="separate"/>
            </w:r>
            <w:r>
              <w:rPr>
                <w:noProof/>
                <w:webHidden/>
              </w:rPr>
              <w:t>5</w:t>
            </w:r>
            <w:r>
              <w:rPr>
                <w:noProof/>
                <w:webHidden/>
              </w:rPr>
              <w:fldChar w:fldCharType="end"/>
            </w:r>
          </w:hyperlink>
        </w:p>
        <w:p w14:paraId="0ED37C7E" w14:textId="28585470" w:rsidR="00521943" w:rsidRDefault="0052194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07" w:history="1">
            <w:r w:rsidRPr="00B53A3A">
              <w:rPr>
                <w:rStyle w:val="Hyperlink"/>
                <w:noProof/>
              </w:rPr>
              <w:t>2 Setup and Deployment</w:t>
            </w:r>
            <w:r>
              <w:rPr>
                <w:noProof/>
                <w:webHidden/>
              </w:rPr>
              <w:tab/>
            </w:r>
            <w:r>
              <w:rPr>
                <w:noProof/>
                <w:webHidden/>
              </w:rPr>
              <w:fldChar w:fldCharType="begin"/>
            </w:r>
            <w:r>
              <w:rPr>
                <w:noProof/>
                <w:webHidden/>
              </w:rPr>
              <w:instrText xml:space="preserve"> PAGEREF _Toc181275407 \h </w:instrText>
            </w:r>
            <w:r>
              <w:rPr>
                <w:noProof/>
                <w:webHidden/>
              </w:rPr>
            </w:r>
            <w:r>
              <w:rPr>
                <w:noProof/>
                <w:webHidden/>
              </w:rPr>
              <w:fldChar w:fldCharType="separate"/>
            </w:r>
            <w:r>
              <w:rPr>
                <w:noProof/>
                <w:webHidden/>
              </w:rPr>
              <w:t>10</w:t>
            </w:r>
            <w:r>
              <w:rPr>
                <w:noProof/>
                <w:webHidden/>
              </w:rPr>
              <w:fldChar w:fldCharType="end"/>
            </w:r>
          </w:hyperlink>
        </w:p>
        <w:p w14:paraId="625BB434" w14:textId="3DC36686"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8" w:history="1">
            <w:r w:rsidRPr="00B53A3A">
              <w:rPr>
                <w:rStyle w:val="Hyperlink"/>
                <w:noProof/>
              </w:rPr>
              <w:t>2.1 Pre-Requisites</w:t>
            </w:r>
            <w:r>
              <w:rPr>
                <w:noProof/>
                <w:webHidden/>
              </w:rPr>
              <w:tab/>
            </w:r>
            <w:r>
              <w:rPr>
                <w:noProof/>
                <w:webHidden/>
              </w:rPr>
              <w:fldChar w:fldCharType="begin"/>
            </w:r>
            <w:r>
              <w:rPr>
                <w:noProof/>
                <w:webHidden/>
              </w:rPr>
              <w:instrText xml:space="preserve"> PAGEREF _Toc181275408 \h </w:instrText>
            </w:r>
            <w:r>
              <w:rPr>
                <w:noProof/>
                <w:webHidden/>
              </w:rPr>
            </w:r>
            <w:r>
              <w:rPr>
                <w:noProof/>
                <w:webHidden/>
              </w:rPr>
              <w:fldChar w:fldCharType="separate"/>
            </w:r>
            <w:r>
              <w:rPr>
                <w:noProof/>
                <w:webHidden/>
              </w:rPr>
              <w:t>10</w:t>
            </w:r>
            <w:r>
              <w:rPr>
                <w:noProof/>
                <w:webHidden/>
              </w:rPr>
              <w:fldChar w:fldCharType="end"/>
            </w:r>
          </w:hyperlink>
        </w:p>
        <w:p w14:paraId="731D2533" w14:textId="7906769E"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9" w:history="1">
            <w:r w:rsidRPr="00B53A3A">
              <w:rPr>
                <w:rStyle w:val="Hyperlink"/>
                <w:noProof/>
              </w:rPr>
              <w:t>2.2 Deployment Package Preparation</w:t>
            </w:r>
            <w:r>
              <w:rPr>
                <w:noProof/>
                <w:webHidden/>
              </w:rPr>
              <w:tab/>
            </w:r>
            <w:r>
              <w:rPr>
                <w:noProof/>
                <w:webHidden/>
              </w:rPr>
              <w:fldChar w:fldCharType="begin"/>
            </w:r>
            <w:r>
              <w:rPr>
                <w:noProof/>
                <w:webHidden/>
              </w:rPr>
              <w:instrText xml:space="preserve"> PAGEREF _Toc181275409 \h </w:instrText>
            </w:r>
            <w:r>
              <w:rPr>
                <w:noProof/>
                <w:webHidden/>
              </w:rPr>
            </w:r>
            <w:r>
              <w:rPr>
                <w:noProof/>
                <w:webHidden/>
              </w:rPr>
              <w:fldChar w:fldCharType="separate"/>
            </w:r>
            <w:r>
              <w:rPr>
                <w:noProof/>
                <w:webHidden/>
              </w:rPr>
              <w:t>10</w:t>
            </w:r>
            <w:r>
              <w:rPr>
                <w:noProof/>
                <w:webHidden/>
              </w:rPr>
              <w:fldChar w:fldCharType="end"/>
            </w:r>
          </w:hyperlink>
        </w:p>
        <w:p w14:paraId="40290E76" w14:textId="3E44734B"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0" w:history="1">
            <w:r w:rsidRPr="00B53A3A">
              <w:rPr>
                <w:rStyle w:val="Hyperlink"/>
                <w:noProof/>
              </w:rPr>
              <w:t>2.3 AppGyver Account Setup</w:t>
            </w:r>
            <w:r>
              <w:rPr>
                <w:noProof/>
                <w:webHidden/>
              </w:rPr>
              <w:tab/>
            </w:r>
            <w:r>
              <w:rPr>
                <w:noProof/>
                <w:webHidden/>
              </w:rPr>
              <w:fldChar w:fldCharType="begin"/>
            </w:r>
            <w:r>
              <w:rPr>
                <w:noProof/>
                <w:webHidden/>
              </w:rPr>
              <w:instrText xml:space="preserve"> PAGEREF _Toc181275410 \h </w:instrText>
            </w:r>
            <w:r>
              <w:rPr>
                <w:noProof/>
                <w:webHidden/>
              </w:rPr>
            </w:r>
            <w:r>
              <w:rPr>
                <w:noProof/>
                <w:webHidden/>
              </w:rPr>
              <w:fldChar w:fldCharType="separate"/>
            </w:r>
            <w:r>
              <w:rPr>
                <w:noProof/>
                <w:webHidden/>
              </w:rPr>
              <w:t>11</w:t>
            </w:r>
            <w:r>
              <w:rPr>
                <w:noProof/>
                <w:webHidden/>
              </w:rPr>
              <w:fldChar w:fldCharType="end"/>
            </w:r>
          </w:hyperlink>
        </w:p>
        <w:p w14:paraId="021CA54E" w14:textId="7E885FAD"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1" w:history="1">
            <w:r w:rsidRPr="00B53A3A">
              <w:rPr>
                <w:rStyle w:val="Hyperlink"/>
                <w:noProof/>
              </w:rPr>
              <w:t>2.4 App Variables Setup</w:t>
            </w:r>
            <w:r>
              <w:rPr>
                <w:noProof/>
                <w:webHidden/>
              </w:rPr>
              <w:tab/>
            </w:r>
            <w:r>
              <w:rPr>
                <w:noProof/>
                <w:webHidden/>
              </w:rPr>
              <w:fldChar w:fldCharType="begin"/>
            </w:r>
            <w:r>
              <w:rPr>
                <w:noProof/>
                <w:webHidden/>
              </w:rPr>
              <w:instrText xml:space="preserve"> PAGEREF _Toc181275411 \h </w:instrText>
            </w:r>
            <w:r>
              <w:rPr>
                <w:noProof/>
                <w:webHidden/>
              </w:rPr>
            </w:r>
            <w:r>
              <w:rPr>
                <w:noProof/>
                <w:webHidden/>
              </w:rPr>
              <w:fldChar w:fldCharType="separate"/>
            </w:r>
            <w:r>
              <w:rPr>
                <w:noProof/>
                <w:webHidden/>
              </w:rPr>
              <w:t>12</w:t>
            </w:r>
            <w:r>
              <w:rPr>
                <w:noProof/>
                <w:webHidden/>
              </w:rPr>
              <w:fldChar w:fldCharType="end"/>
            </w:r>
          </w:hyperlink>
        </w:p>
        <w:p w14:paraId="1FFE4C0C" w14:textId="661ECE6C"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2" w:history="1">
            <w:r w:rsidRPr="00B53A3A">
              <w:rPr>
                <w:rStyle w:val="Hyperlink"/>
                <w:noProof/>
              </w:rPr>
              <w:t>2.5 Theme Variables</w:t>
            </w:r>
            <w:r>
              <w:rPr>
                <w:noProof/>
                <w:webHidden/>
              </w:rPr>
              <w:tab/>
            </w:r>
            <w:r>
              <w:rPr>
                <w:noProof/>
                <w:webHidden/>
              </w:rPr>
              <w:fldChar w:fldCharType="begin"/>
            </w:r>
            <w:r>
              <w:rPr>
                <w:noProof/>
                <w:webHidden/>
              </w:rPr>
              <w:instrText xml:space="preserve"> PAGEREF _Toc181275412 \h </w:instrText>
            </w:r>
            <w:r>
              <w:rPr>
                <w:noProof/>
                <w:webHidden/>
              </w:rPr>
            </w:r>
            <w:r>
              <w:rPr>
                <w:noProof/>
                <w:webHidden/>
              </w:rPr>
              <w:fldChar w:fldCharType="separate"/>
            </w:r>
            <w:r>
              <w:rPr>
                <w:noProof/>
                <w:webHidden/>
              </w:rPr>
              <w:t>17</w:t>
            </w:r>
            <w:r>
              <w:rPr>
                <w:noProof/>
                <w:webHidden/>
              </w:rPr>
              <w:fldChar w:fldCharType="end"/>
            </w:r>
          </w:hyperlink>
        </w:p>
        <w:p w14:paraId="79B8305D" w14:textId="71331DD3"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3" w:history="1">
            <w:r w:rsidRPr="00B53A3A">
              <w:rPr>
                <w:rStyle w:val="Hyperlink"/>
                <w:noProof/>
              </w:rPr>
              <w:t>2.6 Import CORTEX Flows</w:t>
            </w:r>
            <w:r>
              <w:rPr>
                <w:noProof/>
                <w:webHidden/>
              </w:rPr>
              <w:tab/>
            </w:r>
            <w:r>
              <w:rPr>
                <w:noProof/>
                <w:webHidden/>
              </w:rPr>
              <w:fldChar w:fldCharType="begin"/>
            </w:r>
            <w:r>
              <w:rPr>
                <w:noProof/>
                <w:webHidden/>
              </w:rPr>
              <w:instrText xml:space="preserve"> PAGEREF _Toc181275413 \h </w:instrText>
            </w:r>
            <w:r>
              <w:rPr>
                <w:noProof/>
                <w:webHidden/>
              </w:rPr>
            </w:r>
            <w:r>
              <w:rPr>
                <w:noProof/>
                <w:webHidden/>
              </w:rPr>
              <w:fldChar w:fldCharType="separate"/>
            </w:r>
            <w:r>
              <w:rPr>
                <w:noProof/>
                <w:webHidden/>
              </w:rPr>
              <w:t>18</w:t>
            </w:r>
            <w:r>
              <w:rPr>
                <w:noProof/>
                <w:webHidden/>
              </w:rPr>
              <w:fldChar w:fldCharType="end"/>
            </w:r>
          </w:hyperlink>
        </w:p>
        <w:p w14:paraId="2A2465FC" w14:textId="188B55AE"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4" w:history="1">
            <w:r w:rsidRPr="00B53A3A">
              <w:rPr>
                <w:rStyle w:val="Hyperlink"/>
                <w:noProof/>
              </w:rPr>
              <w:t>2.7 Config Flow Configuration</w:t>
            </w:r>
            <w:r>
              <w:rPr>
                <w:noProof/>
                <w:webHidden/>
              </w:rPr>
              <w:tab/>
            </w:r>
            <w:r>
              <w:rPr>
                <w:noProof/>
                <w:webHidden/>
              </w:rPr>
              <w:fldChar w:fldCharType="begin"/>
            </w:r>
            <w:r>
              <w:rPr>
                <w:noProof/>
                <w:webHidden/>
              </w:rPr>
              <w:instrText xml:space="preserve"> PAGEREF _Toc181275414 \h </w:instrText>
            </w:r>
            <w:r>
              <w:rPr>
                <w:noProof/>
                <w:webHidden/>
              </w:rPr>
            </w:r>
            <w:r>
              <w:rPr>
                <w:noProof/>
                <w:webHidden/>
              </w:rPr>
              <w:fldChar w:fldCharType="separate"/>
            </w:r>
            <w:r>
              <w:rPr>
                <w:noProof/>
                <w:webHidden/>
              </w:rPr>
              <w:t>19</w:t>
            </w:r>
            <w:r>
              <w:rPr>
                <w:noProof/>
                <w:webHidden/>
              </w:rPr>
              <w:fldChar w:fldCharType="end"/>
            </w:r>
          </w:hyperlink>
        </w:p>
        <w:p w14:paraId="5169344F" w14:textId="6327D498"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5" w:history="1">
            <w:r w:rsidRPr="00B53A3A">
              <w:rPr>
                <w:rStyle w:val="Hyperlink"/>
                <w:noProof/>
              </w:rPr>
              <w:t>2.8 Publish CORTEX Flows</w:t>
            </w:r>
            <w:r>
              <w:rPr>
                <w:noProof/>
                <w:webHidden/>
              </w:rPr>
              <w:tab/>
            </w:r>
            <w:r>
              <w:rPr>
                <w:noProof/>
                <w:webHidden/>
              </w:rPr>
              <w:fldChar w:fldCharType="begin"/>
            </w:r>
            <w:r>
              <w:rPr>
                <w:noProof/>
                <w:webHidden/>
              </w:rPr>
              <w:instrText xml:space="preserve"> PAGEREF _Toc181275415 \h </w:instrText>
            </w:r>
            <w:r>
              <w:rPr>
                <w:noProof/>
                <w:webHidden/>
              </w:rPr>
            </w:r>
            <w:r>
              <w:rPr>
                <w:noProof/>
                <w:webHidden/>
              </w:rPr>
              <w:fldChar w:fldCharType="separate"/>
            </w:r>
            <w:r>
              <w:rPr>
                <w:noProof/>
                <w:webHidden/>
              </w:rPr>
              <w:t>23</w:t>
            </w:r>
            <w:r>
              <w:rPr>
                <w:noProof/>
                <w:webHidden/>
              </w:rPr>
              <w:fldChar w:fldCharType="end"/>
            </w:r>
          </w:hyperlink>
        </w:p>
        <w:p w14:paraId="4C08AAA4" w14:textId="1D6F8444"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6" w:history="1">
            <w:r w:rsidRPr="00B53A3A">
              <w:rPr>
                <w:rStyle w:val="Hyperlink"/>
                <w:noProof/>
              </w:rPr>
              <w:t>2.9 Setup OAuth Published for Flows</w:t>
            </w:r>
            <w:r>
              <w:rPr>
                <w:noProof/>
                <w:webHidden/>
              </w:rPr>
              <w:tab/>
            </w:r>
            <w:r>
              <w:rPr>
                <w:noProof/>
                <w:webHidden/>
              </w:rPr>
              <w:fldChar w:fldCharType="begin"/>
            </w:r>
            <w:r>
              <w:rPr>
                <w:noProof/>
                <w:webHidden/>
              </w:rPr>
              <w:instrText xml:space="preserve"> PAGEREF _Toc181275416 \h </w:instrText>
            </w:r>
            <w:r>
              <w:rPr>
                <w:noProof/>
                <w:webHidden/>
              </w:rPr>
            </w:r>
            <w:r>
              <w:rPr>
                <w:noProof/>
                <w:webHidden/>
              </w:rPr>
              <w:fldChar w:fldCharType="separate"/>
            </w:r>
            <w:r>
              <w:rPr>
                <w:noProof/>
                <w:webHidden/>
              </w:rPr>
              <w:t>23</w:t>
            </w:r>
            <w:r>
              <w:rPr>
                <w:noProof/>
                <w:webHidden/>
              </w:rPr>
              <w:fldChar w:fldCharType="end"/>
            </w:r>
          </w:hyperlink>
        </w:p>
        <w:p w14:paraId="03873DA8" w14:textId="7BE79C00"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7" w:history="1">
            <w:r w:rsidRPr="00B53A3A">
              <w:rPr>
                <w:rStyle w:val="Hyperlink"/>
                <w:noProof/>
              </w:rPr>
              <w:t>2.10 Initialise Shared Data (Reliable Collections)</w:t>
            </w:r>
            <w:r>
              <w:rPr>
                <w:noProof/>
                <w:webHidden/>
              </w:rPr>
              <w:tab/>
            </w:r>
            <w:r>
              <w:rPr>
                <w:noProof/>
                <w:webHidden/>
              </w:rPr>
              <w:fldChar w:fldCharType="begin"/>
            </w:r>
            <w:r>
              <w:rPr>
                <w:noProof/>
                <w:webHidden/>
              </w:rPr>
              <w:instrText xml:space="preserve"> PAGEREF _Toc181275417 \h </w:instrText>
            </w:r>
            <w:r>
              <w:rPr>
                <w:noProof/>
                <w:webHidden/>
              </w:rPr>
            </w:r>
            <w:r>
              <w:rPr>
                <w:noProof/>
                <w:webHidden/>
              </w:rPr>
              <w:fldChar w:fldCharType="separate"/>
            </w:r>
            <w:r>
              <w:rPr>
                <w:noProof/>
                <w:webHidden/>
              </w:rPr>
              <w:t>24</w:t>
            </w:r>
            <w:r>
              <w:rPr>
                <w:noProof/>
                <w:webHidden/>
              </w:rPr>
              <w:fldChar w:fldCharType="end"/>
            </w:r>
          </w:hyperlink>
        </w:p>
        <w:p w14:paraId="765514F8" w14:textId="155A81BB"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8" w:history="1">
            <w:r w:rsidRPr="00B53A3A">
              <w:rPr>
                <w:rStyle w:val="Hyperlink"/>
                <w:noProof/>
              </w:rPr>
              <w:t>2.11 Website Deployment</w:t>
            </w:r>
            <w:r>
              <w:rPr>
                <w:noProof/>
                <w:webHidden/>
              </w:rPr>
              <w:tab/>
            </w:r>
            <w:r>
              <w:rPr>
                <w:noProof/>
                <w:webHidden/>
              </w:rPr>
              <w:fldChar w:fldCharType="begin"/>
            </w:r>
            <w:r>
              <w:rPr>
                <w:noProof/>
                <w:webHidden/>
              </w:rPr>
              <w:instrText xml:space="preserve"> PAGEREF _Toc181275418 \h </w:instrText>
            </w:r>
            <w:r>
              <w:rPr>
                <w:noProof/>
                <w:webHidden/>
              </w:rPr>
            </w:r>
            <w:r>
              <w:rPr>
                <w:noProof/>
                <w:webHidden/>
              </w:rPr>
              <w:fldChar w:fldCharType="separate"/>
            </w:r>
            <w:r>
              <w:rPr>
                <w:noProof/>
                <w:webHidden/>
              </w:rPr>
              <w:t>30</w:t>
            </w:r>
            <w:r>
              <w:rPr>
                <w:noProof/>
                <w:webHidden/>
              </w:rPr>
              <w:fldChar w:fldCharType="end"/>
            </w:r>
          </w:hyperlink>
        </w:p>
        <w:p w14:paraId="39125E1D" w14:textId="673418DC"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9" w:history="1">
            <w:r w:rsidRPr="00B53A3A">
              <w:rPr>
                <w:rStyle w:val="Hyperlink"/>
                <w:noProof/>
              </w:rPr>
              <w:t>2.12 Web Application Deployment</w:t>
            </w:r>
            <w:r>
              <w:rPr>
                <w:noProof/>
                <w:webHidden/>
              </w:rPr>
              <w:tab/>
            </w:r>
            <w:r>
              <w:rPr>
                <w:noProof/>
                <w:webHidden/>
              </w:rPr>
              <w:fldChar w:fldCharType="begin"/>
            </w:r>
            <w:r>
              <w:rPr>
                <w:noProof/>
                <w:webHidden/>
              </w:rPr>
              <w:instrText xml:space="preserve"> PAGEREF _Toc181275419 \h </w:instrText>
            </w:r>
            <w:r>
              <w:rPr>
                <w:noProof/>
                <w:webHidden/>
              </w:rPr>
            </w:r>
            <w:r>
              <w:rPr>
                <w:noProof/>
                <w:webHidden/>
              </w:rPr>
              <w:fldChar w:fldCharType="separate"/>
            </w:r>
            <w:r>
              <w:rPr>
                <w:noProof/>
                <w:webHidden/>
              </w:rPr>
              <w:t>32</w:t>
            </w:r>
            <w:r>
              <w:rPr>
                <w:noProof/>
                <w:webHidden/>
              </w:rPr>
              <w:fldChar w:fldCharType="end"/>
            </w:r>
          </w:hyperlink>
        </w:p>
        <w:p w14:paraId="10B1474B" w14:textId="523E01AE"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0" w:history="1">
            <w:r w:rsidRPr="00B53A3A">
              <w:rPr>
                <w:rStyle w:val="Hyperlink"/>
                <w:noProof/>
              </w:rPr>
              <w:t>2.13 Web App Redirect Rule</w:t>
            </w:r>
            <w:r>
              <w:rPr>
                <w:noProof/>
                <w:webHidden/>
              </w:rPr>
              <w:tab/>
            </w:r>
            <w:r>
              <w:rPr>
                <w:noProof/>
                <w:webHidden/>
              </w:rPr>
              <w:fldChar w:fldCharType="begin"/>
            </w:r>
            <w:r>
              <w:rPr>
                <w:noProof/>
                <w:webHidden/>
              </w:rPr>
              <w:instrText xml:space="preserve"> PAGEREF _Toc181275420 \h </w:instrText>
            </w:r>
            <w:r>
              <w:rPr>
                <w:noProof/>
                <w:webHidden/>
              </w:rPr>
            </w:r>
            <w:r>
              <w:rPr>
                <w:noProof/>
                <w:webHidden/>
              </w:rPr>
              <w:fldChar w:fldCharType="separate"/>
            </w:r>
            <w:r>
              <w:rPr>
                <w:noProof/>
                <w:webHidden/>
              </w:rPr>
              <w:t>33</w:t>
            </w:r>
            <w:r>
              <w:rPr>
                <w:noProof/>
                <w:webHidden/>
              </w:rPr>
              <w:fldChar w:fldCharType="end"/>
            </w:r>
          </w:hyperlink>
        </w:p>
        <w:p w14:paraId="7C08CA08" w14:textId="06917779"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1" w:history="1">
            <w:r w:rsidRPr="00B53A3A">
              <w:rPr>
                <w:rStyle w:val="Hyperlink"/>
                <w:noProof/>
              </w:rPr>
              <w:t>2.14 CORS Configuration</w:t>
            </w:r>
            <w:r>
              <w:rPr>
                <w:noProof/>
                <w:webHidden/>
              </w:rPr>
              <w:tab/>
            </w:r>
            <w:r>
              <w:rPr>
                <w:noProof/>
                <w:webHidden/>
              </w:rPr>
              <w:fldChar w:fldCharType="begin"/>
            </w:r>
            <w:r>
              <w:rPr>
                <w:noProof/>
                <w:webHidden/>
              </w:rPr>
              <w:instrText xml:space="preserve"> PAGEREF _Toc181275421 \h </w:instrText>
            </w:r>
            <w:r>
              <w:rPr>
                <w:noProof/>
                <w:webHidden/>
              </w:rPr>
            </w:r>
            <w:r>
              <w:rPr>
                <w:noProof/>
                <w:webHidden/>
              </w:rPr>
              <w:fldChar w:fldCharType="separate"/>
            </w:r>
            <w:r>
              <w:rPr>
                <w:noProof/>
                <w:webHidden/>
              </w:rPr>
              <w:t>33</w:t>
            </w:r>
            <w:r>
              <w:rPr>
                <w:noProof/>
                <w:webHidden/>
              </w:rPr>
              <w:fldChar w:fldCharType="end"/>
            </w:r>
          </w:hyperlink>
        </w:p>
        <w:p w14:paraId="783B812D" w14:textId="2BCCF4F1"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2" w:history="1">
            <w:r w:rsidRPr="00B53A3A">
              <w:rPr>
                <w:rStyle w:val="Hyperlink"/>
                <w:noProof/>
              </w:rPr>
              <w:t>2.15 Housekeeping Tasks</w:t>
            </w:r>
            <w:r>
              <w:rPr>
                <w:noProof/>
                <w:webHidden/>
              </w:rPr>
              <w:tab/>
            </w:r>
            <w:r>
              <w:rPr>
                <w:noProof/>
                <w:webHidden/>
              </w:rPr>
              <w:fldChar w:fldCharType="begin"/>
            </w:r>
            <w:r>
              <w:rPr>
                <w:noProof/>
                <w:webHidden/>
              </w:rPr>
              <w:instrText xml:space="preserve"> PAGEREF _Toc181275422 \h </w:instrText>
            </w:r>
            <w:r>
              <w:rPr>
                <w:noProof/>
                <w:webHidden/>
              </w:rPr>
            </w:r>
            <w:r>
              <w:rPr>
                <w:noProof/>
                <w:webHidden/>
              </w:rPr>
              <w:fldChar w:fldCharType="separate"/>
            </w:r>
            <w:r>
              <w:rPr>
                <w:noProof/>
                <w:webHidden/>
              </w:rPr>
              <w:t>34</w:t>
            </w:r>
            <w:r>
              <w:rPr>
                <w:noProof/>
                <w:webHidden/>
              </w:rPr>
              <w:fldChar w:fldCharType="end"/>
            </w:r>
          </w:hyperlink>
        </w:p>
        <w:p w14:paraId="1DD78752" w14:textId="26AC7AF2" w:rsidR="00521943" w:rsidRDefault="0052194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23" w:history="1">
            <w:r w:rsidRPr="00B53A3A">
              <w:rPr>
                <w:rStyle w:val="Hyperlink"/>
                <w:noProof/>
              </w:rPr>
              <w:t>3 Testing</w:t>
            </w:r>
            <w:r>
              <w:rPr>
                <w:noProof/>
                <w:webHidden/>
              </w:rPr>
              <w:tab/>
            </w:r>
            <w:r>
              <w:rPr>
                <w:noProof/>
                <w:webHidden/>
              </w:rPr>
              <w:fldChar w:fldCharType="begin"/>
            </w:r>
            <w:r>
              <w:rPr>
                <w:noProof/>
                <w:webHidden/>
              </w:rPr>
              <w:instrText xml:space="preserve"> PAGEREF _Toc181275423 \h </w:instrText>
            </w:r>
            <w:r>
              <w:rPr>
                <w:noProof/>
                <w:webHidden/>
              </w:rPr>
            </w:r>
            <w:r>
              <w:rPr>
                <w:noProof/>
                <w:webHidden/>
              </w:rPr>
              <w:fldChar w:fldCharType="separate"/>
            </w:r>
            <w:r>
              <w:rPr>
                <w:noProof/>
                <w:webHidden/>
              </w:rPr>
              <w:t>36</w:t>
            </w:r>
            <w:r>
              <w:rPr>
                <w:noProof/>
                <w:webHidden/>
              </w:rPr>
              <w:fldChar w:fldCharType="end"/>
            </w:r>
          </w:hyperlink>
        </w:p>
        <w:p w14:paraId="706F24E3" w14:textId="40AACF7D"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4" w:history="1">
            <w:r w:rsidRPr="00B53A3A">
              <w:rPr>
                <w:rStyle w:val="Hyperlink"/>
                <w:noProof/>
              </w:rPr>
              <w:t>3.1 Testing User Access Management Flows</w:t>
            </w:r>
            <w:r>
              <w:rPr>
                <w:noProof/>
                <w:webHidden/>
              </w:rPr>
              <w:tab/>
            </w:r>
            <w:r>
              <w:rPr>
                <w:noProof/>
                <w:webHidden/>
              </w:rPr>
              <w:fldChar w:fldCharType="begin"/>
            </w:r>
            <w:r>
              <w:rPr>
                <w:noProof/>
                <w:webHidden/>
              </w:rPr>
              <w:instrText xml:space="preserve"> PAGEREF _Toc181275424 \h </w:instrText>
            </w:r>
            <w:r>
              <w:rPr>
                <w:noProof/>
                <w:webHidden/>
              </w:rPr>
            </w:r>
            <w:r>
              <w:rPr>
                <w:noProof/>
                <w:webHidden/>
              </w:rPr>
              <w:fldChar w:fldCharType="separate"/>
            </w:r>
            <w:r>
              <w:rPr>
                <w:noProof/>
                <w:webHidden/>
              </w:rPr>
              <w:t>36</w:t>
            </w:r>
            <w:r>
              <w:rPr>
                <w:noProof/>
                <w:webHidden/>
              </w:rPr>
              <w:fldChar w:fldCharType="end"/>
            </w:r>
          </w:hyperlink>
        </w:p>
        <w:p w14:paraId="72E6F8F8" w14:textId="22B79796"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5" w:history="1">
            <w:r w:rsidRPr="00B53A3A">
              <w:rPr>
                <w:rStyle w:val="Hyperlink"/>
                <w:noProof/>
              </w:rPr>
              <w:t>3.2 Testing the Web Application</w:t>
            </w:r>
            <w:r>
              <w:rPr>
                <w:noProof/>
                <w:webHidden/>
              </w:rPr>
              <w:tab/>
            </w:r>
            <w:r>
              <w:rPr>
                <w:noProof/>
                <w:webHidden/>
              </w:rPr>
              <w:fldChar w:fldCharType="begin"/>
            </w:r>
            <w:r>
              <w:rPr>
                <w:noProof/>
                <w:webHidden/>
              </w:rPr>
              <w:instrText xml:space="preserve"> PAGEREF _Toc181275425 \h </w:instrText>
            </w:r>
            <w:r>
              <w:rPr>
                <w:noProof/>
                <w:webHidden/>
              </w:rPr>
            </w:r>
            <w:r>
              <w:rPr>
                <w:noProof/>
                <w:webHidden/>
              </w:rPr>
              <w:fldChar w:fldCharType="separate"/>
            </w:r>
            <w:r>
              <w:rPr>
                <w:noProof/>
                <w:webHidden/>
              </w:rPr>
              <w:t>39</w:t>
            </w:r>
            <w:r>
              <w:rPr>
                <w:noProof/>
                <w:webHidden/>
              </w:rPr>
              <w:fldChar w:fldCharType="end"/>
            </w:r>
          </w:hyperlink>
        </w:p>
        <w:p w14:paraId="21EA4080" w14:textId="771585CF"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6" w:history="1">
            <w:r w:rsidRPr="00B53A3A">
              <w:rPr>
                <w:rStyle w:val="Hyperlink"/>
                <w:noProof/>
              </w:rPr>
              <w:t>3.3 Testing UI-Driven Process (Service Requests)</w:t>
            </w:r>
            <w:r>
              <w:rPr>
                <w:noProof/>
                <w:webHidden/>
              </w:rPr>
              <w:tab/>
            </w:r>
            <w:r>
              <w:rPr>
                <w:noProof/>
                <w:webHidden/>
              </w:rPr>
              <w:fldChar w:fldCharType="begin"/>
            </w:r>
            <w:r>
              <w:rPr>
                <w:noProof/>
                <w:webHidden/>
              </w:rPr>
              <w:instrText xml:space="preserve"> PAGEREF _Toc181275426 \h </w:instrText>
            </w:r>
            <w:r>
              <w:rPr>
                <w:noProof/>
                <w:webHidden/>
              </w:rPr>
            </w:r>
            <w:r>
              <w:rPr>
                <w:noProof/>
                <w:webHidden/>
              </w:rPr>
              <w:fldChar w:fldCharType="separate"/>
            </w:r>
            <w:r>
              <w:rPr>
                <w:noProof/>
                <w:webHidden/>
              </w:rPr>
              <w:t>39</w:t>
            </w:r>
            <w:r>
              <w:rPr>
                <w:noProof/>
                <w:webHidden/>
              </w:rPr>
              <w:fldChar w:fldCharType="end"/>
            </w:r>
          </w:hyperlink>
        </w:p>
        <w:p w14:paraId="32B93276" w14:textId="72FE9F66"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7" w:history="1">
            <w:r w:rsidRPr="00B53A3A">
              <w:rPr>
                <w:rStyle w:val="Hyperlink"/>
                <w:noProof/>
              </w:rPr>
              <w:t>3.4 Testing Process-Driven UI (Process Dashboard)</w:t>
            </w:r>
            <w:r>
              <w:rPr>
                <w:noProof/>
                <w:webHidden/>
              </w:rPr>
              <w:tab/>
            </w:r>
            <w:r>
              <w:rPr>
                <w:noProof/>
                <w:webHidden/>
              </w:rPr>
              <w:fldChar w:fldCharType="begin"/>
            </w:r>
            <w:r>
              <w:rPr>
                <w:noProof/>
                <w:webHidden/>
              </w:rPr>
              <w:instrText xml:space="preserve"> PAGEREF _Toc181275427 \h </w:instrText>
            </w:r>
            <w:r>
              <w:rPr>
                <w:noProof/>
                <w:webHidden/>
              </w:rPr>
            </w:r>
            <w:r>
              <w:rPr>
                <w:noProof/>
                <w:webHidden/>
              </w:rPr>
              <w:fldChar w:fldCharType="separate"/>
            </w:r>
            <w:r>
              <w:rPr>
                <w:noProof/>
                <w:webHidden/>
              </w:rPr>
              <w:t>40</w:t>
            </w:r>
            <w:r>
              <w:rPr>
                <w:noProof/>
                <w:webHidden/>
              </w:rPr>
              <w:fldChar w:fldCharType="end"/>
            </w:r>
          </w:hyperlink>
        </w:p>
        <w:p w14:paraId="05D1A90B" w14:textId="0269EE29" w:rsidR="00521943" w:rsidRDefault="0052194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28" w:history="1">
            <w:r w:rsidRPr="00B53A3A">
              <w:rPr>
                <w:rStyle w:val="Hyperlink"/>
                <w:noProof/>
              </w:rPr>
              <w:t>4 Appendix A: Renaming Web App Title</w:t>
            </w:r>
            <w:r>
              <w:rPr>
                <w:noProof/>
                <w:webHidden/>
              </w:rPr>
              <w:tab/>
            </w:r>
            <w:r>
              <w:rPr>
                <w:noProof/>
                <w:webHidden/>
              </w:rPr>
              <w:fldChar w:fldCharType="begin"/>
            </w:r>
            <w:r>
              <w:rPr>
                <w:noProof/>
                <w:webHidden/>
              </w:rPr>
              <w:instrText xml:space="preserve"> PAGEREF _Toc181275428 \h </w:instrText>
            </w:r>
            <w:r>
              <w:rPr>
                <w:noProof/>
                <w:webHidden/>
              </w:rPr>
            </w:r>
            <w:r>
              <w:rPr>
                <w:noProof/>
                <w:webHidden/>
              </w:rPr>
              <w:fldChar w:fldCharType="separate"/>
            </w:r>
            <w:r>
              <w:rPr>
                <w:noProof/>
                <w:webHidden/>
              </w:rPr>
              <w:t>42</w:t>
            </w:r>
            <w:r>
              <w:rPr>
                <w:noProof/>
                <w:webHidden/>
              </w:rPr>
              <w:fldChar w:fldCharType="end"/>
            </w:r>
          </w:hyperlink>
        </w:p>
        <w:p w14:paraId="574ECC1C" w14:textId="0C8B0066" w:rsidR="00521943" w:rsidRDefault="0052194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29" w:history="1">
            <w:r w:rsidRPr="00B53A3A">
              <w:rPr>
                <w:rStyle w:val="Hyperlink"/>
                <w:noProof/>
              </w:rPr>
              <w:t>5 Appendix B: Issues with Self Signed Certificates</w:t>
            </w:r>
            <w:r>
              <w:rPr>
                <w:noProof/>
                <w:webHidden/>
              </w:rPr>
              <w:tab/>
            </w:r>
            <w:r>
              <w:rPr>
                <w:noProof/>
                <w:webHidden/>
              </w:rPr>
              <w:fldChar w:fldCharType="begin"/>
            </w:r>
            <w:r>
              <w:rPr>
                <w:noProof/>
                <w:webHidden/>
              </w:rPr>
              <w:instrText xml:space="preserve"> PAGEREF _Toc181275429 \h </w:instrText>
            </w:r>
            <w:r>
              <w:rPr>
                <w:noProof/>
                <w:webHidden/>
              </w:rPr>
            </w:r>
            <w:r>
              <w:rPr>
                <w:noProof/>
                <w:webHidden/>
              </w:rPr>
              <w:fldChar w:fldCharType="separate"/>
            </w:r>
            <w:r>
              <w:rPr>
                <w:noProof/>
                <w:webHidden/>
              </w:rPr>
              <w:t>43</w:t>
            </w:r>
            <w:r>
              <w:rPr>
                <w:noProof/>
                <w:webHidden/>
              </w:rPr>
              <w:fldChar w:fldCharType="end"/>
            </w:r>
          </w:hyperlink>
        </w:p>
        <w:p w14:paraId="04F92218" w14:textId="616EDE88" w:rsidR="00521943" w:rsidRDefault="0052194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30" w:history="1">
            <w:r w:rsidRPr="00B53A3A">
              <w:rPr>
                <w:rStyle w:val="Hyperlink"/>
                <w:noProof/>
              </w:rPr>
              <w:t>6 Appendix C: Load Balancer Configurations</w:t>
            </w:r>
            <w:r>
              <w:rPr>
                <w:noProof/>
                <w:webHidden/>
              </w:rPr>
              <w:tab/>
            </w:r>
            <w:r>
              <w:rPr>
                <w:noProof/>
                <w:webHidden/>
              </w:rPr>
              <w:fldChar w:fldCharType="begin"/>
            </w:r>
            <w:r>
              <w:rPr>
                <w:noProof/>
                <w:webHidden/>
              </w:rPr>
              <w:instrText xml:space="preserve"> PAGEREF _Toc181275430 \h </w:instrText>
            </w:r>
            <w:r>
              <w:rPr>
                <w:noProof/>
                <w:webHidden/>
              </w:rPr>
            </w:r>
            <w:r>
              <w:rPr>
                <w:noProof/>
                <w:webHidden/>
              </w:rPr>
              <w:fldChar w:fldCharType="separate"/>
            </w:r>
            <w:r>
              <w:rPr>
                <w:noProof/>
                <w:webHidden/>
              </w:rPr>
              <w:t>44</w:t>
            </w:r>
            <w:r>
              <w:rPr>
                <w:noProof/>
                <w:webHidden/>
              </w:rPr>
              <w:fldChar w:fldCharType="end"/>
            </w:r>
          </w:hyperlink>
        </w:p>
        <w:p w14:paraId="649DB6FA" w14:textId="49AAFBC2"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31" w:history="1">
            <w:r w:rsidRPr="00B53A3A">
              <w:rPr>
                <w:rStyle w:val="Hyperlink"/>
                <w:noProof/>
              </w:rPr>
              <w:t>6.1 Single-Portal Setup</w:t>
            </w:r>
            <w:r>
              <w:rPr>
                <w:noProof/>
                <w:webHidden/>
              </w:rPr>
              <w:tab/>
            </w:r>
            <w:r>
              <w:rPr>
                <w:noProof/>
                <w:webHidden/>
              </w:rPr>
              <w:fldChar w:fldCharType="begin"/>
            </w:r>
            <w:r>
              <w:rPr>
                <w:noProof/>
                <w:webHidden/>
              </w:rPr>
              <w:instrText xml:space="preserve"> PAGEREF _Toc181275431 \h </w:instrText>
            </w:r>
            <w:r>
              <w:rPr>
                <w:noProof/>
                <w:webHidden/>
              </w:rPr>
            </w:r>
            <w:r>
              <w:rPr>
                <w:noProof/>
                <w:webHidden/>
              </w:rPr>
              <w:fldChar w:fldCharType="separate"/>
            </w:r>
            <w:r>
              <w:rPr>
                <w:noProof/>
                <w:webHidden/>
              </w:rPr>
              <w:t>44</w:t>
            </w:r>
            <w:r>
              <w:rPr>
                <w:noProof/>
                <w:webHidden/>
              </w:rPr>
              <w:fldChar w:fldCharType="end"/>
            </w:r>
          </w:hyperlink>
        </w:p>
        <w:p w14:paraId="118180DF" w14:textId="71B65DE5" w:rsidR="00521943" w:rsidRDefault="0052194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32" w:history="1">
            <w:r w:rsidRPr="00B53A3A">
              <w:rPr>
                <w:rStyle w:val="Hyperlink"/>
                <w:noProof/>
              </w:rPr>
              <w:t>6.2 Multi-Portal Setup</w:t>
            </w:r>
            <w:r>
              <w:rPr>
                <w:noProof/>
                <w:webHidden/>
              </w:rPr>
              <w:tab/>
            </w:r>
            <w:r>
              <w:rPr>
                <w:noProof/>
                <w:webHidden/>
              </w:rPr>
              <w:fldChar w:fldCharType="begin"/>
            </w:r>
            <w:r>
              <w:rPr>
                <w:noProof/>
                <w:webHidden/>
              </w:rPr>
              <w:instrText xml:space="preserve"> PAGEREF _Toc181275432 \h </w:instrText>
            </w:r>
            <w:r>
              <w:rPr>
                <w:noProof/>
                <w:webHidden/>
              </w:rPr>
            </w:r>
            <w:r>
              <w:rPr>
                <w:noProof/>
                <w:webHidden/>
              </w:rPr>
              <w:fldChar w:fldCharType="separate"/>
            </w:r>
            <w:r>
              <w:rPr>
                <w:noProof/>
                <w:webHidden/>
              </w:rPr>
              <w:t>46</w:t>
            </w:r>
            <w:r>
              <w:rPr>
                <w:noProof/>
                <w:webHidden/>
              </w:rPr>
              <w:fldChar w:fldCharType="end"/>
            </w:r>
          </w:hyperlink>
        </w:p>
        <w:p w14:paraId="42EAD75C" w14:textId="30399BA4" w:rsidR="00FA4596" w:rsidRDefault="006A2BEB">
          <w:r>
            <w:fldChar w:fldCharType="end"/>
          </w:r>
        </w:p>
      </w:sdtContent>
    </w:sdt>
    <w:p w14:paraId="4654B6B1" w14:textId="77777777" w:rsidR="002E2DFF" w:rsidRDefault="002E2DFF" w:rsidP="002E2DFF">
      <w:bookmarkStart w:id="2" w:name="_Toc131666169"/>
      <w:r>
        <w:br w:type="page"/>
      </w:r>
    </w:p>
    <w:p w14:paraId="3AF18F13" w14:textId="77777777" w:rsidR="004406BF" w:rsidRPr="004406BF" w:rsidRDefault="004406BF" w:rsidP="00BA1453">
      <w:pPr>
        <w:pStyle w:val="TOCHeading"/>
      </w:pPr>
      <w:r w:rsidRPr="004406BF">
        <w:lastRenderedPageBreak/>
        <w:t>About this Document</w:t>
      </w:r>
      <w:bookmarkEnd w:id="2"/>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3" w:name="_Toc103051766"/>
      <w:bookmarkStart w:id="4" w:name="_Toc104202349"/>
      <w:bookmarkStart w:id="5" w:name="_Toc123638453"/>
      <w:bookmarkStart w:id="6" w:name="_Toc131666170"/>
      <w:r w:rsidRPr="004406BF">
        <w:t>Audience</w:t>
      </w:r>
      <w:bookmarkEnd w:id="3"/>
      <w:bookmarkEnd w:id="4"/>
      <w:bookmarkEnd w:id="5"/>
      <w:bookmarkEnd w:id="6"/>
    </w:p>
    <w:p w14:paraId="387BA021" w14:textId="3CE8F3BD" w:rsidR="004406BF" w:rsidRPr="004406BF" w:rsidRDefault="00AA2967" w:rsidP="00FB6695">
      <w:bookmarkStart w:id="7" w:name="_Toc103051767"/>
      <w:bookmarkStart w:id="8"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9" w:name="_Toc123638454"/>
      <w:bookmarkStart w:id="10" w:name="_Toc131666171"/>
      <w:r w:rsidRPr="004406BF">
        <w:t>Related Material</w:t>
      </w:r>
      <w:bookmarkEnd w:id="7"/>
      <w:bookmarkEnd w:id="8"/>
      <w:bookmarkEnd w:id="9"/>
      <w:bookmarkEnd w:id="10"/>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rsidRPr="00836F5A"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Pr="001968ED" w:rsidRDefault="007D4DCB" w:rsidP="00700EF6">
            <w:pPr>
              <w:rPr>
                <w:lang w:val="fr-FR"/>
              </w:rPr>
            </w:pPr>
            <w:r w:rsidRPr="001968ED">
              <w:rPr>
                <w:lang w:val="fr-FR"/>
              </w:rPr>
              <w:t>CORTEX 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Pr="001968ED" w:rsidRDefault="00973F0F" w:rsidP="007F1BC6">
            <w:pPr>
              <w:rPr>
                <w:lang w:val="fr-FR"/>
              </w:rPr>
            </w:pPr>
            <w:proofErr w:type="spellStart"/>
            <w:r w:rsidRPr="001968ED">
              <w:rPr>
                <w:lang w:val="fr-FR"/>
              </w:rPr>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proofErr w:type="spellStart"/>
            <w:proofErr w:type="gramStart"/>
            <w:r w:rsidRPr="00DB4DC3">
              <w:t>Process.Management.Extension.studiopkg</w:t>
            </w:r>
            <w:proofErr w:type="spellEnd"/>
            <w:proofErr w:type="gramEnd"/>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Abbreviations used in this Document</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81275404"/>
      <w:bookmarkStart w:id="16" w:name="_Hlk142920278"/>
      <w:bookmarkEnd w:id="1"/>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7" w:name="_Toc130996329"/>
      <w:bookmarkStart w:id="18" w:name="_Toc142058381"/>
      <w:bookmarkStart w:id="19" w:name="_Toc181275405"/>
      <w:proofErr w:type="spellStart"/>
      <w:r w:rsidRPr="009B77D4">
        <w:t>AppGyver</w:t>
      </w:r>
      <w:proofErr w:type="spellEnd"/>
      <w:r w:rsidRPr="009B77D4">
        <w:t xml:space="preserve"> Overview</w:t>
      </w:r>
      <w:bookmarkEnd w:id="17"/>
      <w:bookmarkEnd w:id="18"/>
      <w:bookmarkEnd w:id="19"/>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0" w:name="_Toc130996330"/>
      <w:r>
        <w:br w:type="page"/>
      </w:r>
    </w:p>
    <w:p w14:paraId="1AB88E82" w14:textId="77777777" w:rsidR="00102EFB" w:rsidRPr="008C5EF6" w:rsidRDefault="00102EFB" w:rsidP="00BA1453">
      <w:pPr>
        <w:pStyle w:val="Heading2"/>
      </w:pPr>
      <w:bookmarkStart w:id="21" w:name="_Toc142058382"/>
      <w:bookmarkStart w:id="22" w:name="_Toc181275406"/>
      <w:r w:rsidRPr="008C5EF6">
        <w:lastRenderedPageBreak/>
        <w:t>High-Level Architecture</w:t>
      </w:r>
      <w:bookmarkEnd w:id="20"/>
      <w:bookmarkEnd w:id="21"/>
      <w:bookmarkEnd w:id="22"/>
    </w:p>
    <w:p w14:paraId="353FD6C3" w14:textId="77777777" w:rsidR="00102EFB" w:rsidRPr="008C5EF6" w:rsidRDefault="00102EFB" w:rsidP="00102EFB">
      <w:pPr>
        <w:pStyle w:val="Heading3"/>
      </w:pPr>
      <w:bookmarkStart w:id="23" w:name="_Toc130888560"/>
      <w:bookmarkStart w:id="24" w:name="_Toc130996331"/>
      <w:r w:rsidRPr="008C5EF6">
        <w:t>Single Node</w:t>
      </w:r>
      <w:bookmarkEnd w:id="23"/>
      <w:bookmarkEnd w:id="24"/>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5" w:name="_Toc130888561"/>
      <w:bookmarkStart w:id="26" w:name="_Toc130996332"/>
      <w:r w:rsidRPr="008C5EF6">
        <w:lastRenderedPageBreak/>
        <w:t>Multi Node</w:t>
      </w:r>
      <w:bookmarkEnd w:id="25"/>
      <w:bookmarkEnd w:id="26"/>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0"/>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1"/>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7" w:name="_Toc130996333"/>
      <w:bookmarkStart w:id="28" w:name="_Toc142058383"/>
      <w:bookmarkStart w:id="29" w:name="_Toc181275407"/>
      <w:r w:rsidRPr="00BE2225">
        <w:lastRenderedPageBreak/>
        <w:t>Setup and Deployment</w:t>
      </w:r>
      <w:bookmarkEnd w:id="27"/>
      <w:bookmarkEnd w:id="28"/>
      <w:bookmarkEnd w:id="29"/>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0" w:name="_Toc142058384"/>
      <w:bookmarkStart w:id="31" w:name="_Toc181275408"/>
      <w:r>
        <w:t>Pre-Requisites</w:t>
      </w:r>
      <w:bookmarkEnd w:id="30"/>
      <w:bookmarkEnd w:id="31"/>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0E86DF2C"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w:t>
            </w:r>
            <w:r w:rsidR="002124AD">
              <w:rPr>
                <w:rFonts w:eastAsiaTheme="minorHAnsi"/>
                <w:lang w:eastAsia="en-US"/>
              </w:rPr>
              <w:t>s</w:t>
            </w:r>
            <w:r>
              <w:rPr>
                <w:rFonts w:eastAsiaTheme="minorHAnsi"/>
                <w:lang w:eastAsia="en-US"/>
              </w:rPr>
              <w:t xml:space="preserve"> CORTEX 202</w:t>
            </w:r>
            <w:r w:rsidR="002124AD">
              <w:rPr>
                <w:rFonts w:eastAsiaTheme="minorHAnsi"/>
                <w:lang w:eastAsia="en-US"/>
              </w:rPr>
              <w:t>4</w:t>
            </w:r>
            <w:r>
              <w:rPr>
                <w:rFonts w:eastAsiaTheme="minorHAnsi"/>
                <w:lang w:eastAsia="en-US"/>
              </w:rPr>
              <w:t>.</w:t>
            </w:r>
            <w:r w:rsidR="002124AD">
              <w:rPr>
                <w:rFonts w:eastAsiaTheme="minorHAnsi"/>
                <w:lang w:eastAsia="en-US"/>
              </w:rPr>
              <w:t>9</w:t>
            </w:r>
            <w:r>
              <w:rPr>
                <w:rFonts w:eastAsiaTheme="minorHAnsi"/>
                <w:lang w:eastAsia="en-US"/>
              </w:rPr>
              <w:t xml:space="preserve">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15E64AC6"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2" w:name="_Toc130996334"/>
      <w:bookmarkStart w:id="33" w:name="_Toc142058385"/>
      <w:bookmarkStart w:id="34" w:name="_Toc181275409"/>
      <w:r w:rsidRPr="00BE2225">
        <w:t>Deployment Package Preparation</w:t>
      </w:r>
      <w:bookmarkEnd w:id="32"/>
      <w:bookmarkEnd w:id="33"/>
      <w:bookmarkEnd w:id="34"/>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4E21F256"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521943">
        <w:rPr>
          <w:rStyle w:val="ui-provider"/>
        </w:rPr>
        <w:t>2024.9</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5" w:name="_Toc130996335"/>
      <w:bookmarkStart w:id="36" w:name="_Toc142058386"/>
      <w:bookmarkStart w:id="37" w:name="_Toc181275410"/>
      <w:proofErr w:type="spellStart"/>
      <w:r w:rsidRPr="00BE2225">
        <w:t>AppGyver</w:t>
      </w:r>
      <w:proofErr w:type="spellEnd"/>
      <w:r w:rsidRPr="00BE2225">
        <w:t xml:space="preserve"> Account Setup</w:t>
      </w:r>
      <w:bookmarkEnd w:id="35"/>
      <w:bookmarkEnd w:id="36"/>
      <w:bookmarkEnd w:id="37"/>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667869C0" w14:textId="77777777" w:rsidR="00836F5A"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w:t>
      </w:r>
    </w:p>
    <w:p w14:paraId="6D80DC23" w14:textId="6138E69D" w:rsidR="00836F5A" w:rsidRDefault="00836F5A" w:rsidP="00836F5A">
      <w:pPr>
        <w:pStyle w:val="ListParagraph"/>
      </w:pPr>
      <w:hyperlink r:id="rId23" w:history="1">
        <w:r w:rsidRPr="00941818">
          <w:rPr>
            <w:rStyle w:val="Hyperlink"/>
          </w:rPr>
          <w:t>https://agcommunity.design-time.eu10.apps.build.cloud.sa</w:t>
        </w:r>
        <w:r w:rsidRPr="00941818">
          <w:rPr>
            <w:rStyle w:val="Hyperlink"/>
          </w:rPr>
          <w:t>p/</w:t>
        </w:r>
      </w:hyperlink>
      <w:r>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8" w:name="_Toc130996336"/>
      <w:bookmarkStart w:id="39" w:name="_Toc142058387"/>
      <w:bookmarkStart w:id="40" w:name="_Toc181275411"/>
      <w:r w:rsidRPr="00BC50B9">
        <w:lastRenderedPageBreak/>
        <w:t>App Variables Setup</w:t>
      </w:r>
      <w:bookmarkEnd w:id="38"/>
      <w:bookmarkEnd w:id="39"/>
      <w:bookmarkEnd w:id="40"/>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This is contained within the CORTEX Interaction Portal subfolder</w:t>
      </w:r>
    </w:p>
    <w:p w14:paraId="09782365" w14:textId="5C22ACB0"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521943">
          <w:t>2024.9</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6"/>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FC3850">
          <w:headerReference w:type="default" r:id="rId27"/>
          <w:footerReference w:type="default" r:id="rId28"/>
          <w:pgSz w:w="11906" w:h="16838"/>
          <w:pgMar w:top="1797" w:right="1800" w:bottom="1440" w:left="1800" w:header="567" w:footer="567"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r>
        <w:t>Note that any elements not mentioned in the table below should be kept with their existing values.</w:t>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2D061A" w:rsidRPr="00BC50B9" w14:paraId="4B8DEA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81F3A2" w14:textId="75B45D63" w:rsidR="002D061A" w:rsidRPr="00700F10" w:rsidRDefault="002D061A" w:rsidP="00102EFB">
            <w:pPr>
              <w:rPr>
                <w:sz w:val="18"/>
                <w:szCs w:val="18"/>
              </w:rPr>
            </w:pPr>
            <w:proofErr w:type="spellStart"/>
            <w:r>
              <w:rPr>
                <w:sz w:val="18"/>
                <w:szCs w:val="18"/>
              </w:rPr>
              <w:t>ApplicationName</w:t>
            </w:r>
            <w:proofErr w:type="spellEnd"/>
          </w:p>
        </w:tc>
        <w:tc>
          <w:tcPr>
            <w:tcW w:w="3544" w:type="dxa"/>
          </w:tcPr>
          <w:p w14:paraId="69FB3E33" w14:textId="77777777" w:rsidR="002D061A"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Name of the application, used to separate out any configuration and session related information.</w:t>
            </w:r>
          </w:p>
          <w:p w14:paraId="748076D5" w14:textId="77777777" w:rsidR="00044A91"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p>
          <w:p w14:paraId="4F6C9373" w14:textId="218CDC4A" w:rsidR="00044A91" w:rsidRPr="00700F10"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is also referenced in the deployment script later.</w:t>
            </w:r>
          </w:p>
        </w:tc>
        <w:tc>
          <w:tcPr>
            <w:tcW w:w="3827" w:type="dxa"/>
          </w:tcPr>
          <w:p w14:paraId="13617786" w14:textId="5D252384" w:rsidR="002D061A" w:rsidRPr="00700F10" w:rsidRDefault="00184FF6"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can be left blank, but if co-hosting multiple instances of CORTEX Interaction Portal, or 3</w:t>
            </w:r>
            <w:r w:rsidRPr="00184FF6">
              <w:rPr>
                <w:sz w:val="18"/>
                <w:szCs w:val="18"/>
                <w:vertAlign w:val="superscript"/>
              </w:rPr>
              <w:t>rd</w:t>
            </w:r>
            <w:r>
              <w:rPr>
                <w:sz w:val="18"/>
                <w:szCs w:val="18"/>
              </w:rPr>
              <w:t xml:space="preserve"> party applications which will use the User Access Management Module, it should be provided with </w:t>
            </w:r>
            <w:r w:rsidR="00044A91">
              <w:rPr>
                <w:sz w:val="18"/>
                <w:szCs w:val="18"/>
              </w:rPr>
              <w:t>a value</w:t>
            </w:r>
          </w:p>
        </w:tc>
        <w:tc>
          <w:tcPr>
            <w:tcW w:w="3685" w:type="dxa"/>
          </w:tcPr>
          <w:p w14:paraId="1D3313DE" w14:textId="72C74DFE" w:rsidR="002D061A" w:rsidRPr="00700F10" w:rsidRDefault="00C54229"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myApp1</w:t>
            </w:r>
          </w:p>
        </w:tc>
      </w:tr>
      <w:tr w:rsidR="00102EFB" w:rsidRPr="00BC50B9" w14:paraId="4D2A2BC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 xml:space="preserve">Authentication, </w:t>
            </w:r>
            <w:r w:rsidRPr="00700F10">
              <w:rPr>
                <w:sz w:val="18"/>
                <w:szCs w:val="18"/>
              </w:rPr>
              <w:lastRenderedPageBreak/>
              <w:t>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lastRenderedPageBreak/>
              <w:t>dXNlcm5hbWU6cGFzc3dvcmQ=</w:t>
            </w:r>
          </w:p>
        </w:tc>
      </w:tr>
      <w:tr w:rsidR="00102EFB" w:rsidRPr="00BC50B9" w14:paraId="5ABF4B8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t>TableBreakpoint</w:t>
            </w:r>
            <w:proofErr w:type="spellEnd"/>
          </w:p>
        </w:tc>
        <w:tc>
          <w:tcPr>
            <w:tcW w:w="3544" w:type="dxa"/>
          </w:tcPr>
          <w:p w14:paraId="7C6948A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102EFB" w:rsidRPr="00BC50B9" w14:paraId="2A3EF9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100000" w:firstRow="0" w:lastRow="0" w:firstColumn="0" w:lastColumn="0" w:oddVBand="0" w:evenVBand="0" w:oddHBand="1" w:evenHBand="0"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924FF9">
          <w:headerReference w:type="default" r:id="rId29"/>
          <w:footerReference w:type="default" r:id="rId30"/>
          <w:headerReference w:type="first" r:id="rId31"/>
          <w:footerReference w:type="first" r:id="rId32"/>
          <w:pgSz w:w="16838" w:h="11906" w:orient="landscape"/>
          <w:pgMar w:top="1440" w:right="1440" w:bottom="1440" w:left="1440" w:header="567" w:footer="567" w:gutter="0"/>
          <w:cols w:space="708"/>
          <w:titlePg/>
          <w:docGrid w:linePitch="435"/>
        </w:sectPr>
      </w:pPr>
    </w:p>
    <w:p w14:paraId="3D8FE880" w14:textId="77777777" w:rsidR="00102EFB" w:rsidRPr="006275F5" w:rsidRDefault="00102EFB" w:rsidP="00BA1453">
      <w:pPr>
        <w:pStyle w:val="Heading2"/>
      </w:pPr>
      <w:bookmarkStart w:id="41" w:name="_Toc130996337"/>
      <w:bookmarkStart w:id="42" w:name="_Toc142058388"/>
      <w:bookmarkStart w:id="43" w:name="_Toc181275412"/>
      <w:r w:rsidRPr="006275F5">
        <w:lastRenderedPageBreak/>
        <w:t>Theme Variables</w:t>
      </w:r>
      <w:bookmarkEnd w:id="41"/>
      <w:bookmarkEnd w:id="42"/>
      <w:bookmarkEnd w:id="43"/>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3"/>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4" w:name="_Toc130996338"/>
      <w:bookmarkStart w:id="45" w:name="_Toc142058389"/>
      <w:bookmarkStart w:id="46" w:name="_Toc181275413"/>
      <w:r w:rsidRPr="00F90481">
        <w:t xml:space="preserve">Import </w:t>
      </w:r>
      <w:r>
        <w:t>CORTEX</w:t>
      </w:r>
      <w:r w:rsidRPr="00F90481">
        <w:t xml:space="preserve"> Flows</w:t>
      </w:r>
      <w:bookmarkEnd w:id="44"/>
      <w:bookmarkEnd w:id="45"/>
      <w:bookmarkEnd w:id="46"/>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3B651745" w:rsidR="00102EFB" w:rsidRDefault="00102EFB" w:rsidP="00EC3FBC">
      <w:pPr>
        <w:pStyle w:val="ListParagraph"/>
        <w:numPr>
          <w:ilvl w:val="0"/>
          <w:numId w:val="109"/>
        </w:numPr>
      </w:pPr>
      <w:r w:rsidRPr="00F90481">
        <w:t xml:space="preserve">In </w:t>
      </w:r>
      <w:r>
        <w:t xml:space="preserve">CORTEX </w:t>
      </w:r>
      <w:r w:rsidRPr="00F90481">
        <w:t>Gateway, click</w:t>
      </w:r>
      <w:r w:rsidR="00193E1F">
        <w:t xml:space="preserve"> ‘Admin’</w:t>
      </w:r>
      <w:r w:rsidRPr="00F90481">
        <w:t>,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7BD01335" w:rsidR="00102EFB" w:rsidRPr="00F90481" w:rsidRDefault="00102EFB" w:rsidP="00102EFB">
      <w:pPr>
        <w:pStyle w:val="WeAreCORTEXEmphasis"/>
      </w:pPr>
      <w:r w:rsidRPr="00F90481">
        <w:t>Once the flows are imported, they should be available from the</w:t>
      </w:r>
      <w:r w:rsidR="00193E1F">
        <w:t xml:space="preserve"> ‘Dev’</w:t>
      </w:r>
      <w:r w:rsidRPr="00F90481">
        <w:t xml:space="preserve">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7" w:name="_Toc130996339"/>
      <w:bookmarkStart w:id="48" w:name="_Toc142058390"/>
      <w:bookmarkStart w:id="49" w:name="_Toc181275414"/>
      <w:r w:rsidRPr="00C675D2">
        <w:lastRenderedPageBreak/>
        <w:t>Config Flow Configuration</w:t>
      </w:r>
      <w:bookmarkEnd w:id="47"/>
      <w:bookmarkEnd w:id="48"/>
      <w:bookmarkEnd w:id="49"/>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65D6E065" w:rsidR="00102EFB" w:rsidRPr="00C675D2" w:rsidRDefault="00102EFB" w:rsidP="00102EFB">
      <w:pPr>
        <w:pStyle w:val="ListParagraph"/>
        <w:numPr>
          <w:ilvl w:val="0"/>
          <w:numId w:val="111"/>
        </w:numPr>
      </w:pPr>
      <w:r w:rsidRPr="00C675D2">
        <w:t xml:space="preserve">This flow contains </w:t>
      </w:r>
      <w:r w:rsidR="00E1075F">
        <w:t>a</w:t>
      </w:r>
      <w:r w:rsidRPr="00C675D2">
        <w:t xml:space="preserve"> Set Variable block </w:t>
      </w:r>
      <w:r w:rsidR="00E1075F">
        <w:t xml:space="preserve">called ‘Set Config’ </w:t>
      </w:r>
      <w:r w:rsidRPr="00C675D2">
        <w:t>which must be edited accordingly:</w:t>
      </w:r>
    </w:p>
    <w:p w14:paraId="267CBCFA" w14:textId="404C42F0" w:rsidR="00102EFB" w:rsidRPr="00C675D2" w:rsidRDefault="004840B5" w:rsidP="00102EFB">
      <w:r w:rsidRPr="004840B5">
        <w:rPr>
          <w:noProof/>
        </w:rPr>
        <w:drawing>
          <wp:inline distT="0" distB="0" distL="0" distR="0" wp14:anchorId="48B0C4A8" wp14:editId="39F1B762">
            <wp:extent cx="5731510" cy="4350385"/>
            <wp:effectExtent l="0" t="0" r="2540" b="0"/>
            <wp:docPr id="156809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1196" name="Picture 1" descr="A screenshot of a computer&#10;&#10;Description automatically generated"/>
                    <pic:cNvPicPr/>
                  </pic:nvPicPr>
                  <pic:blipFill>
                    <a:blip r:embed="rId35"/>
                    <a:stretch>
                      <a:fillRect/>
                    </a:stretch>
                  </pic:blipFill>
                  <pic:spPr>
                    <a:xfrm>
                      <a:off x="0" y="0"/>
                      <a:ext cx="5731510" cy="4350385"/>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lastRenderedPageBreak/>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lastRenderedPageBreak/>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0313E6F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08004E">
              <w:t>"cortexApp1.myDomain.com"</w:t>
            </w:r>
          </w:p>
          <w:p w14:paraId="193D5BC0" w14:textId="6A00F523" w:rsidR="00A85140" w:rsidRPr="0008004E" w:rsidRDefault="00A85140" w:rsidP="00102EFB">
            <w:pPr>
              <w:cnfStyle w:val="000000010000" w:firstRow="0" w:lastRow="0" w:firstColumn="0" w:lastColumn="0" w:oddVBand="0" w:evenVBand="0" w:oddHBand="0" w:evenHBand="1" w:firstRowFirstColumn="0" w:firstRowLastColumn="0" w:lastRowFirstColumn="0" w:lastRowLastColumn="0"/>
            </w:pPr>
            <w:r w:rsidRPr="0008004E">
              <w:t>"</w:t>
            </w:r>
            <w:r>
              <w:t>localhost</w:t>
            </w:r>
            <w:r w:rsidRPr="0008004E">
              <w:t>"</w:t>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lastRenderedPageBreak/>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Edit the final Set Variable block, as directed by the note on the workspace</w:t>
      </w:r>
    </w:p>
    <w:p w14:paraId="68E747ED" w14:textId="0CAD6F36" w:rsidR="00102EFB" w:rsidRPr="00C675D2" w:rsidRDefault="00291D24" w:rsidP="00093625">
      <w:pPr>
        <w:jc w:val="center"/>
      </w:pPr>
      <w:r w:rsidRPr="00291D24">
        <w:rPr>
          <w:noProof/>
        </w:rPr>
        <w:drawing>
          <wp:inline distT="0" distB="0" distL="0" distR="0" wp14:anchorId="749017DF" wp14:editId="647E9C00">
            <wp:extent cx="2737141" cy="3952875"/>
            <wp:effectExtent l="0" t="0" r="6350" b="0"/>
            <wp:docPr id="1020047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7988" name="Picture 1" descr="A screenshot of a computer screen&#10;&#10;Description automatically generated"/>
                    <pic:cNvPicPr/>
                  </pic:nvPicPr>
                  <pic:blipFill>
                    <a:blip r:embed="rId36"/>
                    <a:stretch>
                      <a:fillRect/>
                    </a:stretch>
                  </pic:blipFill>
                  <pic:spPr>
                    <a:xfrm>
                      <a:off x="0" y="0"/>
                      <a:ext cx="2742089" cy="3960020"/>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2FD6FE5E" w14:textId="3BB5D296" w:rsidR="00102EFB" w:rsidRDefault="00102EFB" w:rsidP="00102EFB">
      <w:pPr>
        <w:pStyle w:val="ListParagraph"/>
        <w:numPr>
          <w:ilvl w:val="1"/>
          <w:numId w:val="113"/>
        </w:numPr>
      </w:pPr>
      <w:r>
        <w:lastRenderedPageBreak/>
        <w:t xml:space="preserve">Save and </w:t>
      </w:r>
      <w:proofErr w:type="gramStart"/>
      <w:r>
        <w:t>Commit</w:t>
      </w:r>
      <w:proofErr w:type="gramEnd"/>
      <w:r>
        <w:t xml:space="preserve"> the flow if changes were made</w:t>
      </w:r>
    </w:p>
    <w:p w14:paraId="65E917B7" w14:textId="77777777" w:rsidR="00102EFB" w:rsidRDefault="00102EFB" w:rsidP="00102EFB">
      <w:pPr>
        <w:rPr>
          <w:rFonts w:asciiTheme="majorHAnsi" w:eastAsiaTheme="majorEastAsia" w:hAnsiTheme="majorHAnsi" w:cstheme="majorBidi"/>
          <w:b/>
          <w:iCs/>
          <w:color w:val="282864"/>
          <w:sz w:val="24"/>
        </w:rPr>
      </w:pPr>
      <w:bookmarkStart w:id="50" w:name="_Toc130996340"/>
      <w:r>
        <w:br w:type="page"/>
      </w:r>
    </w:p>
    <w:p w14:paraId="3A3FB0D5" w14:textId="77777777" w:rsidR="00102EFB" w:rsidRPr="00950A27" w:rsidRDefault="00102EFB" w:rsidP="00555479">
      <w:pPr>
        <w:pStyle w:val="Heading2"/>
      </w:pPr>
      <w:bookmarkStart w:id="51" w:name="_Toc142058391"/>
      <w:bookmarkStart w:id="52" w:name="_Toc181275415"/>
      <w:r w:rsidRPr="00950A27">
        <w:lastRenderedPageBreak/>
        <w:t xml:space="preserve">Publish </w:t>
      </w:r>
      <w:r>
        <w:t xml:space="preserve">CORTEX </w:t>
      </w:r>
      <w:r w:rsidRPr="00950A27">
        <w:t>Flows</w:t>
      </w:r>
      <w:bookmarkEnd w:id="50"/>
      <w:bookmarkEnd w:id="51"/>
      <w:bookmarkEnd w:id="52"/>
    </w:p>
    <w:p w14:paraId="386F9DB1" w14:textId="77777777" w:rsidR="00102EFB" w:rsidRPr="00950A27" w:rsidRDefault="00102EFB" w:rsidP="00102EFB">
      <w:r w:rsidRPr="00950A27">
        <w:t>The flows then need to be added to a package and published to the server.</w:t>
      </w:r>
    </w:p>
    <w:p w14:paraId="2D015FA0" w14:textId="13F3E63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w:t>
      </w:r>
      <w:r w:rsidR="00193E1F">
        <w:t xml:space="preserve"> ‘Admin’</w:t>
      </w:r>
      <w:r w:rsidRPr="00950A27">
        <w:t>,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3" w:name="_Toc142058392"/>
      <w:bookmarkStart w:id="54" w:name="_Toc181275416"/>
      <w:r>
        <w:t>Setup OAuth Published for Flows</w:t>
      </w:r>
      <w:bookmarkEnd w:id="53"/>
      <w:bookmarkEnd w:id="54"/>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59F7C41C" w:rsidR="00102EFB" w:rsidRDefault="00102EFB" w:rsidP="00C507C2">
      <w:pPr>
        <w:pStyle w:val="ListParagraph"/>
        <w:numPr>
          <w:ilvl w:val="0"/>
          <w:numId w:val="116"/>
        </w:numPr>
      </w:pPr>
      <w:r w:rsidRPr="00950A27">
        <w:t xml:space="preserve">In </w:t>
      </w:r>
      <w:r>
        <w:t xml:space="preserve">CORTEX </w:t>
      </w:r>
      <w:r w:rsidRPr="00950A27">
        <w:t>Gateway, click</w:t>
      </w:r>
      <w:r w:rsidR="00193E1F">
        <w:t xml:space="preserve"> ‘Admin’</w:t>
      </w:r>
      <w:r w:rsidRPr="00950A27">
        <w:t>,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5" w:name="_Toc142058393"/>
      <w:bookmarkStart w:id="56" w:name="_Toc181275417"/>
      <w:r>
        <w:lastRenderedPageBreak/>
        <w:t>Initialise Shared Data (Reliable Collections)</w:t>
      </w:r>
      <w:bookmarkEnd w:id="55"/>
      <w:bookmarkEnd w:id="56"/>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0F7160D4" w:rsidR="003025A8" w:rsidRPr="001968ED" w:rsidRDefault="003025A8" w:rsidP="003025A8">
      <w:pPr>
        <w:pStyle w:val="Style1"/>
        <w:rPr>
          <w:lang w:val="fr-FR"/>
        </w:rPr>
      </w:pPr>
      <w:proofErr w:type="gramStart"/>
      <w:r w:rsidRPr="001968ED">
        <w:rPr>
          <w:lang w:val="fr-FR"/>
        </w:rPr>
        <w:t>cd</w:t>
      </w:r>
      <w:proofErr w:type="gramEnd"/>
      <w:r w:rsidRPr="001968ED">
        <w:rPr>
          <w:lang w:val="fr-FR"/>
        </w:rPr>
        <w:t xml:space="preserve"> "C:\Install\</w:t>
      </w:r>
      <w:r w:rsidR="00F7397E" w:rsidRPr="001968ED">
        <w:rPr>
          <w:lang w:val="fr-FR"/>
        </w:rPr>
        <w:t xml:space="preserve">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00F7397E" w:rsidRPr="001968ED">
        <w:rPr>
          <w:lang w:val="fr-FR"/>
        </w:rPr>
        <w:t xml:space="preserve"> - Interaction Portal</w:t>
      </w:r>
      <w:r w:rsidRPr="001968ED">
        <w:rPr>
          <w:lang w:val="fr-FR"/>
        </w:rPr>
        <w:t>\Cortex Interaction Portal"</w:t>
      </w:r>
    </w:p>
    <w:p w14:paraId="5E06A645" w14:textId="3C04ED08" w:rsidR="00102EFB" w:rsidRPr="001968ED" w:rsidRDefault="00102EFB" w:rsidP="00102EFB">
      <w:pPr>
        <w:rPr>
          <w:lang w:val="fr-FR"/>
        </w:rPr>
      </w:pPr>
    </w:p>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542FD4F4" w:rsidR="00102EFB"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r w:rsidR="009A097A" w:rsidRPr="00D2165F">
        <w:t>`</w:t>
      </w:r>
    </w:p>
    <w:p w14:paraId="7D2223E9" w14:textId="6F1D665F" w:rsidR="009A097A" w:rsidRPr="00D2165F" w:rsidRDefault="009A097A" w:rsidP="00BA1453">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lastRenderedPageBreak/>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r w:rsidR="009A097A" w:rsidRPr="00DE49CB" w14:paraId="5DBEC2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A58ACFC" w14:textId="71D0027E" w:rsidR="009A097A" w:rsidRDefault="009A097A" w:rsidP="00102EFB">
            <w:proofErr w:type="spellStart"/>
            <w:r>
              <w:t>ApplicationName</w:t>
            </w:r>
            <w:proofErr w:type="spellEnd"/>
          </w:p>
        </w:tc>
        <w:tc>
          <w:tcPr>
            <w:tcW w:w="2930" w:type="dxa"/>
          </w:tcPr>
          <w:p w14:paraId="56F1023B" w14:textId="05664269" w:rsidR="009A097A" w:rsidRDefault="009A097A" w:rsidP="00102EFB">
            <w:pPr>
              <w:cnfStyle w:val="000000010000" w:firstRow="0" w:lastRow="0" w:firstColumn="0" w:lastColumn="0" w:oddVBand="0" w:evenVBand="0" w:oddHBand="0" w:evenHBand="1" w:firstRowFirstColumn="0" w:firstRowLastColumn="0" w:lastRowFirstColumn="0" w:lastRowLastColumn="0"/>
            </w:pPr>
            <w:r>
              <w:t xml:space="preserve">The optional Application Name used when deploying the application, which should match the Config Variables in </w:t>
            </w:r>
            <w:proofErr w:type="spellStart"/>
            <w:r>
              <w:t>AppGyver</w:t>
            </w:r>
            <w:proofErr w:type="spellEnd"/>
            <w:r w:rsidR="00232F22">
              <w:t xml:space="preserve"> for the instance you are exporting</w:t>
            </w:r>
            <w:r>
              <w:t>.</w:t>
            </w:r>
          </w:p>
        </w:tc>
        <w:tc>
          <w:tcPr>
            <w:tcW w:w="3543" w:type="dxa"/>
          </w:tcPr>
          <w:p w14:paraId="76EF8498" w14:textId="1C3AF2C7" w:rsidR="009A097A" w:rsidRDefault="009A097A" w:rsidP="00102EFB">
            <w:pPr>
              <w:cnfStyle w:val="000000010000" w:firstRow="0" w:lastRow="0" w:firstColumn="0" w:lastColumn="0" w:oddVBand="0" w:evenVBand="0" w:oddHBand="0" w:evenHBand="1" w:firstRowFirstColumn="0" w:firstRowLastColumn="0" w:lastRowFirstColumn="0" w:lastRowLastColumn="0"/>
            </w:pPr>
          </w:p>
        </w:tc>
      </w:tr>
    </w:tbl>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directory</w:t>
      </w:r>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0B2646FB" w:rsidR="00102EFB" w:rsidRPr="001968ED" w:rsidRDefault="00F7397E" w:rsidP="00F7397E">
      <w:pPr>
        <w:pStyle w:val="Style1"/>
        <w:rPr>
          <w:lang w:val="fr-FR"/>
        </w:rPr>
      </w:pPr>
      <w:proofErr w:type="gramStart"/>
      <w:r w:rsidRPr="001968ED">
        <w:rPr>
          <w:lang w:val="fr-FR"/>
        </w:rPr>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Pr="001968ED">
        <w:rPr>
          <w:lang w:val="fr-FR"/>
        </w:rPr>
        <w:t xml:space="preserve"> - Interaction Portal\Cortex Interaction 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lastRenderedPageBreak/>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3117556C" w:rsidR="00102EFB"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r w:rsidR="00232F22" w:rsidRPr="00D2165F">
        <w:t>`</w:t>
      </w:r>
    </w:p>
    <w:p w14:paraId="024F0A46" w14:textId="1D1EDD90" w:rsidR="009A097A" w:rsidRPr="00D2165F" w:rsidRDefault="009A097A" w:rsidP="00194C79">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2A1BEAE5" w14:textId="77777777" w:rsidR="0042557E" w:rsidRDefault="0042557E" w:rsidP="00194C79"/>
    <w:p w14:paraId="2F4F58B3" w14:textId="385C452D" w:rsidR="00102EFB" w:rsidRPr="00D2165F" w:rsidRDefault="00102EFB" w:rsidP="00BA1453">
      <w:pPr>
        <w:pStyle w:val="ListParagraph"/>
        <w:numPr>
          <w:ilvl w:val="0"/>
          <w:numId w:val="120"/>
        </w:numPr>
      </w:pPr>
      <w:r w:rsidRPr="00D2165F">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 xml:space="preserve">Path to the exported JSON for Process </w:t>
            </w:r>
            <w:r>
              <w:lastRenderedPageBreak/>
              <w:t>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C:\Temp\Settings.json</w:t>
            </w:r>
          </w:p>
        </w:tc>
      </w:tr>
      <w:tr w:rsidR="00232F22" w:rsidRPr="00DE49CB" w14:paraId="3EE6665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9ECFCC3" w14:textId="3083A079" w:rsidR="00232F22" w:rsidRPr="005576F2" w:rsidRDefault="00232F22" w:rsidP="00102EFB">
            <w:proofErr w:type="spellStart"/>
            <w:r>
              <w:t>ApplicationName</w:t>
            </w:r>
            <w:proofErr w:type="spellEnd"/>
          </w:p>
        </w:tc>
        <w:tc>
          <w:tcPr>
            <w:tcW w:w="2778" w:type="dxa"/>
          </w:tcPr>
          <w:p w14:paraId="73A9BC59" w14:textId="6C999347" w:rsidR="00232F22" w:rsidRDefault="00232F22" w:rsidP="00102EFB">
            <w:pPr>
              <w:cnfStyle w:val="000000100000" w:firstRow="0" w:lastRow="0" w:firstColumn="0" w:lastColumn="0" w:oddVBand="0" w:evenVBand="0" w:oddHBand="1" w:evenHBand="0" w:firstRowFirstColumn="0" w:firstRowLastColumn="0" w:lastRowFirstColumn="0" w:lastRowLastColumn="0"/>
            </w:pPr>
            <w:r>
              <w:t xml:space="preserve">The optional Application Name you would like to provide, which should match the Config Variables in </w:t>
            </w:r>
            <w:proofErr w:type="spellStart"/>
            <w:r>
              <w:t>AppGyver</w:t>
            </w:r>
            <w:proofErr w:type="spellEnd"/>
            <w:r>
              <w:t xml:space="preserve"> for the new instance you are creating.</w:t>
            </w:r>
          </w:p>
        </w:tc>
        <w:tc>
          <w:tcPr>
            <w:tcW w:w="3435" w:type="dxa"/>
          </w:tcPr>
          <w:p w14:paraId="51AB97AB" w14:textId="77777777" w:rsidR="00232F22"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0BD2C3E5" w14:textId="1A3BF8BE" w:rsidR="00102EFB" w:rsidRDefault="00102EFB" w:rsidP="007778F8">
      <w:pPr>
        <w:pStyle w:val="ListParagraph"/>
        <w:numPr>
          <w:ilvl w:val="0"/>
          <w:numId w:val="120"/>
        </w:numPr>
      </w:pPr>
      <w:r>
        <w:t>Run the script and ensure there are no errors</w:t>
      </w: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2F47BF3E" w:rsidR="00102EFB" w:rsidRPr="001968ED" w:rsidRDefault="00F7397E" w:rsidP="00F7397E">
      <w:pPr>
        <w:pStyle w:val="Style1"/>
        <w:rPr>
          <w:lang w:val="fr-FR"/>
        </w:rPr>
      </w:pPr>
      <w:proofErr w:type="gramStart"/>
      <w:r w:rsidRPr="001968ED">
        <w:rPr>
          <w:lang w:val="fr-FR"/>
        </w:rPr>
        <w:lastRenderedPageBreak/>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Pr="001968ED">
        <w:rPr>
          <w:lang w:val="fr-FR"/>
        </w:rPr>
        <w:t xml:space="preserve"> - Interaction Portal\Cortex Interaction 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4E0F03F3" w:rsidR="00102EFB"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r w:rsidR="00232F22" w:rsidRPr="00D2165F">
        <w:t>`</w:t>
      </w:r>
    </w:p>
    <w:p w14:paraId="54EBB6F1" w14:textId="01EF795E" w:rsidR="0042557E" w:rsidRDefault="00232F22" w:rsidP="00194C79">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 xml:space="preserve">A comma separated list of the user groups in Active </w:t>
            </w:r>
            <w:r w:rsidRPr="009E55CF">
              <w:lastRenderedPageBreak/>
              <w:t>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lastRenderedPageBreak/>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r w:rsidR="00232F22" w:rsidRPr="00DE49CB" w14:paraId="7BDA5E0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14EBC8D" w14:textId="39E3AA65" w:rsidR="00232F22" w:rsidRPr="009E55CF" w:rsidRDefault="00232F22" w:rsidP="00102EFB">
            <w:proofErr w:type="spellStart"/>
            <w:r>
              <w:t>ApplicationName</w:t>
            </w:r>
            <w:proofErr w:type="spellEnd"/>
          </w:p>
        </w:tc>
        <w:tc>
          <w:tcPr>
            <w:tcW w:w="2930" w:type="dxa"/>
          </w:tcPr>
          <w:p w14:paraId="34A43588" w14:textId="6E0CB310"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r>
              <w:t xml:space="preserve">The optional Application Name you would like to provide, which should match the Config Variables in </w:t>
            </w:r>
            <w:proofErr w:type="spellStart"/>
            <w:r>
              <w:t>AppGyver</w:t>
            </w:r>
            <w:proofErr w:type="spellEnd"/>
            <w:r>
              <w:t xml:space="preserve"> for the new instance you are creating.</w:t>
            </w:r>
          </w:p>
        </w:tc>
        <w:tc>
          <w:tcPr>
            <w:tcW w:w="3543" w:type="dxa"/>
          </w:tcPr>
          <w:p w14:paraId="1AA660C0" w14:textId="77777777"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Run the script and ensure there are no errors</w:t>
      </w:r>
    </w:p>
    <w:p w14:paraId="7A68C77D" w14:textId="77777777" w:rsidR="00102EFB" w:rsidRPr="00D2165F" w:rsidRDefault="00102EFB" w:rsidP="00BA1453">
      <w:pPr>
        <w:pStyle w:val="Heading2"/>
      </w:pPr>
      <w:bookmarkStart w:id="57" w:name="_Toc130996341"/>
      <w:bookmarkStart w:id="58" w:name="_Toc142058394"/>
      <w:bookmarkStart w:id="59" w:name="_Toc181275418"/>
      <w:r w:rsidRPr="00D2165F">
        <w:t>Website Deployment</w:t>
      </w:r>
      <w:bookmarkEnd w:id="57"/>
      <w:bookmarkEnd w:id="58"/>
      <w:bookmarkEnd w:id="59"/>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r w:rsidRPr="00D2165F">
        <w:t>To run the script, complete the following steps.</w:t>
      </w:r>
    </w:p>
    <w:p w14:paraId="560403F3" w14:textId="7B874480" w:rsidR="00102EFB" w:rsidRPr="00D2165F" w:rsidRDefault="00102EFB" w:rsidP="00BA1453">
      <w:pPr>
        <w:pStyle w:val="ListParagraph"/>
        <w:numPr>
          <w:ilvl w:val="0"/>
          <w:numId w:val="125"/>
        </w:numPr>
      </w:pPr>
      <w:r w:rsidRPr="00D2165F">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52601D45" w:rsidR="00102EFB" w:rsidRPr="001968ED" w:rsidRDefault="00564F2A" w:rsidP="00564F2A">
      <w:pPr>
        <w:pStyle w:val="Style1"/>
        <w:rPr>
          <w:lang w:val="fr-FR"/>
        </w:rPr>
      </w:pPr>
      <w:proofErr w:type="gramStart"/>
      <w:r w:rsidRPr="001968ED">
        <w:rPr>
          <w:lang w:val="fr-FR"/>
        </w:rPr>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Pr="001968ED">
        <w:rPr>
          <w:lang w:val="fr-FR"/>
        </w:rPr>
        <w:t xml:space="preserve"> - Interaction Portal\Cortex Interaction 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1968ED" w:rsidRDefault="00102EFB" w:rsidP="00BA1453">
      <w:pPr>
        <w:pStyle w:val="Style1"/>
        <w:tabs>
          <w:tab w:val="left" w:pos="7755"/>
        </w:tabs>
        <w:rPr>
          <w:lang w:val="fr-FR"/>
        </w:rPr>
      </w:pPr>
      <w:r w:rsidRPr="001968ED">
        <w:rPr>
          <w:lang w:val="fr-FR"/>
        </w:rPr>
        <w:t>.\Deploy.Cortex.Interaction.Portal.ps1 `</w:t>
      </w:r>
    </w:p>
    <w:p w14:paraId="7F1C24B8"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PortalIISSiteName</w:t>
      </w:r>
      <w:proofErr w:type="spellEnd"/>
      <w:r w:rsidRPr="001968ED">
        <w:rPr>
          <w:lang w:val="fr-FR"/>
        </w:rPr>
        <w:t xml:space="preserve"> "Cortex" `</w:t>
      </w:r>
    </w:p>
    <w:p w14:paraId="75B9A34C"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PortalIISApplicationName</w:t>
      </w:r>
      <w:proofErr w:type="spellEnd"/>
      <w:r w:rsidRPr="001968ED">
        <w:rPr>
          <w:lang w:val="fr-FR"/>
        </w:rPr>
        <w:t xml:space="preserve"> "</w:t>
      </w:r>
      <w:proofErr w:type="spellStart"/>
      <w:r w:rsidRPr="001968ED">
        <w:rPr>
          <w:lang w:val="fr-FR"/>
        </w:rPr>
        <w:t>CortexInteractionPortal</w:t>
      </w:r>
      <w:proofErr w:type="spellEnd"/>
      <w:r w:rsidRPr="001968ED">
        <w:rPr>
          <w:lang w:val="fr-FR"/>
        </w:rPr>
        <w:t>" `</w:t>
      </w:r>
    </w:p>
    <w:p w14:paraId="6DBA8F92"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PortalIISAppPool</w:t>
      </w:r>
      <w:proofErr w:type="spellEnd"/>
      <w:r w:rsidRPr="001968ED">
        <w:rPr>
          <w:lang w:val="fr-FR"/>
        </w:rPr>
        <w:t xml:space="preserve"> "</w:t>
      </w:r>
      <w:proofErr w:type="spellStart"/>
      <w:r w:rsidRPr="001968ED">
        <w:rPr>
          <w:lang w:val="fr-FR"/>
        </w:rPr>
        <w:t>CortexInteractionPortal</w:t>
      </w:r>
      <w:proofErr w:type="spellEnd"/>
      <w:r w:rsidRPr="001968ED">
        <w:rPr>
          <w:lang w:val="fr-FR"/>
        </w:rPr>
        <w:t>" `</w:t>
      </w:r>
    </w:p>
    <w:p w14:paraId="2922C2B6" w14:textId="77777777" w:rsidR="00102EFB" w:rsidRPr="00D2165F" w:rsidRDefault="00102EFB" w:rsidP="00BA1453">
      <w:pPr>
        <w:pStyle w:val="Style1"/>
        <w:tabs>
          <w:tab w:val="left" w:pos="7755"/>
        </w:tabs>
      </w:pPr>
      <w:r w:rsidRPr="00D2165F">
        <w:lastRenderedPageBreak/>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184AC53E"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r w:rsidR="00754E28">
              <w:t>.</w:t>
            </w:r>
          </w:p>
          <w:p w14:paraId="2ACF674E" w14:textId="30C1A042" w:rsidR="00754E28" w:rsidRPr="00754E28" w:rsidRDefault="00754E28" w:rsidP="00102EFB">
            <w:pPr>
              <w:cnfStyle w:val="000000010000" w:firstRow="0" w:lastRow="0" w:firstColumn="0" w:lastColumn="0" w:oddVBand="0" w:evenVBand="0" w:oddHBand="0" w:evenHBand="1" w:firstRowFirstColumn="0" w:firstRowLastColumn="0" w:lastRowFirstColumn="0" w:lastRowLastColumn="0"/>
              <w:rPr>
                <w:i/>
                <w:iCs/>
              </w:rPr>
            </w:pPr>
            <w:r w:rsidRPr="00754E28">
              <w:rPr>
                <w:i/>
                <w:iCs/>
              </w:rPr>
              <w:t xml:space="preserve">Note that this has no relation to the </w:t>
            </w:r>
            <w:proofErr w:type="spellStart"/>
            <w:r w:rsidRPr="00754E28">
              <w:rPr>
                <w:i/>
                <w:iCs/>
              </w:rPr>
              <w:t>ApplicationName</w:t>
            </w:r>
            <w:proofErr w:type="spellEnd"/>
            <w:r w:rsidRPr="00754E28">
              <w:rPr>
                <w:i/>
                <w:iCs/>
              </w:rPr>
              <w:t xml:space="preserve"> used in </w:t>
            </w:r>
            <w:proofErr w:type="spellStart"/>
            <w:r w:rsidRPr="00754E28">
              <w:rPr>
                <w:i/>
                <w:iCs/>
              </w:rPr>
              <w:t>AppGyver</w:t>
            </w:r>
            <w:proofErr w:type="spellEnd"/>
            <w:r w:rsidRPr="00754E28">
              <w:rPr>
                <w:i/>
                <w:iCs/>
              </w:rPr>
              <w:t xml:space="preserve"> and the previous scripts</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7"/>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60" w:name="_Toc130996342"/>
      <w:bookmarkStart w:id="61" w:name="_Toc142058395"/>
      <w:bookmarkStart w:id="62" w:name="_Toc181275419"/>
      <w:r w:rsidRPr="002C49F5">
        <w:t>Web Application Deployment</w:t>
      </w:r>
      <w:bookmarkEnd w:id="60"/>
      <w:bookmarkEnd w:id="61"/>
      <w:bookmarkEnd w:id="62"/>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lastRenderedPageBreak/>
        <w:t>From the ‘Launch’ options, select ‘Open build service’ under the ‘Build your app’ section.</w:t>
      </w:r>
    </w:p>
    <w:p w14:paraId="4205C969" w14:textId="3652A94E" w:rsidR="00B55FC3" w:rsidRDefault="00CD7C9A" w:rsidP="00BA1453">
      <w:pPr>
        <w:pStyle w:val="ListParagraph"/>
        <w:numPr>
          <w:ilvl w:val="0"/>
          <w:numId w:val="126"/>
        </w:numPr>
      </w:pPr>
      <w:r>
        <w:t>If you previously create</w:t>
      </w:r>
      <w:r w:rsidR="00665CB5">
        <w:t>d</w:t>
      </w:r>
      <w:r>
        <w:t xml:space="preserve"> a </w:t>
      </w:r>
      <w:r w:rsidR="008F17B8">
        <w:t xml:space="preserve">web configuration, click on it, otherwise </w:t>
      </w:r>
      <w:r w:rsidR="00B55FC3">
        <w:t xml:space="preserve">press the </w:t>
      </w:r>
      <w:r w:rsidR="00B55FC3" w:rsidRPr="002C49F5">
        <w:t>‘</w:t>
      </w:r>
      <w:r w:rsidR="00B55FC3">
        <w:t xml:space="preserve">Create </w:t>
      </w:r>
      <w:r w:rsidR="00B55FC3" w:rsidRPr="002C49F5">
        <w:t>Configur</w:t>
      </w:r>
      <w:r w:rsidR="00B55FC3">
        <w:t>ation</w:t>
      </w:r>
      <w:r w:rsidR="00B55FC3" w:rsidRPr="002C49F5">
        <w:t>’</w:t>
      </w:r>
      <w:r w:rsidR="00B55FC3">
        <w:t xml:space="preserve"> button</w:t>
      </w:r>
      <w:r w:rsidR="00AE2C02">
        <w:t>, then configure the build:</w:t>
      </w:r>
    </w:p>
    <w:p w14:paraId="2119C8E6" w14:textId="0EF6AA39" w:rsidR="00AE2C02" w:rsidRDefault="00A03946" w:rsidP="00AE2C02">
      <w:pPr>
        <w:pStyle w:val="ListParagraph"/>
        <w:numPr>
          <w:ilvl w:val="1"/>
          <w:numId w:val="126"/>
        </w:numPr>
      </w:pPr>
      <w:proofErr w:type="gramStart"/>
      <w:r>
        <w:t xml:space="preserve">For </w:t>
      </w:r>
      <w:r w:rsidRPr="002C49F5">
        <w:t xml:space="preserve"> ‘</w:t>
      </w:r>
      <w:proofErr w:type="gramEnd"/>
      <w:r>
        <w:t>Choose a target platform’, select ‘Web’</w:t>
      </w:r>
    </w:p>
    <w:p w14:paraId="71C55DA5" w14:textId="49540583" w:rsidR="00BB4648" w:rsidRDefault="00BB4648" w:rsidP="00AE2C02">
      <w:pPr>
        <w:pStyle w:val="ListParagraph"/>
        <w:numPr>
          <w:ilvl w:val="1"/>
          <w:numId w:val="126"/>
        </w:numPr>
      </w:pPr>
      <w:r>
        <w:t>Provide a name for the configuration, such as ‘Web configuration’</w:t>
      </w:r>
    </w:p>
    <w:p w14:paraId="697EDFB0" w14:textId="37F0C704" w:rsidR="00E70914" w:rsidRDefault="00E70914" w:rsidP="00AE2C02">
      <w:pPr>
        <w:pStyle w:val="ListParagraph"/>
        <w:numPr>
          <w:ilvl w:val="1"/>
          <w:numId w:val="126"/>
        </w:numPr>
      </w:pPr>
      <w:r>
        <w:t>Press ‘Create’</w:t>
      </w:r>
    </w:p>
    <w:p w14:paraId="1338C77C" w14:textId="23EF0B33" w:rsidR="009D12FD" w:rsidRDefault="009D12FD" w:rsidP="00665CB5">
      <w:pPr>
        <w:pStyle w:val="ListParagraph"/>
        <w:numPr>
          <w:ilvl w:val="1"/>
          <w:numId w:val="126"/>
        </w:numPr>
      </w:pPr>
      <w:r>
        <w:t xml:space="preserve">Click on </w:t>
      </w:r>
      <w:r w:rsidR="00064D77">
        <w:t>the created web configuration.</w:t>
      </w:r>
    </w:p>
    <w:p w14:paraId="68E61631" w14:textId="5C6097C0" w:rsidR="00102EFB" w:rsidRPr="002C49F5" w:rsidRDefault="008464F2" w:rsidP="00BA1453">
      <w:pPr>
        <w:pStyle w:val="ListParagraph"/>
        <w:numPr>
          <w:ilvl w:val="0"/>
          <w:numId w:val="126"/>
        </w:numPr>
      </w:pPr>
      <w:r>
        <w:t>Enter the build details:</w:t>
      </w:r>
    </w:p>
    <w:p w14:paraId="41CDBF32" w14:textId="77777777" w:rsidR="008464F2" w:rsidRPr="002C49F5" w:rsidRDefault="008464F2" w:rsidP="008464F2">
      <w:pPr>
        <w:pStyle w:val="ListParagraph"/>
        <w:numPr>
          <w:ilvl w:val="1"/>
          <w:numId w:val="126"/>
        </w:numPr>
      </w:pPr>
      <w:r w:rsidRPr="002C49F5">
        <w:t>Enter a version number, for example 0.0.1</w:t>
      </w:r>
    </w:p>
    <w:p w14:paraId="187517EC" w14:textId="4668E2EE" w:rsidR="00102EFB" w:rsidRPr="002C49F5" w:rsidRDefault="00102EFB" w:rsidP="00BA1453">
      <w:pPr>
        <w:pStyle w:val="ListParagraph"/>
        <w:numPr>
          <w:ilvl w:val="1"/>
          <w:numId w:val="126"/>
        </w:numPr>
      </w:pPr>
      <w:r w:rsidRPr="002C49F5">
        <w:t xml:space="preserve">Select </w:t>
      </w:r>
      <w:r w:rsidR="00951EC1">
        <w:t>the Runtime Version to ‘Latest’.</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If required, repeat this file copy operation on any other servers hosting the application</w:t>
      </w:r>
    </w:p>
    <w:p w14:paraId="54E3B5B8" w14:textId="5D4BFF4B" w:rsidR="00102EFB" w:rsidRDefault="00102EFB" w:rsidP="00102EFB">
      <w:pPr>
        <w:rPr>
          <w:b/>
          <w:bCs/>
        </w:rPr>
      </w:pPr>
      <w:r w:rsidRPr="002C49F5">
        <w:t xml:space="preserve">Once this has been completed, the Web Application is accessible from your server directly, for example: </w:t>
      </w:r>
      <w:r w:rsidR="007778F8" w:rsidRPr="007778F8">
        <w:t>https://www.myserver.myDomain.com/CortexInteractionPortal</w:t>
      </w:r>
      <w:r w:rsidRPr="00E94952">
        <w:rPr>
          <w:b/>
          <w:bCs/>
        </w:rPr>
        <w:t>.</w:t>
      </w:r>
    </w:p>
    <w:p w14:paraId="729F99A5" w14:textId="52CC52B4" w:rsidR="00102EFB" w:rsidRPr="00BA1453" w:rsidRDefault="00102EFB" w:rsidP="00BA1453">
      <w:pPr>
        <w:pStyle w:val="Heading2"/>
      </w:pPr>
      <w:bookmarkStart w:id="63" w:name="_Toc142058396"/>
      <w:bookmarkStart w:id="64" w:name="_Toc181275420"/>
      <w:r>
        <w:t>Web App Redirect Rule</w:t>
      </w:r>
      <w:bookmarkEnd w:id="63"/>
      <w:bookmarkEnd w:id="64"/>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You should see subdirectories for both the Interaction Portal and Gateway here</w:t>
      </w:r>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lastRenderedPageBreak/>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5" w:name="_Toc130996343"/>
      <w:r>
        <w:t>Save and exit the file.</w:t>
      </w:r>
    </w:p>
    <w:p w14:paraId="1AA6E08B" w14:textId="77777777" w:rsidR="00102EFB" w:rsidRPr="00626A45" w:rsidRDefault="00102EFB" w:rsidP="00BA1453">
      <w:pPr>
        <w:pStyle w:val="Heading2"/>
      </w:pPr>
      <w:bookmarkStart w:id="66" w:name="_Toc142058397"/>
      <w:bookmarkStart w:id="67" w:name="_Toc181275421"/>
      <w:r w:rsidRPr="00626A45">
        <w:t>CORS Configuration</w:t>
      </w:r>
      <w:bookmarkEnd w:id="65"/>
      <w:bookmarkEnd w:id="66"/>
      <w:bookmarkEnd w:id="67"/>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194C79">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w:t>
            </w:r>
            <w:r w:rsidRPr="00626A45">
              <w:lastRenderedPageBreak/>
              <w:t xml:space="preserve">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2956CE0F" w:rsidR="00102EFB" w:rsidRPr="00626A45" w:rsidRDefault="00102EFB" w:rsidP="00102EFB">
      <w:pPr>
        <w:pStyle w:val="ListParagraph"/>
        <w:numPr>
          <w:ilvl w:val="1"/>
          <w:numId w:val="132"/>
        </w:numPr>
      </w:pPr>
      <w:r w:rsidRPr="00626A45">
        <w:t xml:space="preserve">For example, </w:t>
      </w:r>
      <w:hyperlink r:id="rId38"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68" w:name="_Toc130996344"/>
      <w:bookmarkStart w:id="69" w:name="_Toc142058398"/>
      <w:bookmarkStart w:id="70" w:name="_Toc181275422"/>
      <w:r w:rsidRPr="0065690F">
        <w:t>Housekeeping Tasks</w:t>
      </w:r>
      <w:bookmarkEnd w:id="68"/>
      <w:bookmarkEnd w:id="69"/>
      <w:bookmarkEnd w:id="70"/>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2AE43768" w14:textId="1EBF9F48" w:rsidR="00F50C41" w:rsidRDefault="00F50C41" w:rsidP="00102EFB">
      <w:r>
        <w:t>Before scheduling, you should go to each of the flows mentioned in the below table and update the variable ‘</w:t>
      </w:r>
      <w:proofErr w:type="spellStart"/>
      <w:r>
        <w:t>ListOfApplications</w:t>
      </w:r>
      <w:proofErr w:type="spellEnd"/>
      <w:r>
        <w:t>’</w:t>
      </w:r>
      <w:r w:rsidR="007E0C6B">
        <w:t>. This needs to be a list which contains each ‘</w:t>
      </w:r>
      <w:proofErr w:type="spellStart"/>
      <w:r w:rsidR="007E0C6B">
        <w:t>ApplicationName</w:t>
      </w:r>
      <w:proofErr w:type="spellEnd"/>
      <w:r w:rsidR="007E0C6B">
        <w:t xml:space="preserve">’ (from the </w:t>
      </w:r>
      <w:proofErr w:type="spellStart"/>
      <w:r w:rsidR="007E0C6B">
        <w:t>AppGyver</w:t>
      </w:r>
      <w:proofErr w:type="spellEnd"/>
      <w:r w:rsidR="007E0C6B">
        <w:t xml:space="preserve"> Config Variable and the Initialise / Import Data script) which has been deployed. Any applications deployed in future should </w:t>
      </w:r>
      <w:r w:rsidR="008B6CA2">
        <w:t>then be added to this in the same manner.</w:t>
      </w:r>
    </w:p>
    <w:p w14:paraId="30A75CE8" w14:textId="572F168F" w:rsidR="008B6CA2" w:rsidRDefault="008B6CA2" w:rsidP="00102EFB">
      <w:r>
        <w:t>For example, if you deployed an application without a dedicated App Name:</w:t>
      </w:r>
    </w:p>
    <w:p w14:paraId="2087031A"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w:t>
      </w:r>
      <w:proofErr w:type="gramStart"/>
      <w:r w:rsidRPr="008B6CA2">
        <w:t>&gt;(</w:t>
      </w:r>
      <w:proofErr w:type="gramEnd"/>
      <w:r w:rsidRPr="008B6CA2">
        <w:t>)</w:t>
      </w:r>
    </w:p>
    <w:p w14:paraId="768EC306"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5DDCC16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p>
    <w:p w14:paraId="78F5635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32D454B7" w14:textId="4EFD6F4E" w:rsidR="008B6CA2" w:rsidRDefault="008B6CA2" w:rsidP="00916DD0">
      <w:pPr>
        <w:keepNext/>
        <w:keepLines/>
      </w:pPr>
      <w:r>
        <w:t>Or if you co-host multiple applications:</w:t>
      </w:r>
    </w:p>
    <w:p w14:paraId="52DFB796"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w:t>
      </w:r>
      <w:proofErr w:type="gramStart"/>
      <w:r w:rsidRPr="008B6CA2">
        <w:t>&gt;(</w:t>
      </w:r>
      <w:proofErr w:type="gramEnd"/>
      <w:r w:rsidRPr="008B6CA2">
        <w:t>)</w:t>
      </w:r>
    </w:p>
    <w:p w14:paraId="6B92D373"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7AC6DA6F" w14:textId="331841A1"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Config Management</w:t>
      </w:r>
      <w:r w:rsidRPr="008B6CA2">
        <w:t>",</w:t>
      </w:r>
    </w:p>
    <w:p w14:paraId="3F6E62D7" w14:textId="57668A2D"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Reporting”</w:t>
      </w:r>
      <w:r w:rsidRPr="008B6CA2">
        <w:t>,</w:t>
      </w:r>
    </w:p>
    <w:p w14:paraId="780B75F0" w14:textId="2DD200B6"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Portal</w:t>
      </w:r>
      <w:r w:rsidRPr="008B6CA2">
        <w:t>",</w:t>
      </w:r>
    </w:p>
    <w:p w14:paraId="39B6D7AD"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0A0106A9" w14:textId="40207888" w:rsidR="008B6CA2" w:rsidRDefault="00916DD0" w:rsidP="00102EFB">
      <w:r>
        <w:t xml:space="preserve">Save and </w:t>
      </w:r>
      <w:proofErr w:type="gramStart"/>
      <w:r>
        <w:t>Commit</w:t>
      </w:r>
      <w:proofErr w:type="gramEnd"/>
      <w:r>
        <w:t xml:space="preserve"> these flows once done.</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lastRenderedPageBreak/>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1" w:name="_Toc142058399"/>
      <w:bookmarkStart w:id="72" w:name="_Toc181275423"/>
      <w:r>
        <w:lastRenderedPageBreak/>
        <w:t>Testing</w:t>
      </w:r>
      <w:bookmarkEnd w:id="71"/>
      <w:bookmarkEnd w:id="72"/>
    </w:p>
    <w:p w14:paraId="50815E47" w14:textId="77777777" w:rsidR="00102EFB" w:rsidRPr="00EA155C" w:rsidRDefault="00102EFB" w:rsidP="00BA1453">
      <w:pPr>
        <w:pStyle w:val="Heading2"/>
      </w:pPr>
      <w:bookmarkStart w:id="73" w:name="_Toc130996346"/>
      <w:bookmarkStart w:id="74" w:name="_Toc142058400"/>
      <w:bookmarkStart w:id="75" w:name="_Toc181275424"/>
      <w:r w:rsidRPr="00EA155C">
        <w:t>Testing User Access Management Flows</w:t>
      </w:r>
      <w:bookmarkEnd w:id="73"/>
      <w:bookmarkEnd w:id="74"/>
      <w:bookmarkEnd w:id="75"/>
    </w:p>
    <w:p w14:paraId="48C43491" w14:textId="566101DE" w:rsidR="00102EFB"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0B66DC66" w14:textId="27572874" w:rsidR="00395C93" w:rsidRDefault="00395C93" w:rsidP="00102EFB">
      <w:pPr>
        <w:rPr>
          <w:b/>
          <w:bCs/>
        </w:rPr>
      </w:pPr>
      <w:r>
        <w:rPr>
          <w:b/>
          <w:bCs/>
        </w:rPr>
        <w:t xml:space="preserve">Note that the full OAuth </w:t>
      </w:r>
      <w:r w:rsidR="00A805E5">
        <w:rPr>
          <w:b/>
          <w:bCs/>
        </w:rPr>
        <w:t>login process</w:t>
      </w:r>
      <w:r>
        <w:rPr>
          <w:b/>
          <w:bCs/>
        </w:rPr>
        <w:t xml:space="preserve"> cannot be tested from Gateway, as it </w:t>
      </w:r>
      <w:r w:rsidR="00A718AE">
        <w:rPr>
          <w:b/>
          <w:bCs/>
        </w:rPr>
        <w:t>uses the OAuth Token in the request to provide the user information.</w:t>
      </w:r>
    </w:p>
    <w:p w14:paraId="613519E6" w14:textId="55B7AC27" w:rsidR="00A718AE" w:rsidRPr="00395C93" w:rsidRDefault="00A718AE" w:rsidP="00102EFB">
      <w:pPr>
        <w:rPr>
          <w:b/>
          <w:bCs/>
        </w:rPr>
      </w:pPr>
      <w:r>
        <w:rPr>
          <w:b/>
          <w:bCs/>
        </w:rPr>
        <w:t>This means that for OAuth requests, Username and Password would not normally be provided to the Authenticate flow</w:t>
      </w:r>
      <w:r w:rsidR="00A805E5">
        <w:rPr>
          <w:b/>
          <w:bCs/>
        </w:rPr>
        <w:t>,</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68099843"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39" w:history="1">
        <w:r w:rsidRPr="004765CA">
          <w:rPr>
            <w:rStyle w:val="Hyperlink"/>
            <w:b/>
          </w:rPr>
          <w:t>https://www.postman.com/</w:t>
        </w:r>
      </w:hyperlink>
      <w:r w:rsidRPr="00EA155C">
        <w:t xml:space="preserve">. </w:t>
      </w:r>
    </w:p>
    <w:p w14:paraId="565E2230" w14:textId="1E717B1D" w:rsidR="00102EFB" w:rsidRPr="00EA155C" w:rsidRDefault="00102EFB" w:rsidP="003D665D">
      <w:pPr>
        <w:pStyle w:val="ListParagraph"/>
        <w:numPr>
          <w:ilvl w:val="0"/>
          <w:numId w:val="134"/>
        </w:numPr>
      </w:pPr>
      <w:r w:rsidRPr="00EA155C">
        <w:t>Update the Collection variables.</w:t>
      </w:r>
    </w:p>
    <w:p w14:paraId="74526B45" w14:textId="028CC175" w:rsidR="00102EFB" w:rsidRDefault="000300DC" w:rsidP="00102EFB">
      <w:r w:rsidRPr="000300DC">
        <w:rPr>
          <w:noProof/>
        </w:rPr>
        <w:t xml:space="preserve"> </w:t>
      </w:r>
      <w:r w:rsidRPr="000300DC">
        <w:rPr>
          <w:noProof/>
        </w:rPr>
        <w:drawing>
          <wp:inline distT="0" distB="0" distL="0" distR="0" wp14:anchorId="21D1A0E0" wp14:editId="72D03BEB">
            <wp:extent cx="5731510" cy="2320290"/>
            <wp:effectExtent l="0" t="0" r="2540" b="3810"/>
            <wp:docPr id="25021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9173" name="Picture 1" descr="A screenshot of a computer&#10;&#10;Description automatically generated"/>
                    <pic:cNvPicPr/>
                  </pic:nvPicPr>
                  <pic:blipFill>
                    <a:blip r:embed="rId40"/>
                    <a:stretch>
                      <a:fillRect/>
                    </a:stretch>
                  </pic:blipFill>
                  <pic:spPr>
                    <a:xfrm>
                      <a:off x="0" y="0"/>
                      <a:ext cx="5731510" cy="2320290"/>
                    </a:xfrm>
                    <a:prstGeom prst="rect">
                      <a:avLst/>
                    </a:prstGeom>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961"/>
        <w:gridCol w:w="3307"/>
        <w:gridCol w:w="3742"/>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AF1F54" w:rsidRPr="00DB5559" w14:paraId="37FB239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5C1A7479" w14:textId="2EB2BC31" w:rsidR="00AF1F54" w:rsidRPr="00DB5559" w:rsidRDefault="00AF1F54" w:rsidP="00102EFB">
            <w:proofErr w:type="spellStart"/>
            <w:r>
              <w:t>applicationName</w:t>
            </w:r>
            <w:proofErr w:type="spellEnd"/>
          </w:p>
        </w:tc>
        <w:tc>
          <w:tcPr>
            <w:tcW w:w="3587" w:type="dxa"/>
          </w:tcPr>
          <w:p w14:paraId="7DF329C2" w14:textId="4AB9AB60"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r>
              <w:t>Name of the Application to run the requests against (can be empty if not configured as a specific application).</w:t>
            </w:r>
          </w:p>
        </w:tc>
        <w:tc>
          <w:tcPr>
            <w:tcW w:w="3751" w:type="dxa"/>
          </w:tcPr>
          <w:p w14:paraId="7495F594" w14:textId="5D8C66C5"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p>
        </w:tc>
      </w:tr>
      <w:tr w:rsidR="00102EFB" w:rsidRPr="00DB5559" w14:paraId="4771BD2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0FF2934A" w14:textId="23D7CF53" w:rsidR="00102EFB" w:rsidRPr="00DB5559" w:rsidRDefault="00102EFB" w:rsidP="000300DC">
            <w:pPr>
              <w:cnfStyle w:val="000000100000" w:firstRow="0" w:lastRow="0" w:firstColumn="0" w:lastColumn="0" w:oddVBand="0" w:evenVBand="0" w:oddHBand="1" w:evenHBand="0" w:firstRowFirstColumn="0" w:firstRowLastColumn="0" w:lastRowFirstColumn="0" w:lastRowLastColumn="0"/>
            </w:pPr>
            <w:r w:rsidRPr="00DB5559">
              <w:t xml:space="preserve">Username to </w:t>
            </w:r>
            <w:r>
              <w:t xml:space="preserve">authenticate </w:t>
            </w:r>
            <w:r w:rsidR="000300DC">
              <w:t>via OAuth</w:t>
            </w:r>
          </w:p>
        </w:tc>
        <w:tc>
          <w:tcPr>
            <w:tcW w:w="3751" w:type="dxa"/>
          </w:tcPr>
          <w:p w14:paraId="68094A3C"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&lt;Username&gt;</w:t>
            </w:r>
          </w:p>
        </w:tc>
      </w:tr>
      <w:tr w:rsidR="00102EFB" w:rsidRPr="00DB5559" w14:paraId="6088CD8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4C8ED50" w14:textId="32F58664" w:rsidR="00102EFB" w:rsidRPr="00DB5559" w:rsidRDefault="00102EFB" w:rsidP="000300DC">
            <w:pPr>
              <w:cnfStyle w:val="000000010000" w:firstRow="0" w:lastRow="0" w:firstColumn="0" w:lastColumn="0" w:oddVBand="0" w:evenVBand="0" w:oddHBand="0" w:evenHBand="1" w:firstRowFirstColumn="0" w:firstRowLastColumn="0" w:lastRowFirstColumn="0" w:lastRowLastColumn="0"/>
            </w:pPr>
            <w:r w:rsidRPr="00DB5559">
              <w:t xml:space="preserve">Password to </w:t>
            </w:r>
            <w:r>
              <w:t xml:space="preserve">authenticate </w:t>
            </w:r>
            <w:r w:rsidR="000300DC">
              <w:t>via OAuth</w:t>
            </w:r>
          </w:p>
        </w:tc>
        <w:tc>
          <w:tcPr>
            <w:tcW w:w="3751" w:type="dxa"/>
          </w:tcPr>
          <w:p w14:paraId="3B44FC1E"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&lt;Password&gt;</w:t>
            </w:r>
          </w:p>
        </w:tc>
      </w:tr>
      <w:tr w:rsidR="00102EFB" w:rsidRPr="00DB5559" w14:paraId="2B7D2B7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Default="00102EFB" w:rsidP="004765CA">
      <w:pPr>
        <w:pStyle w:val="ListParagraph"/>
        <w:numPr>
          <w:ilvl w:val="0"/>
          <w:numId w:val="134"/>
        </w:numPr>
      </w:pPr>
      <w:r w:rsidRPr="00EA155C">
        <w:t>Select save to persist the variable values.</w:t>
      </w:r>
    </w:p>
    <w:p w14:paraId="3798662C" w14:textId="44838BE6" w:rsidR="00753BE2" w:rsidRDefault="00753BE2" w:rsidP="004765CA">
      <w:pPr>
        <w:pStyle w:val="ListParagraph"/>
        <w:numPr>
          <w:ilvl w:val="0"/>
          <w:numId w:val="134"/>
        </w:numPr>
      </w:pPr>
      <w:r>
        <w:t>Click on the Authorization tab, scroll down and select ’Get New Access Token’</w:t>
      </w:r>
    </w:p>
    <w:p w14:paraId="22264E71" w14:textId="0846F824" w:rsidR="00F54FCF" w:rsidRPr="00EA155C" w:rsidRDefault="00F54FCF" w:rsidP="003D665D">
      <w:pPr>
        <w:pStyle w:val="ListParagraph"/>
        <w:numPr>
          <w:ilvl w:val="1"/>
          <w:numId w:val="134"/>
        </w:numPr>
      </w:pPr>
      <w:r>
        <w:t>If successful, there should be an option to use this token which will enable OAuth for all the requests in the collection.</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9F0F4DA" w14:textId="51DBF8B5" w:rsidR="00102EFB" w:rsidRPr="00EA155C" w:rsidRDefault="00102EFB" w:rsidP="00F54FCF">
      <w:pPr>
        <w:pStyle w:val="ListParagraph"/>
        <w:numPr>
          <w:ilvl w:val="1"/>
          <w:numId w:val="134"/>
        </w:numPr>
      </w:pPr>
      <w:r w:rsidRPr="00EA155C">
        <w:t>Select the request</w:t>
      </w:r>
      <w:r w:rsidR="001C66A2">
        <w:t xml:space="preserve"> and</w:t>
      </w:r>
      <w:r w:rsidRPr="00EA155C">
        <w:t xml:space="preserve"> </w:t>
      </w:r>
      <w:r w:rsidR="00F54FCF">
        <w:t>run it. For OAuth, the credentials inside the body are not required.</w:t>
      </w:r>
    </w:p>
    <w:p w14:paraId="2BEE4DE7" w14:textId="7EE11363" w:rsidR="00102EFB" w:rsidRPr="00EA155C" w:rsidRDefault="001C66A2" w:rsidP="00102EFB">
      <w:r w:rsidRPr="001C66A2">
        <w:rPr>
          <w:noProof/>
        </w:rPr>
        <w:drawing>
          <wp:inline distT="0" distB="0" distL="0" distR="0" wp14:anchorId="38695EAF" wp14:editId="78B834FA">
            <wp:extent cx="5731510" cy="1384300"/>
            <wp:effectExtent l="0" t="0" r="2540" b="6350"/>
            <wp:docPr id="104843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0032" name="Picture 1" descr="A screenshot of a computer&#10;&#10;Description automatically generated"/>
                    <pic:cNvPicPr/>
                  </pic:nvPicPr>
                  <pic:blipFill>
                    <a:blip r:embed="rId41"/>
                    <a:stretch>
                      <a:fillRect/>
                    </a:stretch>
                  </pic:blipFill>
                  <pic:spPr>
                    <a:xfrm>
                      <a:off x="0" y="0"/>
                      <a:ext cx="5731510" cy="1384300"/>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lastRenderedPageBreak/>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0762B85E"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r w:rsidR="001C66A2">
        <w:t xml:space="preserve"> This will automatically be saved in the collection for the requests to use.</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76" w:name="_Toc130996347"/>
      <w:bookmarkStart w:id="77" w:name="_Toc142058401"/>
      <w:bookmarkStart w:id="78" w:name="_Toc181275425"/>
      <w:r w:rsidRPr="005E758D">
        <w:lastRenderedPageBreak/>
        <w:t>Testing the Web Application</w:t>
      </w:r>
      <w:bookmarkEnd w:id="76"/>
      <w:bookmarkEnd w:id="77"/>
      <w:bookmarkEnd w:id="78"/>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79" w:name="_Toc130996348"/>
      <w:bookmarkStart w:id="80" w:name="_Toc142058402"/>
      <w:bookmarkStart w:id="81" w:name="_Toc181275426"/>
      <w:r w:rsidRPr="001A0D08">
        <w:t>Testing UI-Driven Process (Service Requests)</w:t>
      </w:r>
      <w:bookmarkEnd w:id="79"/>
      <w:bookmarkEnd w:id="80"/>
      <w:bookmarkEnd w:id="81"/>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6A226BB0" w:rsidR="00102EFB" w:rsidRPr="001A0D08" w:rsidRDefault="00102EFB" w:rsidP="00EA2446">
      <w:pPr>
        <w:pStyle w:val="ListParagraph"/>
        <w:numPr>
          <w:ilvl w:val="0"/>
          <w:numId w:val="139"/>
        </w:numPr>
      </w:pPr>
      <w:r w:rsidRPr="001A0D08">
        <w:t>Click Service Requests – by default there should be 1 Service Request configured</w:t>
      </w:r>
      <w:r w:rsidR="00590045">
        <w:t xml:space="preserve"> if you have imported the demo data</w:t>
      </w:r>
      <w:r w:rsidRPr="001A0D08">
        <w:t>.</w:t>
      </w:r>
    </w:p>
    <w:p w14:paraId="0624EEE6" w14:textId="5CB147E2" w:rsidR="00102EFB" w:rsidRPr="001A0D08" w:rsidRDefault="00102EFB" w:rsidP="00EA2446">
      <w:pPr>
        <w:pStyle w:val="ListParagraph"/>
        <w:numPr>
          <w:ilvl w:val="0"/>
          <w:numId w:val="139"/>
        </w:numPr>
      </w:pPr>
      <w:r w:rsidRPr="001A0D08">
        <w:t>Select ‘Add Numbers’ 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2" w:name="_Toc130996349"/>
      <w:bookmarkStart w:id="83" w:name="_Toc142058403"/>
      <w:bookmarkStart w:id="84" w:name="_Toc181275427"/>
      <w:r w:rsidRPr="00192B1C">
        <w:lastRenderedPageBreak/>
        <w:t>Testing Process-Driven UI (Process Dashboard)</w:t>
      </w:r>
      <w:bookmarkEnd w:id="82"/>
      <w:bookmarkEnd w:id="83"/>
      <w:bookmarkEnd w:id="84"/>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Ensure there are no exceptions after it starts running</w:t>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filter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5824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3B202"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2"/>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58243"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7739D"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2"/>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85" w:name="_Toc130996350"/>
      <w:bookmarkStart w:id="86" w:name="_Toc142058404"/>
      <w:bookmarkStart w:id="87" w:name="_Toc181275428"/>
      <w:r w:rsidRPr="0042747B">
        <w:lastRenderedPageBreak/>
        <w:t>Appendix A: Renaming Web App Title</w:t>
      </w:r>
      <w:bookmarkEnd w:id="85"/>
      <w:bookmarkEnd w:id="86"/>
      <w:bookmarkEnd w:id="87"/>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88" w:name="_Toc130996356"/>
      <w:bookmarkStart w:id="89" w:name="_Toc142058405"/>
      <w:bookmarkStart w:id="90" w:name="_Toc181275429"/>
      <w:r w:rsidRPr="00214F5B">
        <w:lastRenderedPageBreak/>
        <w:t xml:space="preserve">Appendix </w:t>
      </w:r>
      <w:r w:rsidR="00C77365">
        <w:t>B</w:t>
      </w:r>
      <w:r w:rsidRPr="00214F5B">
        <w:t>: Issues with Self Signed Certificates</w:t>
      </w:r>
      <w:bookmarkEnd w:id="88"/>
      <w:bookmarkEnd w:id="89"/>
      <w:bookmarkEnd w:id="90"/>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1" w:name="_Toc142058406"/>
      <w:bookmarkStart w:id="92" w:name="_Toc181275430"/>
      <w:r>
        <w:lastRenderedPageBreak/>
        <w:t xml:space="preserve">Appendix </w:t>
      </w:r>
      <w:r w:rsidR="00C77365">
        <w:t>C</w:t>
      </w:r>
      <w:r>
        <w:t>: Load Balancer Configurations</w:t>
      </w:r>
      <w:bookmarkEnd w:id="91"/>
      <w:bookmarkEnd w:id="92"/>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3" w:name="_Toc142058407"/>
      <w:bookmarkStart w:id="94" w:name="_Toc181275431"/>
      <w:r>
        <w:t>Single-Portal Setup</w:t>
      </w:r>
      <w:bookmarkEnd w:id="93"/>
      <w:bookmarkEnd w:id="94"/>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0518CCF0" w14:textId="77777777" w:rsidR="00102EFB" w:rsidRPr="001968ED" w:rsidRDefault="00102EFB" w:rsidP="00102EFB">
      <w:pPr>
        <w:pStyle w:val="Style1"/>
        <w:ind w:left="0"/>
        <w:rPr>
          <w:lang w:val="fr-FR"/>
        </w:rPr>
      </w:pPr>
      <w:r w:rsidRPr="001968ED">
        <w:rPr>
          <w:lang w:val="fr-FR"/>
        </w:rPr>
        <w:lastRenderedPageBreak/>
        <w:tab/>
      </w:r>
      <w:r w:rsidRPr="001968ED">
        <w:rPr>
          <w:lang w:val="fr-FR"/>
        </w:rPr>
        <w:tab/>
      </w:r>
      <w:r w:rsidRPr="001968ED">
        <w:rPr>
          <w:lang w:val="fr-FR"/>
        </w:rPr>
        <w:tab/>
      </w:r>
      <w:r w:rsidRPr="001968ED">
        <w:rPr>
          <w:lang w:val="fr-FR"/>
        </w:rPr>
        <w:tab/>
      </w:r>
      <w:r w:rsidRPr="001968ED">
        <w:rPr>
          <w:lang w:val="fr-FR"/>
        </w:rPr>
        <w:tab/>
        <w:t>"node3.domain.com:8722"</w:t>
      </w:r>
    </w:p>
    <w:p w14:paraId="237AC624"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95" w:name="_Toc142058408"/>
      <w:bookmarkStart w:id="96" w:name="_Toc181275432"/>
      <w:r>
        <w:t>Multi-Portal Setup</w:t>
      </w:r>
      <w:bookmarkEnd w:id="95"/>
      <w:bookmarkEnd w:id="96"/>
    </w:p>
    <w:p w14:paraId="021DA61E" w14:textId="77777777" w:rsidR="00102EFB" w:rsidRDefault="00102EFB" w:rsidP="00102EFB">
      <w:r>
        <w:t>The ‘Multi-Portal’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97" w:name="_Hlk139367522"/>
      <w:r>
        <w:t>node1.domain.com</w:t>
      </w:r>
      <w:bookmarkEnd w:id="97"/>
      <w:r>
        <w:t>:8722",</w:t>
      </w:r>
    </w:p>
    <w:p w14:paraId="39D281F1"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5BCFD849" w14:textId="77777777" w:rsidR="00102EFB" w:rsidRPr="001968ED" w:rsidRDefault="00102EFB" w:rsidP="00102EFB">
      <w:pPr>
        <w:pStyle w:val="Style1"/>
        <w:ind w:left="0"/>
        <w:rPr>
          <w:lang w:val="fr-FR"/>
        </w:rPr>
      </w:pPr>
      <w:r w:rsidRPr="001968ED">
        <w:rPr>
          <w:lang w:val="fr-FR"/>
        </w:rPr>
        <w:tab/>
      </w:r>
      <w:r w:rsidRPr="001968ED">
        <w:rPr>
          <w:lang w:val="fr-FR"/>
        </w:rPr>
        <w:tab/>
      </w:r>
      <w:r w:rsidRPr="001968ED">
        <w:rPr>
          <w:lang w:val="fr-FR"/>
        </w:rPr>
        <w:tab/>
      </w:r>
      <w:r w:rsidRPr="001968ED">
        <w:rPr>
          <w:lang w:val="fr-FR"/>
        </w:rPr>
        <w:tab/>
      </w:r>
      <w:r w:rsidRPr="001968ED">
        <w:rPr>
          <w:lang w:val="fr-FR"/>
        </w:rPr>
        <w:tab/>
        <w:t>"node3.domain.com:8722"</w:t>
      </w:r>
    </w:p>
    <w:p w14:paraId="4FA94B46"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Pr="00836F5A" w:rsidRDefault="00102EFB" w:rsidP="00102EFB">
      <w:pPr>
        <w:pStyle w:val="Style1"/>
        <w:ind w:left="0"/>
        <w:rPr>
          <w:lang w:val="fr-FR"/>
        </w:rPr>
      </w:pPr>
      <w:r>
        <w:tab/>
      </w:r>
      <w:r>
        <w:tab/>
      </w:r>
      <w:r>
        <w:tab/>
      </w:r>
      <w:r>
        <w:tab/>
      </w:r>
      <w:r>
        <w:tab/>
      </w:r>
      <w:r w:rsidRPr="00836F5A">
        <w:rPr>
          <w:lang w:val="fr-FR"/>
        </w:rPr>
        <w:t>"node1.domain.com:443",</w:t>
      </w:r>
    </w:p>
    <w:p w14:paraId="4D9D397B" w14:textId="77777777" w:rsidR="00102EFB" w:rsidRPr="001968ED" w:rsidRDefault="00102EFB" w:rsidP="00102EFB">
      <w:pPr>
        <w:pStyle w:val="Style1"/>
        <w:ind w:left="0"/>
        <w:rPr>
          <w:lang w:val="fr-FR"/>
        </w:rPr>
      </w:pPr>
      <w:r w:rsidRPr="00836F5A">
        <w:rPr>
          <w:lang w:val="fr-FR"/>
        </w:rPr>
        <w:tab/>
      </w:r>
      <w:r w:rsidRPr="00836F5A">
        <w:rPr>
          <w:lang w:val="fr-FR"/>
        </w:rPr>
        <w:tab/>
      </w:r>
      <w:r w:rsidRPr="00836F5A">
        <w:rPr>
          <w:lang w:val="fr-FR"/>
        </w:rPr>
        <w:tab/>
      </w:r>
      <w:r w:rsidRPr="00836F5A">
        <w:rPr>
          <w:lang w:val="fr-FR"/>
        </w:rPr>
        <w:tab/>
      </w:r>
      <w:r w:rsidRPr="00836F5A">
        <w:rPr>
          <w:lang w:val="fr-FR"/>
        </w:rPr>
        <w:tab/>
      </w:r>
      <w:r w:rsidRPr="001968ED">
        <w:rPr>
          <w:lang w:val="fr-FR"/>
        </w:rPr>
        <w:t>"node2.domain.com:443",</w:t>
      </w:r>
    </w:p>
    <w:p w14:paraId="23B31414" w14:textId="77777777" w:rsidR="00102EFB" w:rsidRPr="00836F5A"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rsidRPr="001968ED">
        <w:rPr>
          <w:lang w:val="fr-FR"/>
        </w:rPr>
        <w:tab/>
      </w:r>
      <w:r w:rsidRPr="00836F5A">
        <w:t>"node3.domain.com:443"</w:t>
      </w:r>
    </w:p>
    <w:p w14:paraId="2816086D" w14:textId="77777777" w:rsidR="00102EFB" w:rsidRDefault="00102EFB" w:rsidP="00102EFB">
      <w:pPr>
        <w:pStyle w:val="Style1"/>
        <w:ind w:left="0"/>
      </w:pPr>
      <w:r w:rsidRPr="00836F5A">
        <w:tab/>
      </w:r>
      <w:r w:rsidRPr="00836F5A">
        <w:tab/>
      </w:r>
      <w:r w:rsidRPr="00836F5A">
        <w:tab/>
      </w:r>
      <w:r w:rsidRPr="00836F5A">
        <w:tab/>
      </w:r>
      <w:r>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6"/>
    <w:p w14:paraId="47BFB9F1" w14:textId="77777777" w:rsidR="00102EFB" w:rsidRPr="00D06CEF" w:rsidRDefault="00102EFB" w:rsidP="00102EFB"/>
    <w:bookmarkEnd w:id="0"/>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A2866" w14:textId="77777777" w:rsidR="00ED7122" w:rsidRDefault="00ED7122" w:rsidP="00A77EE2">
      <w:pPr>
        <w:spacing w:after="0" w:line="240" w:lineRule="auto"/>
      </w:pPr>
      <w:r>
        <w:separator/>
      </w:r>
    </w:p>
  </w:endnote>
  <w:endnote w:type="continuationSeparator" w:id="0">
    <w:p w14:paraId="2C628DF9" w14:textId="77777777" w:rsidR="00ED7122" w:rsidRDefault="00ED7122" w:rsidP="00A77EE2">
      <w:pPr>
        <w:spacing w:after="0" w:line="240" w:lineRule="auto"/>
      </w:pPr>
      <w:r>
        <w:continuationSeparator/>
      </w:r>
    </w:p>
  </w:endnote>
  <w:endnote w:type="continuationNotice" w:id="1">
    <w:p w14:paraId="3BD39A1F" w14:textId="77777777" w:rsidR="00ED7122" w:rsidRDefault="00ED71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7609E5DB" w14:textId="697FCBA0" w:rsidR="00102EFB" w:rsidRPr="00D056B0" w:rsidRDefault="00D056B0" w:rsidP="00D056B0">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2000538880"/>
      <w:docPartObj>
        <w:docPartGallery w:val="Page Numbers (Top of Page)"/>
        <w:docPartUnique/>
      </w:docPartObj>
    </w:sdtPr>
    <w:sdtContent>
      <w:p w14:paraId="7912BDBA" w14:textId="77777777" w:rsidR="00924FF9" w:rsidRPr="002C2AB1" w:rsidRDefault="00924FF9" w:rsidP="00924FF9">
        <w:pPr>
          <w:pStyle w:val="Footer"/>
          <w:jc w:val="right"/>
          <w:rPr>
            <w:color w:val="282864"/>
            <w:szCs w:val="20"/>
          </w:rPr>
        </w:pPr>
      </w:p>
      <w:p w14:paraId="264B535D" w14:textId="3CFB0812"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707078857"/>
      <w:docPartObj>
        <w:docPartGallery w:val="Page Numbers (Top of Page)"/>
        <w:docPartUnique/>
      </w:docPartObj>
    </w:sdtPr>
    <w:sdtContent>
      <w:p w14:paraId="6055A0F9" w14:textId="77777777" w:rsidR="00924FF9" w:rsidRPr="002C2AB1" w:rsidRDefault="00924FF9" w:rsidP="00924FF9">
        <w:pPr>
          <w:pStyle w:val="Footer"/>
          <w:jc w:val="right"/>
          <w:rPr>
            <w:color w:val="282864"/>
            <w:szCs w:val="20"/>
          </w:rPr>
        </w:pPr>
      </w:p>
      <w:p w14:paraId="625411E8" w14:textId="6747C89A"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EBC51" w14:textId="77777777" w:rsidR="00ED7122" w:rsidRDefault="00ED7122" w:rsidP="00A77EE2">
      <w:pPr>
        <w:spacing w:after="0" w:line="240" w:lineRule="auto"/>
      </w:pPr>
      <w:r>
        <w:separator/>
      </w:r>
    </w:p>
  </w:footnote>
  <w:footnote w:type="continuationSeparator" w:id="0">
    <w:p w14:paraId="005272C3" w14:textId="77777777" w:rsidR="00ED7122" w:rsidRDefault="00ED7122" w:rsidP="00A77EE2">
      <w:pPr>
        <w:spacing w:after="0" w:line="240" w:lineRule="auto"/>
      </w:pPr>
      <w:r>
        <w:continuationSeparator/>
      </w:r>
    </w:p>
  </w:footnote>
  <w:footnote w:type="continuationNotice" w:id="1">
    <w:p w14:paraId="5F275443" w14:textId="77777777" w:rsidR="00ED7122" w:rsidRDefault="00ED71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492650280" name="Picture 4926502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58241"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831418360" name="Picture 1831418360"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9EABF" w14:textId="77777777" w:rsidR="00204F60" w:rsidRDefault="00204F60">
    <w:pPr>
      <w:pStyle w:val="Header"/>
    </w:pPr>
    <w:r>
      <w:rPr>
        <w:noProof/>
        <w:color w:val="282864"/>
        <w:szCs w:val="20"/>
      </w:rPr>
      <w:drawing>
        <wp:anchor distT="0" distB="0" distL="114300" distR="114300" simplePos="0" relativeHeight="251658240"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23319028" name="Picture 13233190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C202B" w14:textId="2620B20D" w:rsidR="00102EFB" w:rsidRDefault="00FC3850" w:rsidP="00FC3850">
    <w:pPr>
      <w:pStyle w:val="Header"/>
      <w:jc w:val="right"/>
    </w:pPr>
    <w:r w:rsidRPr="00FC3850">
      <w:rPr>
        <w:noProof/>
      </w:rPr>
      <w:drawing>
        <wp:inline distT="0" distB="0" distL="0" distR="0" wp14:anchorId="0029F01F" wp14:editId="44A5C08A">
          <wp:extent cx="1504950" cy="390525"/>
          <wp:effectExtent l="0" t="0" r="0" b="9525"/>
          <wp:docPr id="53113279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DBF6A" w14:textId="792CAF13" w:rsidR="00102EFB" w:rsidRDefault="00924FF9" w:rsidP="00771120">
    <w:pPr>
      <w:pStyle w:val="Header"/>
      <w:jc w:val="right"/>
    </w:pPr>
    <w:r w:rsidRPr="00FC3850">
      <w:rPr>
        <w:noProof/>
      </w:rPr>
      <w:drawing>
        <wp:inline distT="0" distB="0" distL="0" distR="0" wp14:anchorId="424570D3" wp14:editId="7D06317B">
          <wp:extent cx="1504950" cy="390525"/>
          <wp:effectExtent l="0" t="0" r="0" b="9525"/>
          <wp:docPr id="57887608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C9C64" w14:textId="20990B30" w:rsidR="00102EFB" w:rsidRDefault="00924FF9" w:rsidP="007047AF">
    <w:pPr>
      <w:pStyle w:val="Header"/>
      <w:jc w:val="right"/>
    </w:pPr>
    <w:r w:rsidRPr="00FC3850">
      <w:rPr>
        <w:noProof/>
      </w:rPr>
      <w:drawing>
        <wp:inline distT="0" distB="0" distL="0" distR="0" wp14:anchorId="2A4EF4B3" wp14:editId="320E3CB6">
          <wp:extent cx="1504950" cy="390525"/>
          <wp:effectExtent l="0" t="0" r="0" b="9525"/>
          <wp:docPr id="1091492311"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58242"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01093712" name="Picture 1010937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A7B6845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24C52"/>
    <w:rsid w:val="0003005F"/>
    <w:rsid w:val="000300DC"/>
    <w:rsid w:val="00030E55"/>
    <w:rsid w:val="00032B8B"/>
    <w:rsid w:val="00035B61"/>
    <w:rsid w:val="000422B7"/>
    <w:rsid w:val="00044A91"/>
    <w:rsid w:val="00060CAB"/>
    <w:rsid w:val="00064D77"/>
    <w:rsid w:val="000656F0"/>
    <w:rsid w:val="00093625"/>
    <w:rsid w:val="000A1656"/>
    <w:rsid w:val="000A16AA"/>
    <w:rsid w:val="000A5DE5"/>
    <w:rsid w:val="000A7807"/>
    <w:rsid w:val="000B343E"/>
    <w:rsid w:val="000B3798"/>
    <w:rsid w:val="000C607F"/>
    <w:rsid w:val="000D0F03"/>
    <w:rsid w:val="000D1DBA"/>
    <w:rsid w:val="000E3EBD"/>
    <w:rsid w:val="000F54D9"/>
    <w:rsid w:val="00100869"/>
    <w:rsid w:val="00102EFB"/>
    <w:rsid w:val="00145000"/>
    <w:rsid w:val="001676D8"/>
    <w:rsid w:val="0017035D"/>
    <w:rsid w:val="00172EB5"/>
    <w:rsid w:val="001775D0"/>
    <w:rsid w:val="00180BD1"/>
    <w:rsid w:val="00184FF6"/>
    <w:rsid w:val="0018687F"/>
    <w:rsid w:val="00193E1F"/>
    <w:rsid w:val="00194C79"/>
    <w:rsid w:val="001968ED"/>
    <w:rsid w:val="001970A0"/>
    <w:rsid w:val="001A34DE"/>
    <w:rsid w:val="001B3286"/>
    <w:rsid w:val="001C66A2"/>
    <w:rsid w:val="00200210"/>
    <w:rsid w:val="00204F60"/>
    <w:rsid w:val="00211B68"/>
    <w:rsid w:val="002124AD"/>
    <w:rsid w:val="00220B97"/>
    <w:rsid w:val="00224ABA"/>
    <w:rsid w:val="00230061"/>
    <w:rsid w:val="00232F22"/>
    <w:rsid w:val="00235E67"/>
    <w:rsid w:val="00237969"/>
    <w:rsid w:val="00237DA8"/>
    <w:rsid w:val="00257120"/>
    <w:rsid w:val="00286B44"/>
    <w:rsid w:val="00291D24"/>
    <w:rsid w:val="00293110"/>
    <w:rsid w:val="0029409F"/>
    <w:rsid w:val="002A0DCA"/>
    <w:rsid w:val="002A0EBA"/>
    <w:rsid w:val="002C2AB1"/>
    <w:rsid w:val="002D061A"/>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95C93"/>
    <w:rsid w:val="003A601F"/>
    <w:rsid w:val="003B1625"/>
    <w:rsid w:val="003B1AF5"/>
    <w:rsid w:val="003C300E"/>
    <w:rsid w:val="003D0651"/>
    <w:rsid w:val="003D5CA2"/>
    <w:rsid w:val="003D665D"/>
    <w:rsid w:val="003D7E47"/>
    <w:rsid w:val="003E216D"/>
    <w:rsid w:val="004050E2"/>
    <w:rsid w:val="00405E23"/>
    <w:rsid w:val="00416DE2"/>
    <w:rsid w:val="0042557E"/>
    <w:rsid w:val="00430799"/>
    <w:rsid w:val="004406BF"/>
    <w:rsid w:val="00440B22"/>
    <w:rsid w:val="00443EC0"/>
    <w:rsid w:val="00447F86"/>
    <w:rsid w:val="00454DE4"/>
    <w:rsid w:val="00454F23"/>
    <w:rsid w:val="0046217B"/>
    <w:rsid w:val="0046465C"/>
    <w:rsid w:val="00474C98"/>
    <w:rsid w:val="004765CA"/>
    <w:rsid w:val="004840B5"/>
    <w:rsid w:val="00486D2C"/>
    <w:rsid w:val="004A1E72"/>
    <w:rsid w:val="004A4A6D"/>
    <w:rsid w:val="004C5E52"/>
    <w:rsid w:val="004D0D95"/>
    <w:rsid w:val="00505B11"/>
    <w:rsid w:val="00521943"/>
    <w:rsid w:val="005266CF"/>
    <w:rsid w:val="00537A82"/>
    <w:rsid w:val="00552891"/>
    <w:rsid w:val="00555479"/>
    <w:rsid w:val="00556A31"/>
    <w:rsid w:val="00556C0F"/>
    <w:rsid w:val="00561A3C"/>
    <w:rsid w:val="00563FD3"/>
    <w:rsid w:val="00564F2A"/>
    <w:rsid w:val="005737F2"/>
    <w:rsid w:val="00585E1C"/>
    <w:rsid w:val="00590045"/>
    <w:rsid w:val="005B0FEF"/>
    <w:rsid w:val="005B20FB"/>
    <w:rsid w:val="005B2368"/>
    <w:rsid w:val="005B24A9"/>
    <w:rsid w:val="005B40D2"/>
    <w:rsid w:val="005B53E2"/>
    <w:rsid w:val="005C1822"/>
    <w:rsid w:val="005C35FA"/>
    <w:rsid w:val="005D5206"/>
    <w:rsid w:val="006146F4"/>
    <w:rsid w:val="006200B6"/>
    <w:rsid w:val="0062718F"/>
    <w:rsid w:val="00635BA4"/>
    <w:rsid w:val="0064031B"/>
    <w:rsid w:val="00656E75"/>
    <w:rsid w:val="00665CB5"/>
    <w:rsid w:val="00684433"/>
    <w:rsid w:val="00693BF4"/>
    <w:rsid w:val="006A229F"/>
    <w:rsid w:val="006A2BEB"/>
    <w:rsid w:val="006A470C"/>
    <w:rsid w:val="006B4510"/>
    <w:rsid w:val="006B60FE"/>
    <w:rsid w:val="006C1586"/>
    <w:rsid w:val="006D2D60"/>
    <w:rsid w:val="006D3A03"/>
    <w:rsid w:val="006D64EE"/>
    <w:rsid w:val="006E491B"/>
    <w:rsid w:val="006E60FF"/>
    <w:rsid w:val="00700EF6"/>
    <w:rsid w:val="00700F10"/>
    <w:rsid w:val="00702C19"/>
    <w:rsid w:val="007141A3"/>
    <w:rsid w:val="00716388"/>
    <w:rsid w:val="0072072D"/>
    <w:rsid w:val="00740E83"/>
    <w:rsid w:val="0074746F"/>
    <w:rsid w:val="00753BE2"/>
    <w:rsid w:val="00754E28"/>
    <w:rsid w:val="00755B30"/>
    <w:rsid w:val="00764924"/>
    <w:rsid w:val="00770E96"/>
    <w:rsid w:val="007778F8"/>
    <w:rsid w:val="007854BB"/>
    <w:rsid w:val="0079539F"/>
    <w:rsid w:val="007A4CEF"/>
    <w:rsid w:val="007C6F2E"/>
    <w:rsid w:val="007C7722"/>
    <w:rsid w:val="007D0EFC"/>
    <w:rsid w:val="007D4DCB"/>
    <w:rsid w:val="007E0C6B"/>
    <w:rsid w:val="007E22DA"/>
    <w:rsid w:val="007F0201"/>
    <w:rsid w:val="0081519D"/>
    <w:rsid w:val="008353FC"/>
    <w:rsid w:val="00836F5A"/>
    <w:rsid w:val="008370C8"/>
    <w:rsid w:val="008464F2"/>
    <w:rsid w:val="00852F6C"/>
    <w:rsid w:val="008548BF"/>
    <w:rsid w:val="00855B0A"/>
    <w:rsid w:val="0085702A"/>
    <w:rsid w:val="00894F44"/>
    <w:rsid w:val="008A14CB"/>
    <w:rsid w:val="008B6CA2"/>
    <w:rsid w:val="008B796F"/>
    <w:rsid w:val="008C7F80"/>
    <w:rsid w:val="008D141B"/>
    <w:rsid w:val="008F17B8"/>
    <w:rsid w:val="008F381F"/>
    <w:rsid w:val="008F666D"/>
    <w:rsid w:val="009031FE"/>
    <w:rsid w:val="00907523"/>
    <w:rsid w:val="00916DD0"/>
    <w:rsid w:val="00924FF9"/>
    <w:rsid w:val="00933B37"/>
    <w:rsid w:val="00937894"/>
    <w:rsid w:val="00941D4D"/>
    <w:rsid w:val="00944522"/>
    <w:rsid w:val="00951EC1"/>
    <w:rsid w:val="00961180"/>
    <w:rsid w:val="0096607E"/>
    <w:rsid w:val="0096688F"/>
    <w:rsid w:val="00973F0F"/>
    <w:rsid w:val="0099754D"/>
    <w:rsid w:val="009A097A"/>
    <w:rsid w:val="009A1CB0"/>
    <w:rsid w:val="009D12FD"/>
    <w:rsid w:val="009D3C0D"/>
    <w:rsid w:val="009D3D33"/>
    <w:rsid w:val="009D661B"/>
    <w:rsid w:val="009E09E7"/>
    <w:rsid w:val="00A032B0"/>
    <w:rsid w:val="00A03946"/>
    <w:rsid w:val="00A06EA4"/>
    <w:rsid w:val="00A151FA"/>
    <w:rsid w:val="00A17FEE"/>
    <w:rsid w:val="00A22789"/>
    <w:rsid w:val="00A26F1A"/>
    <w:rsid w:val="00A313B2"/>
    <w:rsid w:val="00A31D54"/>
    <w:rsid w:val="00A36F70"/>
    <w:rsid w:val="00A51887"/>
    <w:rsid w:val="00A718AE"/>
    <w:rsid w:val="00A77EE2"/>
    <w:rsid w:val="00A805E5"/>
    <w:rsid w:val="00A85140"/>
    <w:rsid w:val="00A91BEB"/>
    <w:rsid w:val="00A97A34"/>
    <w:rsid w:val="00AA2967"/>
    <w:rsid w:val="00AA2BD0"/>
    <w:rsid w:val="00AB1405"/>
    <w:rsid w:val="00AB1616"/>
    <w:rsid w:val="00AC547F"/>
    <w:rsid w:val="00AD160A"/>
    <w:rsid w:val="00AE19E5"/>
    <w:rsid w:val="00AE21A0"/>
    <w:rsid w:val="00AE2517"/>
    <w:rsid w:val="00AE2C02"/>
    <w:rsid w:val="00AF1F54"/>
    <w:rsid w:val="00AF5F60"/>
    <w:rsid w:val="00B26157"/>
    <w:rsid w:val="00B36344"/>
    <w:rsid w:val="00B41F03"/>
    <w:rsid w:val="00B540C7"/>
    <w:rsid w:val="00B55FC3"/>
    <w:rsid w:val="00B56370"/>
    <w:rsid w:val="00B5665A"/>
    <w:rsid w:val="00B6123E"/>
    <w:rsid w:val="00B64258"/>
    <w:rsid w:val="00B65574"/>
    <w:rsid w:val="00B73CAA"/>
    <w:rsid w:val="00B743F5"/>
    <w:rsid w:val="00B80CCC"/>
    <w:rsid w:val="00B825D2"/>
    <w:rsid w:val="00B87A95"/>
    <w:rsid w:val="00B92C54"/>
    <w:rsid w:val="00B9433D"/>
    <w:rsid w:val="00BA1453"/>
    <w:rsid w:val="00BB4648"/>
    <w:rsid w:val="00BC0E65"/>
    <w:rsid w:val="00BD0CC5"/>
    <w:rsid w:val="00BD170D"/>
    <w:rsid w:val="00BD53A1"/>
    <w:rsid w:val="00C01831"/>
    <w:rsid w:val="00C119AF"/>
    <w:rsid w:val="00C158E3"/>
    <w:rsid w:val="00C22A64"/>
    <w:rsid w:val="00C35DBA"/>
    <w:rsid w:val="00C45B71"/>
    <w:rsid w:val="00C507C2"/>
    <w:rsid w:val="00C54229"/>
    <w:rsid w:val="00C62F82"/>
    <w:rsid w:val="00C72B71"/>
    <w:rsid w:val="00C77365"/>
    <w:rsid w:val="00C86CD8"/>
    <w:rsid w:val="00CB2C9D"/>
    <w:rsid w:val="00CB3C6B"/>
    <w:rsid w:val="00CB4EFC"/>
    <w:rsid w:val="00CB6B4E"/>
    <w:rsid w:val="00CC0EB2"/>
    <w:rsid w:val="00CC7416"/>
    <w:rsid w:val="00CD7C9A"/>
    <w:rsid w:val="00CE457D"/>
    <w:rsid w:val="00D0214E"/>
    <w:rsid w:val="00D022AE"/>
    <w:rsid w:val="00D056B0"/>
    <w:rsid w:val="00D143BC"/>
    <w:rsid w:val="00D23693"/>
    <w:rsid w:val="00D30C72"/>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0588A"/>
    <w:rsid w:val="00E1075F"/>
    <w:rsid w:val="00E3381C"/>
    <w:rsid w:val="00E368BC"/>
    <w:rsid w:val="00E41259"/>
    <w:rsid w:val="00E47D23"/>
    <w:rsid w:val="00E52D26"/>
    <w:rsid w:val="00E62C8C"/>
    <w:rsid w:val="00E70914"/>
    <w:rsid w:val="00E73FA5"/>
    <w:rsid w:val="00E81E74"/>
    <w:rsid w:val="00E94320"/>
    <w:rsid w:val="00EA2446"/>
    <w:rsid w:val="00EC2297"/>
    <w:rsid w:val="00EC3FBC"/>
    <w:rsid w:val="00ED24E8"/>
    <w:rsid w:val="00ED7122"/>
    <w:rsid w:val="00EE4786"/>
    <w:rsid w:val="00EE76FC"/>
    <w:rsid w:val="00EF15C1"/>
    <w:rsid w:val="00EF668F"/>
    <w:rsid w:val="00F051C9"/>
    <w:rsid w:val="00F10B80"/>
    <w:rsid w:val="00F10BBD"/>
    <w:rsid w:val="00F11EB1"/>
    <w:rsid w:val="00F32EFC"/>
    <w:rsid w:val="00F364E9"/>
    <w:rsid w:val="00F41DA7"/>
    <w:rsid w:val="00F4326D"/>
    <w:rsid w:val="00F50C41"/>
    <w:rsid w:val="00F54FCF"/>
    <w:rsid w:val="00F67C00"/>
    <w:rsid w:val="00F7397E"/>
    <w:rsid w:val="00F829FC"/>
    <w:rsid w:val="00F85880"/>
    <w:rsid w:val="00F86CB2"/>
    <w:rsid w:val="00F931C7"/>
    <w:rsid w:val="00F960AD"/>
    <w:rsid w:val="00FA4596"/>
    <w:rsid w:val="00FB6695"/>
    <w:rsid w:val="00FC3850"/>
    <w:rsid w:val="00FC759C"/>
    <w:rsid w:val="00FD2B8F"/>
    <w:rsid w:val="00FD31C9"/>
    <w:rsid w:val="00FE7DD0"/>
    <w:rsid w:val="00FF7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836F5A"/>
    <w:rPr>
      <w:rFonts w:ascii="Poppins" w:hAnsi="Poppins"/>
      <w:sz w:val="20"/>
    </w:rPr>
  </w:style>
  <w:style w:type="paragraph" w:styleId="Heading1">
    <w:name w:val="heading 1"/>
    <w:aliases w:val="Heading"/>
    <w:basedOn w:val="Normal"/>
    <w:next w:val="Normal"/>
    <w:link w:val="Heading1Char"/>
    <w:autoRedefine/>
    <w:uiPriority w:val="2"/>
    <w:qFormat/>
    <w:rsid w:val="00836F5A"/>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836F5A"/>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836F5A"/>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836F5A"/>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836F5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qFormat/>
    <w:rsid w:val="00836F5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qFormat/>
    <w:rsid w:val="00836F5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836F5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836F5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unhideWhenUsed/>
    <w:rsid w:val="00836F5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6F5A"/>
  </w:style>
  <w:style w:type="table" w:styleId="TableGrid">
    <w:name w:val="Table Grid"/>
    <w:basedOn w:val="TableNormal"/>
    <w:uiPriority w:val="39"/>
    <w:rsid w:val="00836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36F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36F5A"/>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836F5A"/>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836F5A"/>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36F5A"/>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836F5A"/>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836F5A"/>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836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F5A"/>
    <w:rPr>
      <w:rFonts w:ascii="Poppins" w:hAnsi="Poppins"/>
      <w:sz w:val="20"/>
    </w:rPr>
  </w:style>
  <w:style w:type="paragraph" w:styleId="Footer">
    <w:name w:val="footer"/>
    <w:basedOn w:val="Normal"/>
    <w:link w:val="FooterChar"/>
    <w:uiPriority w:val="99"/>
    <w:unhideWhenUsed/>
    <w:rsid w:val="00836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F5A"/>
    <w:rPr>
      <w:rFonts w:ascii="Poppins" w:hAnsi="Poppins"/>
      <w:sz w:val="20"/>
    </w:rPr>
  </w:style>
  <w:style w:type="character" w:styleId="PlaceholderText">
    <w:name w:val="Placeholder Text"/>
    <w:basedOn w:val="DefaultParagraphFont"/>
    <w:uiPriority w:val="99"/>
    <w:semiHidden/>
    <w:rsid w:val="00836F5A"/>
    <w:rPr>
      <w:color w:val="808080"/>
    </w:rPr>
  </w:style>
  <w:style w:type="character" w:customStyle="1" w:styleId="Heading1Char">
    <w:name w:val="Heading 1 Char"/>
    <w:aliases w:val="Heading Char"/>
    <w:basedOn w:val="DefaultParagraphFont"/>
    <w:link w:val="Heading1"/>
    <w:uiPriority w:val="2"/>
    <w:rsid w:val="00836F5A"/>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836F5A"/>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836F5A"/>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836F5A"/>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836F5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836F5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836F5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836F5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836F5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qFormat/>
    <w:rsid w:val="00836F5A"/>
    <w:pPr>
      <w:spacing w:after="200" w:line="240" w:lineRule="auto"/>
    </w:pPr>
    <w:rPr>
      <w:i/>
      <w:iCs/>
      <w:color w:val="282864" w:themeColor="text2"/>
      <w:sz w:val="18"/>
      <w:szCs w:val="18"/>
    </w:rPr>
  </w:style>
  <w:style w:type="paragraph" w:styleId="Title">
    <w:name w:val="Title"/>
    <w:basedOn w:val="Normal"/>
    <w:next w:val="Normal"/>
    <w:link w:val="TitleChar"/>
    <w:uiPriority w:val="10"/>
    <w:rsid w:val="00836F5A"/>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836F5A"/>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836F5A"/>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836F5A"/>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836F5A"/>
    <w:rPr>
      <w:b/>
      <w:bCs/>
    </w:rPr>
  </w:style>
  <w:style w:type="character" w:styleId="Emphasis">
    <w:name w:val="Emphasis"/>
    <w:basedOn w:val="DefaultParagraphFont"/>
    <w:uiPriority w:val="20"/>
    <w:rsid w:val="00836F5A"/>
    <w:rPr>
      <w:i/>
      <w:iCs/>
    </w:rPr>
  </w:style>
  <w:style w:type="paragraph" w:styleId="NoSpacing">
    <w:name w:val="No Spacing"/>
    <w:uiPriority w:val="1"/>
    <w:rsid w:val="00836F5A"/>
    <w:pPr>
      <w:spacing w:after="0" w:line="240" w:lineRule="auto"/>
    </w:pPr>
  </w:style>
  <w:style w:type="paragraph" w:styleId="Quote">
    <w:name w:val="Quote"/>
    <w:basedOn w:val="Normal"/>
    <w:next w:val="Normal"/>
    <w:link w:val="QuoteChar"/>
    <w:uiPriority w:val="29"/>
    <w:rsid w:val="00836F5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836F5A"/>
    <w:rPr>
      <w:rFonts w:ascii="Poppins" w:hAnsi="Poppins"/>
      <w:i/>
      <w:iCs/>
      <w:color w:val="4242A6" w:themeColor="text1" w:themeTint="BF"/>
      <w:sz w:val="20"/>
    </w:rPr>
  </w:style>
  <w:style w:type="paragraph" w:styleId="IntenseQuote">
    <w:name w:val="Intense Quote"/>
    <w:basedOn w:val="Normal"/>
    <w:next w:val="Normal"/>
    <w:link w:val="IntenseQuoteChar"/>
    <w:uiPriority w:val="30"/>
    <w:rsid w:val="00836F5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836F5A"/>
    <w:rPr>
      <w:rFonts w:ascii="Poppins" w:hAnsi="Poppins"/>
      <w:i/>
      <w:iCs/>
      <w:color w:val="282864" w:themeColor="accent1"/>
      <w:sz w:val="20"/>
    </w:rPr>
  </w:style>
  <w:style w:type="character" w:styleId="SubtleEmphasis">
    <w:name w:val="Subtle Emphasis"/>
    <w:basedOn w:val="DefaultParagraphFont"/>
    <w:uiPriority w:val="19"/>
    <w:rsid w:val="00836F5A"/>
    <w:rPr>
      <w:i/>
      <w:iCs/>
      <w:color w:val="4242A6" w:themeColor="text1" w:themeTint="BF"/>
    </w:rPr>
  </w:style>
  <w:style w:type="character" w:styleId="IntenseEmphasis">
    <w:name w:val="Intense Emphasis"/>
    <w:basedOn w:val="DefaultParagraphFont"/>
    <w:uiPriority w:val="21"/>
    <w:rsid w:val="00836F5A"/>
    <w:rPr>
      <w:i/>
      <w:iCs/>
      <w:color w:val="282864" w:themeColor="accent1"/>
    </w:rPr>
  </w:style>
  <w:style w:type="character" w:styleId="SubtleReference">
    <w:name w:val="Subtle Reference"/>
    <w:basedOn w:val="DefaultParagraphFont"/>
    <w:uiPriority w:val="31"/>
    <w:rsid w:val="00836F5A"/>
    <w:rPr>
      <w:smallCaps/>
      <w:color w:val="5353BA" w:themeColor="text1" w:themeTint="A5"/>
    </w:rPr>
  </w:style>
  <w:style w:type="character" w:styleId="IntenseReference">
    <w:name w:val="Intense Reference"/>
    <w:basedOn w:val="DefaultParagraphFont"/>
    <w:uiPriority w:val="32"/>
    <w:rsid w:val="00836F5A"/>
    <w:rPr>
      <w:b/>
      <w:bCs/>
      <w:smallCaps/>
      <w:color w:val="282864" w:themeColor="accent1"/>
      <w:spacing w:val="5"/>
    </w:rPr>
  </w:style>
  <w:style w:type="character" w:styleId="BookTitle">
    <w:name w:val="Book Title"/>
    <w:basedOn w:val="DefaultParagraphFont"/>
    <w:uiPriority w:val="33"/>
    <w:rsid w:val="00836F5A"/>
    <w:rPr>
      <w:b/>
      <w:bCs/>
      <w:i/>
      <w:iCs/>
      <w:spacing w:val="5"/>
    </w:rPr>
  </w:style>
  <w:style w:type="paragraph" w:styleId="TOCHeading">
    <w:name w:val="TOC Heading"/>
    <w:aliases w:val="Contents &amp; Preface Headings,Preface Headings"/>
    <w:basedOn w:val="Heading1"/>
    <w:next w:val="Normal"/>
    <w:uiPriority w:val="39"/>
    <w:unhideWhenUsed/>
    <w:qFormat/>
    <w:rsid w:val="00836F5A"/>
    <w:pPr>
      <w:pageBreakBefore w:val="0"/>
      <w:numPr>
        <w:numId w:val="0"/>
      </w:numPr>
      <w:outlineLvl w:val="9"/>
    </w:pPr>
  </w:style>
  <w:style w:type="paragraph" w:styleId="ListParagraph">
    <w:name w:val="List Paragraph"/>
    <w:basedOn w:val="Normal"/>
    <w:uiPriority w:val="34"/>
    <w:rsid w:val="00836F5A"/>
    <w:pPr>
      <w:ind w:left="720"/>
      <w:contextualSpacing/>
    </w:pPr>
  </w:style>
  <w:style w:type="paragraph" w:styleId="TOC1">
    <w:name w:val="toc 1"/>
    <w:basedOn w:val="Normal"/>
    <w:next w:val="Normal"/>
    <w:autoRedefine/>
    <w:uiPriority w:val="39"/>
    <w:unhideWhenUsed/>
    <w:rsid w:val="00836F5A"/>
    <w:pPr>
      <w:spacing w:after="100"/>
    </w:pPr>
  </w:style>
  <w:style w:type="paragraph" w:styleId="TOC2">
    <w:name w:val="toc 2"/>
    <w:basedOn w:val="Normal"/>
    <w:next w:val="Normal"/>
    <w:autoRedefine/>
    <w:uiPriority w:val="39"/>
    <w:unhideWhenUsed/>
    <w:rsid w:val="00836F5A"/>
    <w:pPr>
      <w:spacing w:after="100"/>
      <w:ind w:left="320"/>
    </w:pPr>
  </w:style>
  <w:style w:type="paragraph" w:styleId="TOC3">
    <w:name w:val="toc 3"/>
    <w:basedOn w:val="Normal"/>
    <w:next w:val="Normal"/>
    <w:autoRedefine/>
    <w:uiPriority w:val="39"/>
    <w:unhideWhenUsed/>
    <w:rsid w:val="00836F5A"/>
    <w:pPr>
      <w:spacing w:after="100"/>
      <w:ind w:left="640"/>
    </w:pPr>
  </w:style>
  <w:style w:type="character" w:styleId="Hyperlink">
    <w:name w:val="Hyperlink"/>
    <w:basedOn w:val="DefaultParagraphFont"/>
    <w:uiPriority w:val="99"/>
    <w:unhideWhenUsed/>
    <w:rsid w:val="00836F5A"/>
    <w:rPr>
      <w:color w:val="7BACE4" w:themeColor="hyperlink"/>
      <w:u w:val="single"/>
    </w:rPr>
  </w:style>
  <w:style w:type="paragraph" w:styleId="TOC4">
    <w:name w:val="toc 4"/>
    <w:basedOn w:val="Normal"/>
    <w:next w:val="Normal"/>
    <w:autoRedefine/>
    <w:uiPriority w:val="39"/>
    <w:unhideWhenUsed/>
    <w:rsid w:val="00836F5A"/>
    <w:pPr>
      <w:spacing w:after="100"/>
      <w:ind w:left="960"/>
    </w:pPr>
  </w:style>
  <w:style w:type="paragraph" w:customStyle="1" w:styleId="PrefaceSubheading">
    <w:name w:val="Preface Subheading"/>
    <w:basedOn w:val="TOCHeading"/>
    <w:next w:val="Normal"/>
    <w:qFormat/>
    <w:rsid w:val="00836F5A"/>
    <w:rPr>
      <w:sz w:val="40"/>
      <w:szCs w:val="24"/>
    </w:rPr>
  </w:style>
  <w:style w:type="paragraph" w:customStyle="1" w:styleId="Sub-heading4">
    <w:name w:val="Sub-heading 4"/>
    <w:basedOn w:val="Normal"/>
    <w:next w:val="Normal"/>
    <w:qFormat/>
    <w:rsid w:val="00836F5A"/>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2803">
      <w:bodyDiv w:val="1"/>
      <w:marLeft w:val="0"/>
      <w:marRight w:val="0"/>
      <w:marTop w:val="0"/>
      <w:marBottom w:val="0"/>
      <w:divBdr>
        <w:top w:val="none" w:sz="0" w:space="0" w:color="auto"/>
        <w:left w:val="none" w:sz="0" w:space="0" w:color="auto"/>
        <w:bottom w:val="none" w:sz="0" w:space="0" w:color="auto"/>
        <w:right w:val="none" w:sz="0" w:space="0" w:color="auto"/>
      </w:divBdr>
      <w:divsChild>
        <w:div w:id="1129083839">
          <w:marLeft w:val="0"/>
          <w:marRight w:val="0"/>
          <w:marTop w:val="0"/>
          <w:marBottom w:val="0"/>
          <w:divBdr>
            <w:top w:val="none" w:sz="0" w:space="0" w:color="auto"/>
            <w:left w:val="none" w:sz="0" w:space="0" w:color="auto"/>
            <w:bottom w:val="none" w:sz="0" w:space="0" w:color="auto"/>
            <w:right w:val="none" w:sz="0" w:space="0" w:color="auto"/>
          </w:divBdr>
          <w:divsChild>
            <w:div w:id="1721710636">
              <w:marLeft w:val="0"/>
              <w:marRight w:val="0"/>
              <w:marTop w:val="0"/>
              <w:marBottom w:val="0"/>
              <w:divBdr>
                <w:top w:val="none" w:sz="0" w:space="0" w:color="auto"/>
                <w:left w:val="none" w:sz="0" w:space="0" w:color="auto"/>
                <w:bottom w:val="none" w:sz="0" w:space="0" w:color="auto"/>
                <w:right w:val="none" w:sz="0" w:space="0" w:color="auto"/>
              </w:divBdr>
            </w:div>
            <w:div w:id="2118452068">
              <w:marLeft w:val="0"/>
              <w:marRight w:val="0"/>
              <w:marTop w:val="0"/>
              <w:marBottom w:val="0"/>
              <w:divBdr>
                <w:top w:val="none" w:sz="0" w:space="0" w:color="auto"/>
                <w:left w:val="none" w:sz="0" w:space="0" w:color="auto"/>
                <w:bottom w:val="none" w:sz="0" w:space="0" w:color="auto"/>
                <w:right w:val="none" w:sz="0" w:space="0" w:color="auto"/>
              </w:divBdr>
            </w:div>
            <w:div w:id="394547130">
              <w:marLeft w:val="0"/>
              <w:marRight w:val="0"/>
              <w:marTop w:val="0"/>
              <w:marBottom w:val="0"/>
              <w:divBdr>
                <w:top w:val="none" w:sz="0" w:space="0" w:color="auto"/>
                <w:left w:val="none" w:sz="0" w:space="0" w:color="auto"/>
                <w:bottom w:val="none" w:sz="0" w:space="0" w:color="auto"/>
                <w:right w:val="none" w:sz="0" w:space="0" w:color="auto"/>
              </w:divBdr>
            </w:div>
            <w:div w:id="968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8164">
      <w:bodyDiv w:val="1"/>
      <w:marLeft w:val="0"/>
      <w:marRight w:val="0"/>
      <w:marTop w:val="0"/>
      <w:marBottom w:val="0"/>
      <w:divBdr>
        <w:top w:val="none" w:sz="0" w:space="0" w:color="auto"/>
        <w:left w:val="none" w:sz="0" w:space="0" w:color="auto"/>
        <w:bottom w:val="none" w:sz="0" w:space="0" w:color="auto"/>
        <w:right w:val="none" w:sz="0" w:space="0" w:color="auto"/>
      </w:divBdr>
      <w:divsChild>
        <w:div w:id="108089376">
          <w:marLeft w:val="0"/>
          <w:marRight w:val="0"/>
          <w:marTop w:val="0"/>
          <w:marBottom w:val="0"/>
          <w:divBdr>
            <w:top w:val="none" w:sz="0" w:space="0" w:color="auto"/>
            <w:left w:val="none" w:sz="0" w:space="0" w:color="auto"/>
            <w:bottom w:val="none" w:sz="0" w:space="0" w:color="auto"/>
            <w:right w:val="none" w:sz="0" w:space="0" w:color="auto"/>
          </w:divBdr>
          <w:divsChild>
            <w:div w:id="8622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014">
      <w:bodyDiv w:val="1"/>
      <w:marLeft w:val="0"/>
      <w:marRight w:val="0"/>
      <w:marTop w:val="0"/>
      <w:marBottom w:val="0"/>
      <w:divBdr>
        <w:top w:val="none" w:sz="0" w:space="0" w:color="auto"/>
        <w:left w:val="none" w:sz="0" w:space="0" w:color="auto"/>
        <w:bottom w:val="none" w:sz="0" w:space="0" w:color="auto"/>
        <w:right w:val="none" w:sz="0" w:space="0" w:color="auto"/>
      </w:divBdr>
      <w:divsChild>
        <w:div w:id="1781294431">
          <w:marLeft w:val="0"/>
          <w:marRight w:val="0"/>
          <w:marTop w:val="0"/>
          <w:marBottom w:val="0"/>
          <w:divBdr>
            <w:top w:val="none" w:sz="0" w:space="0" w:color="auto"/>
            <w:left w:val="none" w:sz="0" w:space="0" w:color="auto"/>
            <w:bottom w:val="none" w:sz="0" w:space="0" w:color="auto"/>
            <w:right w:val="none" w:sz="0" w:space="0" w:color="auto"/>
          </w:divBdr>
          <w:divsChild>
            <w:div w:id="4449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194">
      <w:bodyDiv w:val="1"/>
      <w:marLeft w:val="0"/>
      <w:marRight w:val="0"/>
      <w:marTop w:val="0"/>
      <w:marBottom w:val="0"/>
      <w:divBdr>
        <w:top w:val="none" w:sz="0" w:space="0" w:color="auto"/>
        <w:left w:val="none" w:sz="0" w:space="0" w:color="auto"/>
        <w:bottom w:val="none" w:sz="0" w:space="0" w:color="auto"/>
        <w:right w:val="none" w:sz="0" w:space="0" w:color="auto"/>
      </w:divBdr>
    </w:div>
    <w:div w:id="936837534">
      <w:bodyDiv w:val="1"/>
      <w:marLeft w:val="0"/>
      <w:marRight w:val="0"/>
      <w:marTop w:val="0"/>
      <w:marBottom w:val="0"/>
      <w:divBdr>
        <w:top w:val="none" w:sz="0" w:space="0" w:color="auto"/>
        <w:left w:val="none" w:sz="0" w:space="0" w:color="auto"/>
        <w:bottom w:val="none" w:sz="0" w:space="0" w:color="auto"/>
        <w:right w:val="none" w:sz="0" w:space="0" w:color="auto"/>
      </w:divBdr>
    </w:div>
    <w:div w:id="1072310388">
      <w:bodyDiv w:val="1"/>
      <w:marLeft w:val="0"/>
      <w:marRight w:val="0"/>
      <w:marTop w:val="0"/>
      <w:marBottom w:val="0"/>
      <w:divBdr>
        <w:top w:val="none" w:sz="0" w:space="0" w:color="auto"/>
        <w:left w:val="none" w:sz="0" w:space="0" w:color="auto"/>
        <w:bottom w:val="none" w:sz="0" w:space="0" w:color="auto"/>
        <w:right w:val="none" w:sz="0" w:space="0" w:color="auto"/>
      </w:divBdr>
    </w:div>
    <w:div w:id="1074662433">
      <w:bodyDiv w:val="1"/>
      <w:marLeft w:val="0"/>
      <w:marRight w:val="0"/>
      <w:marTop w:val="0"/>
      <w:marBottom w:val="0"/>
      <w:divBdr>
        <w:top w:val="none" w:sz="0" w:space="0" w:color="auto"/>
        <w:left w:val="none" w:sz="0" w:space="0" w:color="auto"/>
        <w:bottom w:val="none" w:sz="0" w:space="0" w:color="auto"/>
        <w:right w:val="none" w:sz="0" w:space="0" w:color="auto"/>
      </w:divBdr>
      <w:divsChild>
        <w:div w:id="1430660527">
          <w:marLeft w:val="0"/>
          <w:marRight w:val="0"/>
          <w:marTop w:val="0"/>
          <w:marBottom w:val="0"/>
          <w:divBdr>
            <w:top w:val="none" w:sz="0" w:space="0" w:color="auto"/>
            <w:left w:val="none" w:sz="0" w:space="0" w:color="auto"/>
            <w:bottom w:val="none" w:sz="0" w:space="0" w:color="auto"/>
            <w:right w:val="none" w:sz="0" w:space="0" w:color="auto"/>
          </w:divBdr>
          <w:divsChild>
            <w:div w:id="1278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622">
      <w:bodyDiv w:val="1"/>
      <w:marLeft w:val="0"/>
      <w:marRight w:val="0"/>
      <w:marTop w:val="0"/>
      <w:marBottom w:val="0"/>
      <w:divBdr>
        <w:top w:val="none" w:sz="0" w:space="0" w:color="auto"/>
        <w:left w:val="none" w:sz="0" w:space="0" w:color="auto"/>
        <w:bottom w:val="none" w:sz="0" w:space="0" w:color="auto"/>
        <w:right w:val="none" w:sz="0" w:space="0" w:color="auto"/>
      </w:divBdr>
      <w:divsChild>
        <w:div w:id="505098629">
          <w:marLeft w:val="0"/>
          <w:marRight w:val="0"/>
          <w:marTop w:val="0"/>
          <w:marBottom w:val="0"/>
          <w:divBdr>
            <w:top w:val="none" w:sz="0" w:space="0" w:color="auto"/>
            <w:left w:val="none" w:sz="0" w:space="0" w:color="auto"/>
            <w:bottom w:val="none" w:sz="0" w:space="0" w:color="auto"/>
            <w:right w:val="none" w:sz="0" w:space="0" w:color="auto"/>
          </w:divBdr>
          <w:divsChild>
            <w:div w:id="1675449321">
              <w:marLeft w:val="0"/>
              <w:marRight w:val="0"/>
              <w:marTop w:val="0"/>
              <w:marBottom w:val="0"/>
              <w:divBdr>
                <w:top w:val="none" w:sz="0" w:space="0" w:color="auto"/>
                <w:left w:val="none" w:sz="0" w:space="0" w:color="auto"/>
                <w:bottom w:val="none" w:sz="0" w:space="0" w:color="auto"/>
                <w:right w:val="none" w:sz="0" w:space="0" w:color="auto"/>
              </w:divBdr>
            </w:div>
            <w:div w:id="762143780">
              <w:marLeft w:val="0"/>
              <w:marRight w:val="0"/>
              <w:marTop w:val="0"/>
              <w:marBottom w:val="0"/>
              <w:divBdr>
                <w:top w:val="none" w:sz="0" w:space="0" w:color="auto"/>
                <w:left w:val="none" w:sz="0" w:space="0" w:color="auto"/>
                <w:bottom w:val="none" w:sz="0" w:space="0" w:color="auto"/>
                <w:right w:val="none" w:sz="0" w:space="0" w:color="auto"/>
              </w:divBdr>
            </w:div>
            <w:div w:id="1433820878">
              <w:marLeft w:val="0"/>
              <w:marRight w:val="0"/>
              <w:marTop w:val="0"/>
              <w:marBottom w:val="0"/>
              <w:divBdr>
                <w:top w:val="none" w:sz="0" w:space="0" w:color="auto"/>
                <w:left w:val="none" w:sz="0" w:space="0" w:color="auto"/>
                <w:bottom w:val="none" w:sz="0" w:space="0" w:color="auto"/>
                <w:right w:val="none" w:sz="0" w:space="0" w:color="auto"/>
              </w:divBdr>
            </w:div>
            <w:div w:id="431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1986">
      <w:bodyDiv w:val="1"/>
      <w:marLeft w:val="0"/>
      <w:marRight w:val="0"/>
      <w:marTop w:val="0"/>
      <w:marBottom w:val="0"/>
      <w:divBdr>
        <w:top w:val="none" w:sz="0" w:space="0" w:color="auto"/>
        <w:left w:val="none" w:sz="0" w:space="0" w:color="auto"/>
        <w:bottom w:val="none" w:sz="0" w:space="0" w:color="auto"/>
        <w:right w:val="none" w:sz="0" w:space="0" w:color="auto"/>
      </w:divBdr>
    </w:div>
    <w:div w:id="1791436941">
      <w:bodyDiv w:val="1"/>
      <w:marLeft w:val="0"/>
      <w:marRight w:val="0"/>
      <w:marTop w:val="0"/>
      <w:marBottom w:val="0"/>
      <w:divBdr>
        <w:top w:val="none" w:sz="0" w:space="0" w:color="auto"/>
        <w:left w:val="none" w:sz="0" w:space="0" w:color="auto"/>
        <w:bottom w:val="none" w:sz="0" w:space="0" w:color="auto"/>
        <w:right w:val="none" w:sz="0" w:space="0" w:color="auto"/>
      </w:divBdr>
    </w:div>
    <w:div w:id="1842773457">
      <w:bodyDiv w:val="1"/>
      <w:marLeft w:val="0"/>
      <w:marRight w:val="0"/>
      <w:marTop w:val="0"/>
      <w:marBottom w:val="0"/>
      <w:divBdr>
        <w:top w:val="none" w:sz="0" w:space="0" w:color="auto"/>
        <w:left w:val="none" w:sz="0" w:space="0" w:color="auto"/>
        <w:bottom w:val="none" w:sz="0" w:space="0" w:color="auto"/>
        <w:right w:val="none" w:sz="0" w:space="0" w:color="auto"/>
      </w:divBdr>
      <w:divsChild>
        <w:div w:id="717782598">
          <w:marLeft w:val="0"/>
          <w:marRight w:val="0"/>
          <w:marTop w:val="0"/>
          <w:marBottom w:val="0"/>
          <w:divBdr>
            <w:top w:val="none" w:sz="0" w:space="0" w:color="auto"/>
            <w:left w:val="none" w:sz="0" w:space="0" w:color="auto"/>
            <w:bottom w:val="none" w:sz="0" w:space="0" w:color="auto"/>
            <w:right w:val="none" w:sz="0" w:space="0" w:color="auto"/>
          </w:divBdr>
          <w:divsChild>
            <w:div w:id="992372805">
              <w:marLeft w:val="0"/>
              <w:marRight w:val="0"/>
              <w:marTop w:val="0"/>
              <w:marBottom w:val="0"/>
              <w:divBdr>
                <w:top w:val="none" w:sz="0" w:space="0" w:color="auto"/>
                <w:left w:val="none" w:sz="0" w:space="0" w:color="auto"/>
                <w:bottom w:val="none" w:sz="0" w:space="0" w:color="auto"/>
                <w:right w:val="none" w:sz="0" w:space="0" w:color="auto"/>
              </w:divBdr>
            </w:div>
            <w:div w:id="1384449568">
              <w:marLeft w:val="0"/>
              <w:marRight w:val="0"/>
              <w:marTop w:val="0"/>
              <w:marBottom w:val="0"/>
              <w:divBdr>
                <w:top w:val="none" w:sz="0" w:space="0" w:color="auto"/>
                <w:left w:val="none" w:sz="0" w:space="0" w:color="auto"/>
                <w:bottom w:val="none" w:sz="0" w:space="0" w:color="auto"/>
                <w:right w:val="none" w:sz="0" w:space="0" w:color="auto"/>
              </w:divBdr>
            </w:div>
            <w:div w:id="48581341">
              <w:marLeft w:val="0"/>
              <w:marRight w:val="0"/>
              <w:marTop w:val="0"/>
              <w:marBottom w:val="0"/>
              <w:divBdr>
                <w:top w:val="none" w:sz="0" w:space="0" w:color="auto"/>
                <w:left w:val="none" w:sz="0" w:space="0" w:color="auto"/>
                <w:bottom w:val="none" w:sz="0" w:space="0" w:color="auto"/>
                <w:right w:val="none" w:sz="0" w:space="0" w:color="auto"/>
              </w:divBdr>
            </w:div>
            <w:div w:id="4238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424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1">
          <w:marLeft w:val="0"/>
          <w:marRight w:val="0"/>
          <w:marTop w:val="0"/>
          <w:marBottom w:val="0"/>
          <w:divBdr>
            <w:top w:val="none" w:sz="0" w:space="0" w:color="auto"/>
            <w:left w:val="none" w:sz="0" w:space="0" w:color="auto"/>
            <w:bottom w:val="none" w:sz="0" w:space="0" w:color="auto"/>
            <w:right w:val="none" w:sz="0" w:space="0" w:color="auto"/>
          </w:divBdr>
          <w:divsChild>
            <w:div w:id="275793100">
              <w:marLeft w:val="0"/>
              <w:marRight w:val="0"/>
              <w:marTop w:val="0"/>
              <w:marBottom w:val="0"/>
              <w:divBdr>
                <w:top w:val="none" w:sz="0" w:space="0" w:color="auto"/>
                <w:left w:val="none" w:sz="0" w:space="0" w:color="auto"/>
                <w:bottom w:val="none" w:sz="0" w:space="0" w:color="auto"/>
                <w:right w:val="none" w:sz="0" w:space="0" w:color="auto"/>
              </w:divBdr>
            </w:div>
            <w:div w:id="1550527956">
              <w:marLeft w:val="0"/>
              <w:marRight w:val="0"/>
              <w:marTop w:val="0"/>
              <w:marBottom w:val="0"/>
              <w:divBdr>
                <w:top w:val="none" w:sz="0" w:space="0" w:color="auto"/>
                <w:left w:val="none" w:sz="0" w:space="0" w:color="auto"/>
                <w:bottom w:val="none" w:sz="0" w:space="0" w:color="auto"/>
                <w:right w:val="none" w:sz="0" w:space="0" w:color="auto"/>
              </w:divBdr>
            </w:div>
            <w:div w:id="1038242830">
              <w:marLeft w:val="0"/>
              <w:marRight w:val="0"/>
              <w:marTop w:val="0"/>
              <w:marBottom w:val="0"/>
              <w:divBdr>
                <w:top w:val="none" w:sz="0" w:space="0" w:color="auto"/>
                <w:left w:val="none" w:sz="0" w:space="0" w:color="auto"/>
                <w:bottom w:val="none" w:sz="0" w:space="0" w:color="auto"/>
                <w:right w:val="none" w:sz="0" w:space="0" w:color="auto"/>
              </w:divBdr>
            </w:div>
            <w:div w:id="12413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009">
      <w:bodyDiv w:val="1"/>
      <w:marLeft w:val="0"/>
      <w:marRight w:val="0"/>
      <w:marTop w:val="0"/>
      <w:marBottom w:val="0"/>
      <w:divBdr>
        <w:top w:val="none" w:sz="0" w:space="0" w:color="auto"/>
        <w:left w:val="none" w:sz="0" w:space="0" w:color="auto"/>
        <w:bottom w:val="none" w:sz="0" w:space="0" w:color="auto"/>
        <w:right w:val="none" w:sz="0" w:space="0" w:color="auto"/>
      </w:divBdr>
      <w:divsChild>
        <w:div w:id="1938054907">
          <w:marLeft w:val="0"/>
          <w:marRight w:val="0"/>
          <w:marTop w:val="0"/>
          <w:marBottom w:val="0"/>
          <w:divBdr>
            <w:top w:val="none" w:sz="0" w:space="0" w:color="auto"/>
            <w:left w:val="none" w:sz="0" w:space="0" w:color="auto"/>
            <w:bottom w:val="none" w:sz="0" w:space="0" w:color="auto"/>
            <w:right w:val="none" w:sz="0" w:space="0" w:color="auto"/>
          </w:divBdr>
          <w:divsChild>
            <w:div w:id="7597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postman.com/"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agcommunity.design-time.eu10.apps.build.cloud.sap/"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s://cortexApp1.myDomain.com:9080/Explor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20Are%20CORTEX%20Proposal.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4.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5.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 Are CORTEX Proposal.dotx</Template>
  <TotalTime>3475</TotalTime>
  <Pages>49</Pages>
  <Words>7617</Words>
  <Characters>43422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50938</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155</cp:revision>
  <cp:lastPrinted>2024-08-20T14:26:00Z</cp:lastPrinted>
  <dcterms:created xsi:type="dcterms:W3CDTF">2023-08-14T14:40:00Z</dcterms:created>
  <dcterms:modified xsi:type="dcterms:W3CDTF">2024-12-04T16:27:00Z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2024.9</vt:lpwstr>
  </property>
</Properties>
</file>